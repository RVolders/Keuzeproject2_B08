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225a20bba6f84660" Type="http://schemas.microsoft.com/office/2006/relationships/ui/extensibility" Target="customUI/customUI.xml"/><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9E298" w14:textId="3FE4A949" w:rsidR="00F66DDD" w:rsidRDefault="00F66DDD" w:rsidP="00F66DDD"/>
    <w:p w14:paraId="5E6C8842" w14:textId="49B5DFA5" w:rsidR="005A2EA0" w:rsidRPr="00EF103B" w:rsidRDefault="00235082" w:rsidP="00F66DDD">
      <w:r>
        <w:rPr>
          <w:noProof/>
        </w:rPr>
        <mc:AlternateContent>
          <mc:Choice Requires="wps">
            <w:drawing>
              <wp:anchor distT="0" distB="0" distL="114300" distR="114300" simplePos="0" relativeHeight="251734016" behindDoc="0" locked="0" layoutInCell="1" allowOverlap="1" wp14:anchorId="004F427F" wp14:editId="5EC00624">
                <wp:simplePos x="0" y="0"/>
                <wp:positionH relativeFrom="column">
                  <wp:posOffset>1271270</wp:posOffset>
                </wp:positionH>
                <wp:positionV relativeFrom="page">
                  <wp:posOffset>1981200</wp:posOffset>
                </wp:positionV>
                <wp:extent cx="5260975" cy="2209800"/>
                <wp:effectExtent l="0" t="0" r="0" b="0"/>
                <wp:wrapNone/>
                <wp:docPr id="11"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975" cy="2209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5344E0" w14:textId="4E06B85A" w:rsidR="00AA08D3" w:rsidRPr="00235082" w:rsidRDefault="00AA08D3" w:rsidP="00235082">
                            <w:pPr>
                              <w:pStyle w:val="Werkstuktitel"/>
                              <w:rPr>
                                <w:sz w:val="28"/>
                              </w:rPr>
                            </w:pPr>
                            <w:r>
                              <w:t>Keuzeproject 2 BIT</w:t>
                            </w:r>
                            <w:r>
                              <w:br/>
                            </w:r>
                          </w:p>
                          <w:p w14:paraId="5429005D" w14:textId="6F60AEAD" w:rsidR="00AA08D3" w:rsidRDefault="00AA08D3" w:rsidP="001A2D28">
                            <w:pPr>
                              <w:pStyle w:val="Werkstukonderwerp"/>
                            </w:pPr>
                            <w:r>
                              <w:rPr>
                                <w:noProof/>
                              </w:rPr>
                              <w:drawing>
                                <wp:inline distT="0" distB="0" distL="0" distR="0" wp14:anchorId="47CD7CA7" wp14:editId="3133F1FA">
                                  <wp:extent cx="968544" cy="636270"/>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ordina.jpg"/>
                                          <pic:cNvPicPr/>
                                        </pic:nvPicPr>
                                        <pic:blipFill>
                                          <a:blip r:embed="rId8">
                                            <a:extLst>
                                              <a:ext uri="{28A0092B-C50C-407E-A947-70E740481C1C}">
                                                <a14:useLocalDpi xmlns:a14="http://schemas.microsoft.com/office/drawing/2010/main" val="0"/>
                                              </a:ext>
                                            </a:extLst>
                                          </a:blip>
                                          <a:stretch>
                                            <a:fillRect/>
                                          </a:stretch>
                                        </pic:blipFill>
                                        <pic:spPr>
                                          <a:xfrm>
                                            <a:off x="0" y="0"/>
                                            <a:ext cx="975730" cy="640991"/>
                                          </a:xfrm>
                                          <a:prstGeom prst="rect">
                                            <a:avLst/>
                                          </a:prstGeom>
                                        </pic:spPr>
                                      </pic:pic>
                                    </a:graphicData>
                                  </a:graphic>
                                </wp:inline>
                              </w:drawing>
                            </w:r>
                            <w:r>
                              <w:t xml:space="preserve"> </w:t>
                            </w:r>
                            <w:r>
                              <w:br/>
                            </w:r>
                          </w:p>
                          <w:p w14:paraId="6B1A1736" w14:textId="52EEAE3F" w:rsidR="00AA08D3" w:rsidRDefault="00AA08D3" w:rsidP="001A2D28">
                            <w:pPr>
                              <w:pStyle w:val="Werkstukonderwerp"/>
                            </w:pPr>
                            <w:r>
                              <w:t xml:space="preserve">Data </w:t>
                            </w:r>
                            <w:proofErr w:type="spellStart"/>
                            <w:r>
                              <w:t>driven</w:t>
                            </w:r>
                            <w:proofErr w:type="spellEnd"/>
                            <w:r>
                              <w:t xml:space="preserve"> storytelling</w:t>
                            </w:r>
                          </w:p>
                          <w:p w14:paraId="42571479" w14:textId="77777777" w:rsidR="00AA08D3" w:rsidRPr="00423621" w:rsidRDefault="00AA08D3" w:rsidP="001A2D28">
                            <w:pPr>
                              <w:pStyle w:val="Werkstukonderwer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F427F" id="_x0000_t202" coordsize="21600,21600" o:spt="202" path="m,l,21600r21600,l21600,xe">
                <v:stroke joinstyle="miter"/>
                <v:path gradientshapeok="t" o:connecttype="rect"/>
              </v:shapetype>
              <v:shape id="Text Box 368" o:spid="_x0000_s1026" type="#_x0000_t202" style="position:absolute;margin-left:100.1pt;margin-top:156pt;width:414.25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4bAfQIAAAM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" stroked="f">
                <v:textbox inset="0,0,0,0">
                  <w:txbxContent>
                    <w:p w14:paraId="4E5344E0" w14:textId="4E06B85A" w:rsidR="00AA08D3" w:rsidRPr="00235082" w:rsidRDefault="00AA08D3" w:rsidP="00235082">
                      <w:pPr>
                        <w:pStyle w:val="Werkstuktitel"/>
                        <w:rPr>
                          <w:sz w:val="28"/>
                        </w:rPr>
                      </w:pPr>
                      <w:r>
                        <w:t>Keuzeproject 2 BIT</w:t>
                      </w:r>
                      <w:r>
                        <w:br/>
                      </w:r>
                    </w:p>
                    <w:p w14:paraId="5429005D" w14:textId="6F60AEAD" w:rsidR="00AA08D3" w:rsidRDefault="00AA08D3" w:rsidP="001A2D28">
                      <w:pPr>
                        <w:pStyle w:val="Werkstukonderwerp"/>
                      </w:pPr>
                      <w:r>
                        <w:rPr>
                          <w:noProof/>
                        </w:rPr>
                        <w:drawing>
                          <wp:inline distT="0" distB="0" distL="0" distR="0" wp14:anchorId="47CD7CA7" wp14:editId="3133F1FA">
                            <wp:extent cx="968544" cy="636270"/>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ordina.jpg"/>
                                    <pic:cNvPicPr/>
                                  </pic:nvPicPr>
                                  <pic:blipFill>
                                    <a:blip r:embed="rId8">
                                      <a:extLst>
                                        <a:ext uri="{28A0092B-C50C-407E-A947-70E740481C1C}">
                                          <a14:useLocalDpi xmlns:a14="http://schemas.microsoft.com/office/drawing/2010/main" val="0"/>
                                        </a:ext>
                                      </a:extLst>
                                    </a:blip>
                                    <a:stretch>
                                      <a:fillRect/>
                                    </a:stretch>
                                  </pic:blipFill>
                                  <pic:spPr>
                                    <a:xfrm>
                                      <a:off x="0" y="0"/>
                                      <a:ext cx="975730" cy="640991"/>
                                    </a:xfrm>
                                    <a:prstGeom prst="rect">
                                      <a:avLst/>
                                    </a:prstGeom>
                                  </pic:spPr>
                                </pic:pic>
                              </a:graphicData>
                            </a:graphic>
                          </wp:inline>
                        </w:drawing>
                      </w:r>
                      <w:r>
                        <w:t xml:space="preserve"> </w:t>
                      </w:r>
                      <w:r>
                        <w:br/>
                      </w:r>
                    </w:p>
                    <w:p w14:paraId="6B1A1736" w14:textId="52EEAE3F" w:rsidR="00AA08D3" w:rsidRDefault="00AA08D3" w:rsidP="001A2D28">
                      <w:pPr>
                        <w:pStyle w:val="Werkstukonderwerp"/>
                      </w:pPr>
                      <w:r>
                        <w:t xml:space="preserve">Data </w:t>
                      </w:r>
                      <w:proofErr w:type="spellStart"/>
                      <w:r>
                        <w:t>driven</w:t>
                      </w:r>
                      <w:proofErr w:type="spellEnd"/>
                      <w:r>
                        <w:t xml:space="preserve"> storytelling</w:t>
                      </w:r>
                    </w:p>
                    <w:p w14:paraId="42571479" w14:textId="77777777" w:rsidR="00AA08D3" w:rsidRPr="00423621" w:rsidRDefault="00AA08D3" w:rsidP="001A2D28">
                      <w:pPr>
                        <w:pStyle w:val="Werkstukonderwerp"/>
                      </w:pPr>
                    </w:p>
                  </w:txbxContent>
                </v:textbox>
                <w10:wrap anchory="page"/>
              </v:shape>
            </w:pict>
          </mc:Fallback>
        </mc:AlternateContent>
      </w:r>
    </w:p>
    <w:p w14:paraId="0186BD29" w14:textId="56BA720A" w:rsidR="005447C2" w:rsidRPr="00EF103B" w:rsidRDefault="00235082" w:rsidP="001A2D28">
      <w:pPr>
        <w:pStyle w:val="Titelbladlinksinspringen"/>
        <w:sectPr w:rsidR="005447C2" w:rsidRPr="00EF103B" w:rsidSect="003A412A">
          <w:headerReference w:type="default" r:id="rId9"/>
          <w:headerReference w:type="first" r:id="rId10"/>
          <w:footerReference w:type="first" r:id="rId11"/>
          <w:type w:val="oddPage"/>
          <w:pgSz w:w="11906" w:h="16838" w:code="9"/>
          <w:pgMar w:top="0" w:right="1418" w:bottom="1418" w:left="1418" w:header="709" w:footer="709" w:gutter="0"/>
          <w:cols w:space="708"/>
          <w:titlePg/>
          <w:docGrid w:linePitch="360"/>
        </w:sectPr>
      </w:pPr>
      <w:bookmarkStart w:id="0" w:name="_Toc143890684"/>
      <w:bookmarkStart w:id="1" w:name="_Toc143892211"/>
      <w:r>
        <w:rPr>
          <w:noProof/>
        </w:rPr>
        <mc:AlternateContent>
          <mc:Choice Requires="wps">
            <w:drawing>
              <wp:anchor distT="0" distB="0" distL="114300" distR="114300" simplePos="0" relativeHeight="251732992" behindDoc="0" locked="0" layoutInCell="1" allowOverlap="1" wp14:anchorId="2DDAB46B" wp14:editId="3DD788CE">
                <wp:simplePos x="0" y="0"/>
                <wp:positionH relativeFrom="column">
                  <wp:posOffset>1271270</wp:posOffset>
                </wp:positionH>
                <wp:positionV relativeFrom="page">
                  <wp:posOffset>4411980</wp:posOffset>
                </wp:positionV>
                <wp:extent cx="4602480" cy="1516380"/>
                <wp:effectExtent l="0" t="0" r="7620" b="7620"/>
                <wp:wrapNone/>
                <wp:docPr id="12"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51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A4E09" w14:textId="77777777" w:rsidR="00AA08D3" w:rsidRDefault="00AA08D3" w:rsidP="001A2D28">
                            <w:pPr>
                              <w:pStyle w:val="Werkstukauteur"/>
                            </w:pPr>
                            <w:r>
                              <w:t xml:space="preserve">Dirk De Peuter </w:t>
                            </w:r>
                          </w:p>
                          <w:p w14:paraId="75FD6A71" w14:textId="7E1B0111" w:rsidR="00AA08D3" w:rsidRDefault="00AA08D3" w:rsidP="001A2D28">
                            <w:pPr>
                              <w:pStyle w:val="Werkstukauteur"/>
                            </w:pPr>
                            <w:r>
                              <w:t>Ellen Torfs –  Tinne Van Echelpoel</w:t>
                            </w:r>
                          </w:p>
                          <w:p w14:paraId="6B606B0F" w14:textId="61CF12B9" w:rsidR="00AA08D3" w:rsidRPr="001A2D28" w:rsidRDefault="00AA08D3" w:rsidP="001A2D28">
                            <w:pPr>
                              <w:pStyle w:val="Werkstukauteu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AB46B" id="Text Box 367" o:spid="_x0000_s1027" type="#_x0000_t202" style="position:absolute;left:0;text-align:left;margin-left:100.1pt;margin-top:347.4pt;width:362.4pt;height:119.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" stroked="f">
                <v:textbox inset="0,0,0,0">
                  <w:txbxContent>
                    <w:p w14:paraId="090A4E09" w14:textId="77777777" w:rsidR="00AA08D3" w:rsidRDefault="00AA08D3" w:rsidP="001A2D28">
                      <w:pPr>
                        <w:pStyle w:val="Werkstukauteur"/>
                      </w:pPr>
                      <w:r>
                        <w:t xml:space="preserve">Dirk De Peuter </w:t>
                      </w:r>
                    </w:p>
                    <w:p w14:paraId="75FD6A71" w14:textId="7E1B0111" w:rsidR="00AA08D3" w:rsidRDefault="00AA08D3" w:rsidP="001A2D28">
                      <w:pPr>
                        <w:pStyle w:val="Werkstukauteur"/>
                      </w:pPr>
                      <w:r>
                        <w:t>Ellen Torfs –  Tinne Van Echelpoel</w:t>
                      </w:r>
                    </w:p>
                    <w:p w14:paraId="6B606B0F" w14:textId="61CF12B9" w:rsidR="00AA08D3" w:rsidRPr="001A2D28" w:rsidRDefault="00AA08D3" w:rsidP="001A2D28">
                      <w:pPr>
                        <w:pStyle w:val="Werkstukauteur"/>
                      </w:pPr>
                    </w:p>
                  </w:txbxContent>
                </v:textbox>
                <w10:wrap anchory="page"/>
              </v:shape>
            </w:pict>
          </mc:Fallback>
        </mc:AlternateContent>
      </w:r>
      <w:r w:rsidR="00365981">
        <w:rPr>
          <w:noProof/>
        </w:rPr>
        <mc:AlternateContent>
          <mc:Choice Requires="wps">
            <w:drawing>
              <wp:anchor distT="0" distB="0" distL="114300" distR="114300" simplePos="0" relativeHeight="251735040" behindDoc="0" locked="0" layoutInCell="1" allowOverlap="1" wp14:anchorId="63AA9AA9" wp14:editId="22FC423A">
                <wp:simplePos x="0" y="0"/>
                <wp:positionH relativeFrom="column">
                  <wp:posOffset>1276350</wp:posOffset>
                </wp:positionH>
                <wp:positionV relativeFrom="paragraph">
                  <wp:posOffset>6689090</wp:posOffset>
                </wp:positionV>
                <wp:extent cx="5260975" cy="989965"/>
                <wp:effectExtent l="0" t="2540" r="1270" b="0"/>
                <wp:wrapNone/>
                <wp:docPr id="15"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975" cy="989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3B8A1" w14:textId="3653B99F" w:rsidR="00AA08D3" w:rsidRPr="00DE726B" w:rsidRDefault="00AA08D3" w:rsidP="00365981">
                            <w:pPr>
                              <w:pStyle w:val="Werkstukinfo1"/>
                            </w:pPr>
                            <w:r>
                              <w:t>Academiejaar 2017-2018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A9AA9" id="Text Box 369" o:spid="_x0000_s1028" type="#_x0000_t202" style="position:absolute;left:0;text-align:left;margin-left:100.5pt;margin-top:526.7pt;width:414.25pt;height:7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vTfwIAAAk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" stroked="f">
                <v:textbox inset="0,0,0,0">
                  <w:txbxContent>
                    <w:p w14:paraId="0683B8A1" w14:textId="3653B99F" w:rsidR="00AA08D3" w:rsidRPr="00DE726B" w:rsidRDefault="00AA08D3" w:rsidP="00365981">
                      <w:pPr>
                        <w:pStyle w:val="Werkstukinfo1"/>
                      </w:pPr>
                      <w:r>
                        <w:t>Academiejaar 2017-2018</w:t>
                      </w:r>
                    </w:p>
                  </w:txbxContent>
                </v:textbox>
              </v:shape>
            </w:pict>
          </mc:Fallback>
        </mc:AlternateContent>
      </w:r>
      <w:r w:rsidR="00365981">
        <w:rPr>
          <w:noProof/>
        </w:rPr>
        <mc:AlternateContent>
          <mc:Choice Requires="wps">
            <w:drawing>
              <wp:anchor distT="0" distB="0" distL="114300" distR="114300" simplePos="0" relativeHeight="251731968" behindDoc="0" locked="0" layoutInCell="1" allowOverlap="1" wp14:anchorId="42857613" wp14:editId="150F89ED">
                <wp:simplePos x="0" y="0"/>
                <wp:positionH relativeFrom="column">
                  <wp:posOffset>1274445</wp:posOffset>
                </wp:positionH>
                <wp:positionV relativeFrom="page">
                  <wp:posOffset>5868670</wp:posOffset>
                </wp:positionV>
                <wp:extent cx="5260975" cy="2051050"/>
                <wp:effectExtent l="3175" t="1270" r="3175" b="0"/>
                <wp:wrapNone/>
                <wp:docPr id="14"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975" cy="205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D9D64" w14:textId="7757172F" w:rsidR="00AA08D3" w:rsidRDefault="00AA08D3" w:rsidP="001A2D28">
                            <w:pPr>
                              <w:pStyle w:val="Werkstukinfo2"/>
                            </w:pPr>
                          </w:p>
                          <w:p w14:paraId="480BBCB3" w14:textId="75E63E02" w:rsidR="00AA08D3" w:rsidRDefault="00AA08D3" w:rsidP="001A2D28">
                            <w:pPr>
                              <w:pStyle w:val="Werkstukinfo2"/>
                            </w:pPr>
                          </w:p>
                          <w:p w14:paraId="055301C9" w14:textId="77777777" w:rsidR="00AA08D3" w:rsidRDefault="00AA08D3" w:rsidP="001A2D28">
                            <w:pPr>
                              <w:pStyle w:val="Werkstukinfo2"/>
                            </w:pPr>
                          </w:p>
                          <w:p w14:paraId="5C783EEE" w14:textId="77777777" w:rsidR="00AA08D3" w:rsidRDefault="00AA08D3" w:rsidP="001A2D28">
                            <w:pPr>
                              <w:pStyle w:val="Werkstukinfo2"/>
                            </w:pPr>
                          </w:p>
                          <w:p w14:paraId="0C13122C" w14:textId="77777777" w:rsidR="00AA08D3" w:rsidRDefault="00AA08D3" w:rsidP="001A2D28">
                            <w:pPr>
                              <w:pStyle w:val="Werkstukinfo2"/>
                            </w:pPr>
                          </w:p>
                          <w:p w14:paraId="52ACD011" w14:textId="77777777" w:rsidR="00AA08D3" w:rsidRDefault="00AA08D3" w:rsidP="001A2D28">
                            <w:pPr>
                              <w:pStyle w:val="Werkstukinfo2"/>
                            </w:pPr>
                          </w:p>
                          <w:p w14:paraId="4E8DC8EB" w14:textId="46840635" w:rsidR="00AA08D3" w:rsidRPr="000B05C0" w:rsidRDefault="00AA08D3" w:rsidP="001A2D28">
                            <w:pPr>
                              <w:pStyle w:val="Werkstukinfo2"/>
                            </w:pPr>
                            <w:r>
                              <w:t>1 ITF</w:t>
                            </w:r>
                          </w:p>
                          <w:p w14:paraId="3061B265" w14:textId="77777777" w:rsidR="00AA08D3" w:rsidRPr="002419B1" w:rsidRDefault="000330C7" w:rsidP="001A2D28">
                            <w:pPr>
                              <w:pStyle w:val="Werkstukinfo2"/>
                            </w:pPr>
                            <w:r>
                              <w:fldChar w:fldCharType="begin"/>
                            </w:r>
                            <w:r>
                              <w:instrText xml:space="preserve"> DOCPROPERTY  Afstudeerrichting  \* MERGEFORMAT </w:instrText>
                            </w:r>
                            <w:r>
                              <w:fldChar w:fldCharType="separate"/>
                            </w:r>
                            <w:r w:rsidR="00AA08D3">
                              <w:t xml:space="preserve"> </w:t>
                            </w:r>
                            <w:r>
                              <w:fldChar w:fldCharType="end"/>
                            </w:r>
                          </w:p>
                          <w:p w14:paraId="24298735" w14:textId="57278747" w:rsidR="00AA08D3" w:rsidRPr="002419B1" w:rsidRDefault="00AA08D3" w:rsidP="001A2D28">
                            <w:pPr>
                              <w:pStyle w:val="Werkstukinfo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57613" id="Text Box 366" o:spid="_x0000_s1029" type="#_x0000_t202" style="position:absolute;left:0;text-align:left;margin-left:100.35pt;margin-top:462.1pt;width:414.2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oQgQIAAAo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" stroked="f">
                <v:textbox inset="0,0,0,0">
                  <w:txbxContent>
                    <w:p w14:paraId="227D9D64" w14:textId="7757172F" w:rsidR="00AA08D3" w:rsidRDefault="00AA08D3" w:rsidP="001A2D28">
                      <w:pPr>
                        <w:pStyle w:val="Werkstukinfo2"/>
                      </w:pPr>
                    </w:p>
                    <w:p w14:paraId="480BBCB3" w14:textId="75E63E02" w:rsidR="00AA08D3" w:rsidRDefault="00AA08D3" w:rsidP="001A2D28">
                      <w:pPr>
                        <w:pStyle w:val="Werkstukinfo2"/>
                      </w:pPr>
                    </w:p>
                    <w:p w14:paraId="055301C9" w14:textId="77777777" w:rsidR="00AA08D3" w:rsidRDefault="00AA08D3" w:rsidP="001A2D28">
                      <w:pPr>
                        <w:pStyle w:val="Werkstukinfo2"/>
                      </w:pPr>
                    </w:p>
                    <w:p w14:paraId="5C783EEE" w14:textId="77777777" w:rsidR="00AA08D3" w:rsidRDefault="00AA08D3" w:rsidP="001A2D28">
                      <w:pPr>
                        <w:pStyle w:val="Werkstukinfo2"/>
                      </w:pPr>
                    </w:p>
                    <w:p w14:paraId="0C13122C" w14:textId="77777777" w:rsidR="00AA08D3" w:rsidRDefault="00AA08D3" w:rsidP="001A2D28">
                      <w:pPr>
                        <w:pStyle w:val="Werkstukinfo2"/>
                      </w:pPr>
                    </w:p>
                    <w:p w14:paraId="52ACD011" w14:textId="77777777" w:rsidR="00AA08D3" w:rsidRDefault="00AA08D3" w:rsidP="001A2D28">
                      <w:pPr>
                        <w:pStyle w:val="Werkstukinfo2"/>
                      </w:pPr>
                    </w:p>
                    <w:p w14:paraId="4E8DC8EB" w14:textId="46840635" w:rsidR="00AA08D3" w:rsidRPr="000B05C0" w:rsidRDefault="00AA08D3" w:rsidP="001A2D28">
                      <w:pPr>
                        <w:pStyle w:val="Werkstukinfo2"/>
                      </w:pPr>
                      <w:r>
                        <w:t>1 ITF</w:t>
                      </w:r>
                    </w:p>
                    <w:p w14:paraId="3061B265" w14:textId="77777777" w:rsidR="00AA08D3" w:rsidRPr="002419B1" w:rsidRDefault="000330C7" w:rsidP="001A2D28">
                      <w:pPr>
                        <w:pStyle w:val="Werkstukinfo2"/>
                      </w:pPr>
                      <w:r>
                        <w:fldChar w:fldCharType="begin"/>
                      </w:r>
                      <w:r>
                        <w:instrText xml:space="preserve"> DOCPROPERTY  Afstudeerrichting  \* MERGEFORMAT </w:instrText>
                      </w:r>
                      <w:r>
                        <w:fldChar w:fldCharType="separate"/>
                      </w:r>
                      <w:r w:rsidR="00AA08D3">
                        <w:t xml:space="preserve"> </w:t>
                      </w:r>
                      <w:r>
                        <w:fldChar w:fldCharType="end"/>
                      </w:r>
                    </w:p>
                    <w:p w14:paraId="24298735" w14:textId="57278747" w:rsidR="00AA08D3" w:rsidRPr="002419B1" w:rsidRDefault="00AA08D3" w:rsidP="001A2D28">
                      <w:pPr>
                        <w:pStyle w:val="Werkstukinfo3"/>
                      </w:pPr>
                    </w:p>
                  </w:txbxContent>
                </v:textbox>
                <w10:wrap anchory="page"/>
              </v:shape>
            </w:pict>
          </mc:Fallback>
        </mc:AlternateContent>
      </w:r>
      <w:r w:rsidR="000B52B4" w:rsidRPr="00EF103B">
        <w:rPr>
          <w:noProof/>
        </w:rPr>
        <w:drawing>
          <wp:anchor distT="0" distB="0" distL="114300" distR="114300" simplePos="0" relativeHeight="251654143" behindDoc="1" locked="0" layoutInCell="1" allowOverlap="1" wp14:anchorId="102B0678" wp14:editId="5DA3D400">
            <wp:simplePos x="0" y="0"/>
            <wp:positionH relativeFrom="column">
              <wp:posOffset>-269240</wp:posOffset>
            </wp:positionH>
            <wp:positionV relativeFrom="page">
              <wp:posOffset>8065135</wp:posOffset>
            </wp:positionV>
            <wp:extent cx="1017270" cy="1027430"/>
            <wp:effectExtent l="19050" t="0" r="0" b="0"/>
            <wp:wrapNone/>
            <wp:docPr id="339" name="Afbeelding 339" descr="ASSO_K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ASSO_KUL"/>
                    <pic:cNvPicPr>
                      <a:picLocks noChangeAspect="1" noChangeArrowheads="1"/>
                    </pic:cNvPicPr>
                  </pic:nvPicPr>
                  <pic:blipFill>
                    <a:blip r:embed="rId12" cstate="print"/>
                    <a:srcRect/>
                    <a:stretch>
                      <a:fillRect/>
                    </a:stretch>
                  </pic:blipFill>
                  <pic:spPr bwMode="auto">
                    <a:xfrm>
                      <a:off x="0" y="0"/>
                      <a:ext cx="1017270" cy="1027430"/>
                    </a:xfrm>
                    <a:prstGeom prst="rect">
                      <a:avLst/>
                    </a:prstGeom>
                    <a:noFill/>
                    <a:ln w="9525">
                      <a:noFill/>
                      <a:miter lim="800000"/>
                      <a:headEnd/>
                      <a:tailEnd/>
                    </a:ln>
                  </pic:spPr>
                </pic:pic>
              </a:graphicData>
            </a:graphic>
          </wp:anchor>
        </w:drawing>
      </w:r>
      <w:r w:rsidR="00365981">
        <w:rPr>
          <w:noProof/>
        </w:rPr>
        <mc:AlternateContent>
          <mc:Choice Requires="wps">
            <w:drawing>
              <wp:anchor distT="0" distB="0" distL="114300" distR="114300" simplePos="0" relativeHeight="251657216" behindDoc="0" locked="0" layoutInCell="1" allowOverlap="1" wp14:anchorId="7108FCDB" wp14:editId="1FC4FA29">
                <wp:simplePos x="0" y="0"/>
                <wp:positionH relativeFrom="page">
                  <wp:posOffset>431800</wp:posOffset>
                </wp:positionH>
                <wp:positionV relativeFrom="page">
                  <wp:posOffset>5868670</wp:posOffset>
                </wp:positionV>
                <wp:extent cx="1380490" cy="1018540"/>
                <wp:effectExtent l="3175" t="1270" r="0" b="0"/>
                <wp:wrapNone/>
                <wp:docPr id="13"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1018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326283" w14:textId="77777777" w:rsidR="00AA08D3" w:rsidRPr="00D00A5A" w:rsidRDefault="00AA08D3" w:rsidP="001A2D28">
                            <w:pPr>
                              <w:pStyle w:val="Campus"/>
                            </w:pPr>
                            <w:r>
                              <w:t>C</w:t>
                            </w:r>
                            <w:r w:rsidRPr="00D00A5A">
                              <w:t>AMPUS</w:t>
                            </w:r>
                          </w:p>
                          <w:p w14:paraId="4FFA28C2" w14:textId="77777777" w:rsidR="00AA08D3" w:rsidRPr="00D71995" w:rsidRDefault="000330C7" w:rsidP="001A2D28">
                            <w:pPr>
                              <w:pStyle w:val="WerkstukCampus"/>
                              <w:rPr>
                                <w:sz w:val="28"/>
                                <w:szCs w:val="28"/>
                              </w:rPr>
                            </w:pPr>
                            <w:r>
                              <w:fldChar w:fldCharType="begin"/>
                            </w:r>
                            <w:r>
                              <w:instrText xml:space="preserve"> DOCPROPERTY  Campus  \* MERGEFORMAT </w:instrText>
                            </w:r>
                            <w:r>
                              <w:fldChar w:fldCharType="separate"/>
                            </w:r>
                            <w:r w:rsidR="00AA08D3">
                              <w:t>Geel</w:t>
                            </w:r>
                            <w:r>
                              <w:fldChar w:fldCharType="end"/>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8FCDB" id="Text Box 338" o:spid="_x0000_s1030" type="#_x0000_t202" style="position:absolute;left:0;text-align:left;margin-left:34pt;margin-top:462.1pt;width:108.7pt;height:80.2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" stroked="f">
                <v:textbox inset="0,0,0,0">
                  <w:txbxContent>
                    <w:p w14:paraId="48326283" w14:textId="77777777" w:rsidR="00AA08D3" w:rsidRPr="00D00A5A" w:rsidRDefault="00AA08D3" w:rsidP="001A2D28">
                      <w:pPr>
                        <w:pStyle w:val="Campus"/>
                      </w:pPr>
                      <w:r>
                        <w:t>C</w:t>
                      </w:r>
                      <w:r w:rsidRPr="00D00A5A">
                        <w:t>AMPUS</w:t>
                      </w:r>
                    </w:p>
                    <w:p w14:paraId="4FFA28C2" w14:textId="77777777" w:rsidR="00AA08D3" w:rsidRPr="00D71995" w:rsidRDefault="000330C7" w:rsidP="001A2D28">
                      <w:pPr>
                        <w:pStyle w:val="WerkstukCampus"/>
                        <w:rPr>
                          <w:sz w:val="28"/>
                          <w:szCs w:val="28"/>
                        </w:rPr>
                      </w:pPr>
                      <w:r>
                        <w:fldChar w:fldCharType="begin"/>
                      </w:r>
                      <w:r>
                        <w:instrText xml:space="preserve"> DOCPROPERTY  Campus  \* MERGEFORMAT </w:instrText>
                      </w:r>
                      <w:r>
                        <w:fldChar w:fldCharType="separate"/>
                      </w:r>
                      <w:r w:rsidR="00AA08D3">
                        <w:t>Geel</w:t>
                      </w:r>
                      <w:r>
                        <w:fldChar w:fldCharType="end"/>
                      </w:r>
                    </w:p>
                  </w:txbxContent>
                </v:textbox>
                <w10:wrap anchorx="page" anchory="page"/>
              </v:shape>
            </w:pict>
          </mc:Fallback>
        </mc:AlternateContent>
      </w:r>
      <w:bookmarkEnd w:id="0"/>
      <w:bookmarkEnd w:id="1"/>
      <w:r w:rsidR="00365981">
        <w:rPr>
          <w:noProof/>
        </w:rPr>
        <mc:AlternateContent>
          <mc:Choice Requires="wps">
            <w:drawing>
              <wp:anchor distT="0" distB="0" distL="114300" distR="114300" simplePos="0" relativeHeight="251655168" behindDoc="0" locked="1" layoutInCell="1" allowOverlap="1" wp14:anchorId="296B1058" wp14:editId="0B5EB9BE">
                <wp:simplePos x="0" y="0"/>
                <wp:positionH relativeFrom="column">
                  <wp:posOffset>972820</wp:posOffset>
                </wp:positionH>
                <wp:positionV relativeFrom="paragraph">
                  <wp:posOffset>-1390650</wp:posOffset>
                </wp:positionV>
                <wp:extent cx="4959350" cy="685800"/>
                <wp:effectExtent l="0" t="0" r="0" b="0"/>
                <wp:wrapNone/>
                <wp:docPr id="1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7608B" w14:textId="77777777" w:rsidR="00AA08D3" w:rsidRPr="00CD1557" w:rsidRDefault="00AA08D3" w:rsidP="0096561F">
                            <w:pPr>
                              <w:jc w:val="center"/>
                              <w:rPr>
                                <w:b/>
                                <w:color w:val="FFFFFF"/>
                                <w:sz w:val="52"/>
                                <w:szCs w:val="40"/>
                              </w:rPr>
                            </w:pPr>
                            <w:r w:rsidRPr="00CD1557">
                              <w:rPr>
                                <w:b/>
                                <w:color w:val="FFFFFF"/>
                                <w:sz w:val="52"/>
                                <w:szCs w:val="40"/>
                              </w:rPr>
                              <w:t>Thomas More Kempen</w:t>
                            </w:r>
                          </w:p>
                          <w:p w14:paraId="619F6C9E" w14:textId="77777777" w:rsidR="00AA08D3" w:rsidRPr="003C6E8A" w:rsidRDefault="00AA08D3" w:rsidP="00DF05FB">
                            <w:pPr>
                              <w:jc w:val="right"/>
                              <w:rPr>
                                <w:b/>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B1058" id="Text Box 320" o:spid="_x0000_s1031" type="#_x0000_t202" style="position:absolute;left:0;text-align:left;margin-left:76.6pt;margin-top:-109.5pt;width:390.5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" filled="f" stroked="f">
                <v:textbox>
                  <w:txbxContent>
                    <w:p w14:paraId="00D7608B" w14:textId="77777777" w:rsidR="00AA08D3" w:rsidRPr="00CD1557" w:rsidRDefault="00AA08D3" w:rsidP="0096561F">
                      <w:pPr>
                        <w:jc w:val="center"/>
                        <w:rPr>
                          <w:b/>
                          <w:color w:val="FFFFFF"/>
                          <w:sz w:val="52"/>
                          <w:szCs w:val="40"/>
                        </w:rPr>
                      </w:pPr>
                      <w:r w:rsidRPr="00CD1557">
                        <w:rPr>
                          <w:b/>
                          <w:color w:val="FFFFFF"/>
                          <w:sz w:val="52"/>
                          <w:szCs w:val="40"/>
                        </w:rPr>
                        <w:t>Thomas More Kempen</w:t>
                      </w:r>
                    </w:p>
                    <w:p w14:paraId="619F6C9E" w14:textId="77777777" w:rsidR="00AA08D3" w:rsidRPr="003C6E8A" w:rsidRDefault="00AA08D3" w:rsidP="00DF05FB">
                      <w:pPr>
                        <w:jc w:val="right"/>
                        <w:rPr>
                          <w:b/>
                          <w:color w:val="FFFFFF"/>
                          <w:sz w:val="40"/>
                          <w:szCs w:val="40"/>
                        </w:rPr>
                      </w:pPr>
                    </w:p>
                  </w:txbxContent>
                </v:textbox>
                <w10:anchorlock/>
              </v:shape>
            </w:pict>
          </mc:Fallback>
        </mc:AlternateContent>
      </w:r>
      <w:r w:rsidR="0096561F" w:rsidRPr="00EF103B">
        <w:rPr>
          <w:noProof/>
        </w:rPr>
        <w:drawing>
          <wp:anchor distT="0" distB="0" distL="114300" distR="114300" simplePos="0" relativeHeight="251754496" behindDoc="0" locked="1" layoutInCell="1" allowOverlap="1" wp14:anchorId="4C086339" wp14:editId="78D35A32">
            <wp:simplePos x="0" y="0"/>
            <wp:positionH relativeFrom="column">
              <wp:posOffset>-430530</wp:posOffset>
            </wp:positionH>
            <wp:positionV relativeFrom="page">
              <wp:posOffset>2711450</wp:posOffset>
            </wp:positionV>
            <wp:extent cx="1168400" cy="643255"/>
            <wp:effectExtent l="0" t="0" r="0" b="4445"/>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logokhk_kleur origineel"/>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168400" cy="643255"/>
                    </a:xfrm>
                    <a:prstGeom prst="rect">
                      <a:avLst/>
                    </a:prstGeom>
                    <a:noFill/>
                    <a:ln w="9525">
                      <a:noFill/>
                      <a:miter lim="800000"/>
                      <a:headEnd/>
                      <a:tailEnd/>
                    </a:ln>
                  </pic:spPr>
                </pic:pic>
              </a:graphicData>
            </a:graphic>
            <wp14:sizeRelV relativeFrom="margin">
              <wp14:pctHeight>0</wp14:pctHeight>
            </wp14:sizeRelV>
          </wp:anchor>
        </w:drawing>
      </w:r>
      <w:r w:rsidR="00365981">
        <w:rPr>
          <w:noProof/>
        </w:rPr>
        <mc:AlternateContent>
          <mc:Choice Requires="wps">
            <w:drawing>
              <wp:anchor distT="0" distB="0" distL="114300" distR="114300" simplePos="0" relativeHeight="251660288" behindDoc="1" locked="1" layoutInCell="1" allowOverlap="1" wp14:anchorId="5F381DDC" wp14:editId="06DE57C5">
                <wp:simplePos x="0" y="0"/>
                <wp:positionH relativeFrom="column">
                  <wp:posOffset>-899160</wp:posOffset>
                </wp:positionH>
                <wp:positionV relativeFrom="page">
                  <wp:posOffset>0</wp:posOffset>
                </wp:positionV>
                <wp:extent cx="7567295" cy="1511935"/>
                <wp:effectExtent l="0" t="0" r="0" b="0"/>
                <wp:wrapThrough wrapText="bothSides">
                  <wp:wrapPolygon edited="0">
                    <wp:start x="0" y="0"/>
                    <wp:lineTo x="0" y="21228"/>
                    <wp:lineTo x="21533" y="21228"/>
                    <wp:lineTo x="21533" y="0"/>
                    <wp:lineTo x="0" y="0"/>
                  </wp:wrapPolygon>
                </wp:wrapThrough>
                <wp:docPr id="9"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7295" cy="1511935"/>
                        </a:xfrm>
                        <a:prstGeom prst="rect">
                          <a:avLst/>
                        </a:prstGeom>
                        <a:solidFill>
                          <a:srgbClr val="12A0CC"/>
                        </a:solidFill>
                        <a:ln>
                          <a:noFill/>
                        </a:ln>
                        <a:extLst/>
                      </wps:spPr>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53DED" id="Rectangle 317" o:spid="_x0000_s1026" style="position:absolute;margin-left:-70.8pt;margin-top:0;width:595.85pt;height:119.0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" fillcolor="#12a0cc" stroked="f">
                <w10:wrap type="through" anchory="page"/>
                <w10:anchorlock/>
              </v:rect>
            </w:pict>
          </mc:Fallback>
        </mc:AlternateContent>
      </w:r>
    </w:p>
    <w:p w14:paraId="29137C80" w14:textId="77777777" w:rsidR="0013347E" w:rsidRPr="0054082C" w:rsidRDefault="0035564B" w:rsidP="00660FD6">
      <w:pPr>
        <w:pStyle w:val="Kop1zondernummer"/>
        <w:spacing w:before="100"/>
      </w:pPr>
      <w:bookmarkStart w:id="2" w:name="_Toc143892546"/>
      <w:bookmarkStart w:id="3" w:name="_Toc143893404"/>
      <w:bookmarkStart w:id="4" w:name="_Toc143893472"/>
      <w:bookmarkStart w:id="5" w:name="_Toc143894257"/>
      <w:bookmarkStart w:id="6" w:name="_Toc144138868"/>
      <w:bookmarkStart w:id="7" w:name="_Toc144271808"/>
      <w:bookmarkStart w:id="8" w:name="_Toc144272021"/>
      <w:bookmarkStart w:id="9" w:name="_Toc144653029"/>
      <w:r w:rsidRPr="0054082C">
        <w:lastRenderedPageBreak/>
        <w:t>I</w:t>
      </w:r>
      <w:bookmarkStart w:id="10" w:name="Inhoudstafel"/>
      <w:bookmarkStart w:id="11" w:name="b04_Inhoudstafel"/>
      <w:bookmarkEnd w:id="10"/>
      <w:bookmarkEnd w:id="11"/>
      <w:r w:rsidR="0013347E" w:rsidRPr="0054082C">
        <w:t>nhouds</w:t>
      </w:r>
      <w:r w:rsidRPr="0054082C">
        <w:t>tafel</w:t>
      </w:r>
      <w:bookmarkEnd w:id="2"/>
      <w:bookmarkEnd w:id="3"/>
      <w:bookmarkEnd w:id="4"/>
      <w:bookmarkEnd w:id="5"/>
      <w:bookmarkEnd w:id="6"/>
      <w:bookmarkEnd w:id="7"/>
      <w:bookmarkEnd w:id="8"/>
      <w:bookmarkEnd w:id="9"/>
    </w:p>
    <w:bookmarkStart w:id="12" w:name="_GoBack"/>
    <w:bookmarkEnd w:id="12"/>
    <w:p w14:paraId="3A2BD114" w14:textId="467830C4" w:rsidR="00265D7E" w:rsidRDefault="001B2508">
      <w:pPr>
        <w:pStyle w:val="Inhopg1"/>
        <w:rPr>
          <w:rFonts w:asciiTheme="minorHAnsi" w:eastAsiaTheme="minorEastAsia" w:hAnsiTheme="minorHAnsi" w:cstheme="minorBidi"/>
          <w:b w:val="0"/>
          <w:noProof/>
          <w:sz w:val="22"/>
          <w:szCs w:val="22"/>
        </w:rPr>
      </w:pPr>
      <w:r w:rsidRPr="00EF103B">
        <w:fldChar w:fldCharType="begin"/>
      </w:r>
      <w:r w:rsidR="00A16D01" w:rsidRPr="00EF103B">
        <w:instrText xml:space="preserve"> TOC \o "1-1" \h \z \t "Kop 2;2;Kop 3;3;Subtitel;2" </w:instrText>
      </w:r>
      <w:r w:rsidRPr="00EF103B">
        <w:fldChar w:fldCharType="separate"/>
      </w:r>
      <w:hyperlink w:anchor="_Toc514679931" w:history="1">
        <w:r w:rsidR="00265D7E" w:rsidRPr="00163DC8">
          <w:rPr>
            <w:rStyle w:val="Hyperlink"/>
            <w:noProof/>
          </w:rPr>
          <w:t>1</w:t>
        </w:r>
        <w:r w:rsidR="00265D7E">
          <w:rPr>
            <w:rFonts w:asciiTheme="minorHAnsi" w:eastAsiaTheme="minorEastAsia" w:hAnsiTheme="minorHAnsi" w:cstheme="minorBidi"/>
            <w:b w:val="0"/>
            <w:noProof/>
            <w:sz w:val="22"/>
            <w:szCs w:val="22"/>
          </w:rPr>
          <w:tab/>
        </w:r>
        <w:r w:rsidR="00265D7E" w:rsidRPr="00163DC8">
          <w:rPr>
            <w:rStyle w:val="Hyperlink"/>
            <w:noProof/>
          </w:rPr>
          <w:t>Inleiding</w:t>
        </w:r>
        <w:r w:rsidR="00265D7E">
          <w:rPr>
            <w:noProof/>
            <w:webHidden/>
          </w:rPr>
          <w:tab/>
        </w:r>
        <w:r w:rsidR="00265D7E">
          <w:rPr>
            <w:noProof/>
            <w:webHidden/>
          </w:rPr>
          <w:fldChar w:fldCharType="begin"/>
        </w:r>
        <w:r w:rsidR="00265D7E">
          <w:rPr>
            <w:noProof/>
            <w:webHidden/>
          </w:rPr>
          <w:instrText xml:space="preserve"> PAGEREF _Toc514679931 \h </w:instrText>
        </w:r>
        <w:r w:rsidR="00265D7E">
          <w:rPr>
            <w:noProof/>
            <w:webHidden/>
          </w:rPr>
        </w:r>
        <w:r w:rsidR="00265D7E">
          <w:rPr>
            <w:noProof/>
            <w:webHidden/>
          </w:rPr>
          <w:fldChar w:fldCharType="separate"/>
        </w:r>
        <w:r w:rsidR="00265D7E">
          <w:rPr>
            <w:noProof/>
            <w:webHidden/>
          </w:rPr>
          <w:t>7</w:t>
        </w:r>
        <w:r w:rsidR="00265D7E">
          <w:rPr>
            <w:noProof/>
            <w:webHidden/>
          </w:rPr>
          <w:fldChar w:fldCharType="end"/>
        </w:r>
      </w:hyperlink>
    </w:p>
    <w:p w14:paraId="3E00C368" w14:textId="0292FB00" w:rsidR="00265D7E" w:rsidRDefault="00265D7E">
      <w:pPr>
        <w:pStyle w:val="Inhopg1"/>
        <w:rPr>
          <w:rFonts w:asciiTheme="minorHAnsi" w:eastAsiaTheme="minorEastAsia" w:hAnsiTheme="minorHAnsi" w:cstheme="minorBidi"/>
          <w:b w:val="0"/>
          <w:noProof/>
          <w:sz w:val="22"/>
          <w:szCs w:val="22"/>
        </w:rPr>
      </w:pPr>
      <w:hyperlink w:anchor="_Toc514679932" w:history="1">
        <w:r w:rsidRPr="00163DC8">
          <w:rPr>
            <w:rStyle w:val="Hyperlink"/>
            <w:noProof/>
          </w:rPr>
          <w:t>2</w:t>
        </w:r>
        <w:r>
          <w:rPr>
            <w:rFonts w:asciiTheme="minorHAnsi" w:eastAsiaTheme="minorEastAsia" w:hAnsiTheme="minorHAnsi" w:cstheme="minorBidi"/>
            <w:b w:val="0"/>
            <w:noProof/>
            <w:sz w:val="22"/>
            <w:szCs w:val="22"/>
          </w:rPr>
          <w:tab/>
        </w:r>
        <w:r w:rsidRPr="00163DC8">
          <w:rPr>
            <w:rStyle w:val="Hyperlink"/>
            <w:noProof/>
          </w:rPr>
          <w:t>Doelstellingen</w:t>
        </w:r>
        <w:r>
          <w:rPr>
            <w:noProof/>
            <w:webHidden/>
          </w:rPr>
          <w:tab/>
        </w:r>
        <w:r>
          <w:rPr>
            <w:noProof/>
            <w:webHidden/>
          </w:rPr>
          <w:fldChar w:fldCharType="begin"/>
        </w:r>
        <w:r>
          <w:rPr>
            <w:noProof/>
            <w:webHidden/>
          </w:rPr>
          <w:instrText xml:space="preserve"> PAGEREF _Toc514679932 \h </w:instrText>
        </w:r>
        <w:r>
          <w:rPr>
            <w:noProof/>
            <w:webHidden/>
          </w:rPr>
        </w:r>
        <w:r>
          <w:rPr>
            <w:noProof/>
            <w:webHidden/>
          </w:rPr>
          <w:fldChar w:fldCharType="separate"/>
        </w:r>
        <w:r>
          <w:rPr>
            <w:noProof/>
            <w:webHidden/>
          </w:rPr>
          <w:t>9</w:t>
        </w:r>
        <w:r>
          <w:rPr>
            <w:noProof/>
            <w:webHidden/>
          </w:rPr>
          <w:fldChar w:fldCharType="end"/>
        </w:r>
      </w:hyperlink>
    </w:p>
    <w:p w14:paraId="3E555023" w14:textId="6DFCC958" w:rsidR="00265D7E" w:rsidRDefault="00265D7E">
      <w:pPr>
        <w:pStyle w:val="Inhopg1"/>
        <w:rPr>
          <w:rFonts w:asciiTheme="minorHAnsi" w:eastAsiaTheme="minorEastAsia" w:hAnsiTheme="minorHAnsi" w:cstheme="minorBidi"/>
          <w:b w:val="0"/>
          <w:noProof/>
          <w:sz w:val="22"/>
          <w:szCs w:val="22"/>
        </w:rPr>
      </w:pPr>
      <w:hyperlink w:anchor="_Toc514679933" w:history="1">
        <w:r w:rsidRPr="00163DC8">
          <w:rPr>
            <w:rStyle w:val="Hyperlink"/>
            <w:noProof/>
          </w:rPr>
          <w:t>3</w:t>
        </w:r>
        <w:r>
          <w:rPr>
            <w:rFonts w:asciiTheme="minorHAnsi" w:eastAsiaTheme="minorEastAsia" w:hAnsiTheme="minorHAnsi" w:cstheme="minorBidi"/>
            <w:b w:val="0"/>
            <w:noProof/>
            <w:sz w:val="22"/>
            <w:szCs w:val="22"/>
          </w:rPr>
          <w:tab/>
        </w:r>
        <w:r w:rsidRPr="00163DC8">
          <w:rPr>
            <w:rStyle w:val="Hyperlink"/>
            <w:noProof/>
          </w:rPr>
          <w:t>Belasting</w:t>
        </w:r>
        <w:r>
          <w:rPr>
            <w:noProof/>
            <w:webHidden/>
          </w:rPr>
          <w:tab/>
        </w:r>
        <w:r>
          <w:rPr>
            <w:noProof/>
            <w:webHidden/>
          </w:rPr>
          <w:fldChar w:fldCharType="begin"/>
        </w:r>
        <w:r>
          <w:rPr>
            <w:noProof/>
            <w:webHidden/>
          </w:rPr>
          <w:instrText xml:space="preserve"> PAGEREF _Toc514679933 \h </w:instrText>
        </w:r>
        <w:r>
          <w:rPr>
            <w:noProof/>
            <w:webHidden/>
          </w:rPr>
        </w:r>
        <w:r>
          <w:rPr>
            <w:noProof/>
            <w:webHidden/>
          </w:rPr>
          <w:fldChar w:fldCharType="separate"/>
        </w:r>
        <w:r>
          <w:rPr>
            <w:noProof/>
            <w:webHidden/>
          </w:rPr>
          <w:t>11</w:t>
        </w:r>
        <w:r>
          <w:rPr>
            <w:noProof/>
            <w:webHidden/>
          </w:rPr>
          <w:fldChar w:fldCharType="end"/>
        </w:r>
      </w:hyperlink>
    </w:p>
    <w:p w14:paraId="69F02302" w14:textId="5396EEF1" w:rsidR="00265D7E" w:rsidRDefault="00265D7E">
      <w:pPr>
        <w:pStyle w:val="Inhopg2"/>
        <w:rPr>
          <w:rFonts w:asciiTheme="minorHAnsi" w:eastAsiaTheme="minorEastAsia" w:hAnsiTheme="minorHAnsi" w:cstheme="minorBidi"/>
          <w:noProof/>
          <w:sz w:val="22"/>
          <w:szCs w:val="22"/>
        </w:rPr>
      </w:pPr>
      <w:hyperlink w:anchor="_Toc514679934" w:history="1">
        <w:r w:rsidRPr="00163DC8">
          <w:rPr>
            <w:rStyle w:val="Hyperlink"/>
            <w:noProof/>
          </w:rPr>
          <w:t>3.1</w:t>
        </w:r>
        <w:r>
          <w:rPr>
            <w:rFonts w:asciiTheme="minorHAnsi" w:eastAsiaTheme="minorEastAsia" w:hAnsiTheme="minorHAnsi" w:cstheme="minorBidi"/>
            <w:noProof/>
            <w:sz w:val="22"/>
            <w:szCs w:val="22"/>
          </w:rPr>
          <w:tab/>
        </w:r>
        <w:r w:rsidRPr="00163DC8">
          <w:rPr>
            <w:rStyle w:val="Hyperlink"/>
            <w:noProof/>
          </w:rPr>
          <w:t>Planning projectweek</w:t>
        </w:r>
        <w:r>
          <w:rPr>
            <w:noProof/>
            <w:webHidden/>
          </w:rPr>
          <w:tab/>
        </w:r>
        <w:r>
          <w:rPr>
            <w:noProof/>
            <w:webHidden/>
          </w:rPr>
          <w:fldChar w:fldCharType="begin"/>
        </w:r>
        <w:r>
          <w:rPr>
            <w:noProof/>
            <w:webHidden/>
          </w:rPr>
          <w:instrText xml:space="preserve"> PAGEREF _Toc514679934 \h </w:instrText>
        </w:r>
        <w:r>
          <w:rPr>
            <w:noProof/>
            <w:webHidden/>
          </w:rPr>
        </w:r>
        <w:r>
          <w:rPr>
            <w:noProof/>
            <w:webHidden/>
          </w:rPr>
          <w:fldChar w:fldCharType="separate"/>
        </w:r>
        <w:r>
          <w:rPr>
            <w:noProof/>
            <w:webHidden/>
          </w:rPr>
          <w:t>11</w:t>
        </w:r>
        <w:r>
          <w:rPr>
            <w:noProof/>
            <w:webHidden/>
          </w:rPr>
          <w:fldChar w:fldCharType="end"/>
        </w:r>
      </w:hyperlink>
    </w:p>
    <w:p w14:paraId="3C7BEAD4" w14:textId="62E411AD" w:rsidR="00265D7E" w:rsidRDefault="00265D7E">
      <w:pPr>
        <w:pStyle w:val="Inhopg2"/>
        <w:rPr>
          <w:rFonts w:asciiTheme="minorHAnsi" w:eastAsiaTheme="minorEastAsia" w:hAnsiTheme="minorHAnsi" w:cstheme="minorBidi"/>
          <w:noProof/>
          <w:sz w:val="22"/>
          <w:szCs w:val="22"/>
        </w:rPr>
      </w:pPr>
      <w:hyperlink w:anchor="_Toc514679935" w:history="1">
        <w:r w:rsidRPr="00163DC8">
          <w:rPr>
            <w:rStyle w:val="Hyperlink"/>
            <w:noProof/>
          </w:rPr>
          <w:t>3.2</w:t>
        </w:r>
        <w:r>
          <w:rPr>
            <w:rFonts w:asciiTheme="minorHAnsi" w:eastAsiaTheme="minorEastAsia" w:hAnsiTheme="minorHAnsi" w:cstheme="minorBidi"/>
            <w:noProof/>
            <w:sz w:val="22"/>
            <w:szCs w:val="22"/>
          </w:rPr>
          <w:tab/>
        </w:r>
        <w:r w:rsidRPr="00163DC8">
          <w:rPr>
            <w:rStyle w:val="Hyperlink"/>
            <w:noProof/>
          </w:rPr>
          <w:t>Teamoverleg en opvolging</w:t>
        </w:r>
        <w:r>
          <w:rPr>
            <w:noProof/>
            <w:webHidden/>
          </w:rPr>
          <w:tab/>
        </w:r>
        <w:r>
          <w:rPr>
            <w:noProof/>
            <w:webHidden/>
          </w:rPr>
          <w:fldChar w:fldCharType="begin"/>
        </w:r>
        <w:r>
          <w:rPr>
            <w:noProof/>
            <w:webHidden/>
          </w:rPr>
          <w:instrText xml:space="preserve"> PAGEREF _Toc514679935 \h </w:instrText>
        </w:r>
        <w:r>
          <w:rPr>
            <w:noProof/>
            <w:webHidden/>
          </w:rPr>
        </w:r>
        <w:r>
          <w:rPr>
            <w:noProof/>
            <w:webHidden/>
          </w:rPr>
          <w:fldChar w:fldCharType="separate"/>
        </w:r>
        <w:r>
          <w:rPr>
            <w:noProof/>
            <w:webHidden/>
          </w:rPr>
          <w:t>11</w:t>
        </w:r>
        <w:r>
          <w:rPr>
            <w:noProof/>
            <w:webHidden/>
          </w:rPr>
          <w:fldChar w:fldCharType="end"/>
        </w:r>
      </w:hyperlink>
    </w:p>
    <w:p w14:paraId="78EC9E74" w14:textId="38D44BF2" w:rsidR="00265D7E" w:rsidRDefault="00265D7E">
      <w:pPr>
        <w:pStyle w:val="Inhopg3"/>
        <w:rPr>
          <w:rFonts w:asciiTheme="minorHAnsi" w:eastAsiaTheme="minorEastAsia" w:hAnsiTheme="minorHAnsi" w:cstheme="minorBidi"/>
          <w:noProof/>
          <w:sz w:val="22"/>
          <w:szCs w:val="22"/>
        </w:rPr>
      </w:pPr>
      <w:hyperlink w:anchor="_Toc514679936" w:history="1">
        <w:r w:rsidRPr="00163DC8">
          <w:rPr>
            <w:rStyle w:val="Hyperlink"/>
            <w:noProof/>
          </w:rPr>
          <w:t>3.2.1</w:t>
        </w:r>
        <w:r>
          <w:rPr>
            <w:rFonts w:asciiTheme="minorHAnsi" w:eastAsiaTheme="minorEastAsia" w:hAnsiTheme="minorHAnsi" w:cstheme="minorBidi"/>
            <w:noProof/>
            <w:sz w:val="22"/>
            <w:szCs w:val="22"/>
          </w:rPr>
          <w:tab/>
        </w:r>
        <w:r w:rsidRPr="00163DC8">
          <w:rPr>
            <w:rStyle w:val="Hyperlink"/>
            <w:noProof/>
          </w:rPr>
          <w:t>Daily stand-up meetings</w:t>
        </w:r>
        <w:r>
          <w:rPr>
            <w:noProof/>
            <w:webHidden/>
          </w:rPr>
          <w:tab/>
        </w:r>
        <w:r>
          <w:rPr>
            <w:noProof/>
            <w:webHidden/>
          </w:rPr>
          <w:fldChar w:fldCharType="begin"/>
        </w:r>
        <w:r>
          <w:rPr>
            <w:noProof/>
            <w:webHidden/>
          </w:rPr>
          <w:instrText xml:space="preserve"> PAGEREF _Toc514679936 \h </w:instrText>
        </w:r>
        <w:r>
          <w:rPr>
            <w:noProof/>
            <w:webHidden/>
          </w:rPr>
        </w:r>
        <w:r>
          <w:rPr>
            <w:noProof/>
            <w:webHidden/>
          </w:rPr>
          <w:fldChar w:fldCharType="separate"/>
        </w:r>
        <w:r>
          <w:rPr>
            <w:noProof/>
            <w:webHidden/>
          </w:rPr>
          <w:t>11</w:t>
        </w:r>
        <w:r>
          <w:rPr>
            <w:noProof/>
            <w:webHidden/>
          </w:rPr>
          <w:fldChar w:fldCharType="end"/>
        </w:r>
      </w:hyperlink>
    </w:p>
    <w:p w14:paraId="2887C75F" w14:textId="26E1E09E" w:rsidR="00265D7E" w:rsidRDefault="00265D7E">
      <w:pPr>
        <w:pStyle w:val="Inhopg3"/>
        <w:rPr>
          <w:rFonts w:asciiTheme="minorHAnsi" w:eastAsiaTheme="minorEastAsia" w:hAnsiTheme="minorHAnsi" w:cstheme="minorBidi"/>
          <w:noProof/>
          <w:sz w:val="22"/>
          <w:szCs w:val="22"/>
        </w:rPr>
      </w:pPr>
      <w:hyperlink w:anchor="_Toc514679937" w:history="1">
        <w:r w:rsidRPr="00163DC8">
          <w:rPr>
            <w:rStyle w:val="Hyperlink"/>
            <w:noProof/>
          </w:rPr>
          <w:t>3.2.2</w:t>
        </w:r>
        <w:r>
          <w:rPr>
            <w:rFonts w:asciiTheme="minorHAnsi" w:eastAsiaTheme="minorEastAsia" w:hAnsiTheme="minorHAnsi" w:cstheme="minorBidi"/>
            <w:noProof/>
            <w:sz w:val="22"/>
            <w:szCs w:val="22"/>
          </w:rPr>
          <w:tab/>
        </w:r>
        <w:r w:rsidRPr="00163DC8">
          <w:rPr>
            <w:rStyle w:val="Hyperlink"/>
            <w:noProof/>
          </w:rPr>
          <w:t>Agile werken</w:t>
        </w:r>
        <w:r>
          <w:rPr>
            <w:noProof/>
            <w:webHidden/>
          </w:rPr>
          <w:tab/>
        </w:r>
        <w:r>
          <w:rPr>
            <w:noProof/>
            <w:webHidden/>
          </w:rPr>
          <w:fldChar w:fldCharType="begin"/>
        </w:r>
        <w:r>
          <w:rPr>
            <w:noProof/>
            <w:webHidden/>
          </w:rPr>
          <w:instrText xml:space="preserve"> PAGEREF _Toc514679937 \h </w:instrText>
        </w:r>
        <w:r>
          <w:rPr>
            <w:noProof/>
            <w:webHidden/>
          </w:rPr>
        </w:r>
        <w:r>
          <w:rPr>
            <w:noProof/>
            <w:webHidden/>
          </w:rPr>
          <w:fldChar w:fldCharType="separate"/>
        </w:r>
        <w:r>
          <w:rPr>
            <w:noProof/>
            <w:webHidden/>
          </w:rPr>
          <w:t>12</w:t>
        </w:r>
        <w:r>
          <w:rPr>
            <w:noProof/>
            <w:webHidden/>
          </w:rPr>
          <w:fldChar w:fldCharType="end"/>
        </w:r>
      </w:hyperlink>
    </w:p>
    <w:p w14:paraId="7BF84B78" w14:textId="137DDD99" w:rsidR="00265D7E" w:rsidRDefault="00265D7E">
      <w:pPr>
        <w:pStyle w:val="Inhopg3"/>
        <w:rPr>
          <w:rFonts w:asciiTheme="minorHAnsi" w:eastAsiaTheme="minorEastAsia" w:hAnsiTheme="minorHAnsi" w:cstheme="minorBidi"/>
          <w:noProof/>
          <w:sz w:val="22"/>
          <w:szCs w:val="22"/>
        </w:rPr>
      </w:pPr>
      <w:hyperlink w:anchor="_Toc514679938" w:history="1">
        <w:r w:rsidRPr="00163DC8">
          <w:rPr>
            <w:rStyle w:val="Hyperlink"/>
            <w:noProof/>
          </w:rPr>
          <w:t>3.2.3</w:t>
        </w:r>
        <w:r>
          <w:rPr>
            <w:rFonts w:asciiTheme="minorHAnsi" w:eastAsiaTheme="minorEastAsia" w:hAnsiTheme="minorHAnsi" w:cstheme="minorBidi"/>
            <w:noProof/>
            <w:sz w:val="22"/>
            <w:szCs w:val="22"/>
          </w:rPr>
          <w:tab/>
        </w:r>
        <w:r w:rsidRPr="00163DC8">
          <w:rPr>
            <w:rStyle w:val="Hyperlink"/>
            <w:noProof/>
          </w:rPr>
          <w:t>Projectverslag</w:t>
        </w:r>
        <w:r>
          <w:rPr>
            <w:noProof/>
            <w:webHidden/>
          </w:rPr>
          <w:tab/>
        </w:r>
        <w:r>
          <w:rPr>
            <w:noProof/>
            <w:webHidden/>
          </w:rPr>
          <w:fldChar w:fldCharType="begin"/>
        </w:r>
        <w:r>
          <w:rPr>
            <w:noProof/>
            <w:webHidden/>
          </w:rPr>
          <w:instrText xml:space="preserve"> PAGEREF _Toc514679938 \h </w:instrText>
        </w:r>
        <w:r>
          <w:rPr>
            <w:noProof/>
            <w:webHidden/>
          </w:rPr>
        </w:r>
        <w:r>
          <w:rPr>
            <w:noProof/>
            <w:webHidden/>
          </w:rPr>
          <w:fldChar w:fldCharType="separate"/>
        </w:r>
        <w:r>
          <w:rPr>
            <w:noProof/>
            <w:webHidden/>
          </w:rPr>
          <w:t>12</w:t>
        </w:r>
        <w:r>
          <w:rPr>
            <w:noProof/>
            <w:webHidden/>
          </w:rPr>
          <w:fldChar w:fldCharType="end"/>
        </w:r>
      </w:hyperlink>
    </w:p>
    <w:p w14:paraId="7F743120" w14:textId="66EBDC1D" w:rsidR="00265D7E" w:rsidRDefault="00265D7E">
      <w:pPr>
        <w:pStyle w:val="Inhopg3"/>
        <w:rPr>
          <w:rFonts w:asciiTheme="minorHAnsi" w:eastAsiaTheme="minorEastAsia" w:hAnsiTheme="minorHAnsi" w:cstheme="minorBidi"/>
          <w:noProof/>
          <w:sz w:val="22"/>
          <w:szCs w:val="22"/>
        </w:rPr>
      </w:pPr>
      <w:hyperlink w:anchor="_Toc514679939" w:history="1">
        <w:r w:rsidRPr="00163DC8">
          <w:rPr>
            <w:rStyle w:val="Hyperlink"/>
            <w:noProof/>
          </w:rPr>
          <w:t>3.2.4</w:t>
        </w:r>
        <w:r>
          <w:rPr>
            <w:rFonts w:asciiTheme="minorHAnsi" w:eastAsiaTheme="minorEastAsia" w:hAnsiTheme="minorHAnsi" w:cstheme="minorBidi"/>
            <w:noProof/>
            <w:sz w:val="22"/>
            <w:szCs w:val="22"/>
          </w:rPr>
          <w:tab/>
        </w:r>
        <w:r w:rsidRPr="00163DC8">
          <w:rPr>
            <w:rStyle w:val="Hyperlink"/>
            <w:noProof/>
          </w:rPr>
          <w:t>Projectverloop delen via Twitter</w:t>
        </w:r>
        <w:r>
          <w:rPr>
            <w:noProof/>
            <w:webHidden/>
          </w:rPr>
          <w:tab/>
        </w:r>
        <w:r>
          <w:rPr>
            <w:noProof/>
            <w:webHidden/>
          </w:rPr>
          <w:fldChar w:fldCharType="begin"/>
        </w:r>
        <w:r>
          <w:rPr>
            <w:noProof/>
            <w:webHidden/>
          </w:rPr>
          <w:instrText xml:space="preserve"> PAGEREF _Toc514679939 \h </w:instrText>
        </w:r>
        <w:r>
          <w:rPr>
            <w:noProof/>
            <w:webHidden/>
          </w:rPr>
        </w:r>
        <w:r>
          <w:rPr>
            <w:noProof/>
            <w:webHidden/>
          </w:rPr>
          <w:fldChar w:fldCharType="separate"/>
        </w:r>
        <w:r>
          <w:rPr>
            <w:noProof/>
            <w:webHidden/>
          </w:rPr>
          <w:t>13</w:t>
        </w:r>
        <w:r>
          <w:rPr>
            <w:noProof/>
            <w:webHidden/>
          </w:rPr>
          <w:fldChar w:fldCharType="end"/>
        </w:r>
      </w:hyperlink>
    </w:p>
    <w:p w14:paraId="278DA69E" w14:textId="389E35C6" w:rsidR="00265D7E" w:rsidRDefault="00265D7E">
      <w:pPr>
        <w:pStyle w:val="Inhopg1"/>
        <w:rPr>
          <w:rFonts w:asciiTheme="minorHAnsi" w:eastAsiaTheme="minorEastAsia" w:hAnsiTheme="minorHAnsi" w:cstheme="minorBidi"/>
          <w:b w:val="0"/>
          <w:noProof/>
          <w:sz w:val="22"/>
          <w:szCs w:val="22"/>
        </w:rPr>
      </w:pPr>
      <w:hyperlink w:anchor="_Toc514679940" w:history="1">
        <w:r w:rsidRPr="00163DC8">
          <w:rPr>
            <w:rStyle w:val="Hyperlink"/>
            <w:noProof/>
          </w:rPr>
          <w:t>4</w:t>
        </w:r>
        <w:r>
          <w:rPr>
            <w:rFonts w:asciiTheme="minorHAnsi" w:eastAsiaTheme="minorEastAsia" w:hAnsiTheme="minorHAnsi" w:cstheme="minorBidi"/>
            <w:b w:val="0"/>
            <w:noProof/>
            <w:sz w:val="22"/>
            <w:szCs w:val="22"/>
          </w:rPr>
          <w:tab/>
        </w:r>
        <w:r w:rsidRPr="00163DC8">
          <w:rPr>
            <w:rStyle w:val="Hyperlink"/>
            <w:noProof/>
          </w:rPr>
          <w:t>Concrete opdracht</w:t>
        </w:r>
        <w:r>
          <w:rPr>
            <w:noProof/>
            <w:webHidden/>
          </w:rPr>
          <w:tab/>
        </w:r>
        <w:r>
          <w:rPr>
            <w:noProof/>
            <w:webHidden/>
          </w:rPr>
          <w:fldChar w:fldCharType="begin"/>
        </w:r>
        <w:r>
          <w:rPr>
            <w:noProof/>
            <w:webHidden/>
          </w:rPr>
          <w:instrText xml:space="preserve"> PAGEREF _Toc514679940 \h </w:instrText>
        </w:r>
        <w:r>
          <w:rPr>
            <w:noProof/>
            <w:webHidden/>
          </w:rPr>
        </w:r>
        <w:r>
          <w:rPr>
            <w:noProof/>
            <w:webHidden/>
          </w:rPr>
          <w:fldChar w:fldCharType="separate"/>
        </w:r>
        <w:r>
          <w:rPr>
            <w:noProof/>
            <w:webHidden/>
          </w:rPr>
          <w:t>14</w:t>
        </w:r>
        <w:r>
          <w:rPr>
            <w:noProof/>
            <w:webHidden/>
          </w:rPr>
          <w:fldChar w:fldCharType="end"/>
        </w:r>
      </w:hyperlink>
    </w:p>
    <w:p w14:paraId="003DB6F8" w14:textId="234E8648" w:rsidR="00265D7E" w:rsidRDefault="00265D7E">
      <w:pPr>
        <w:pStyle w:val="Inhopg2"/>
        <w:rPr>
          <w:rFonts w:asciiTheme="minorHAnsi" w:eastAsiaTheme="minorEastAsia" w:hAnsiTheme="minorHAnsi" w:cstheme="minorBidi"/>
          <w:noProof/>
          <w:sz w:val="22"/>
          <w:szCs w:val="22"/>
        </w:rPr>
      </w:pPr>
      <w:hyperlink w:anchor="_Toc514679941" w:history="1">
        <w:r w:rsidRPr="00163DC8">
          <w:rPr>
            <w:rStyle w:val="Hyperlink"/>
            <w:noProof/>
            <w:lang w:val="en-US"/>
          </w:rPr>
          <w:t>4.1</w:t>
        </w:r>
        <w:r>
          <w:rPr>
            <w:rFonts w:asciiTheme="minorHAnsi" w:eastAsiaTheme="minorEastAsia" w:hAnsiTheme="minorHAnsi" w:cstheme="minorBidi"/>
            <w:noProof/>
            <w:sz w:val="22"/>
            <w:szCs w:val="22"/>
          </w:rPr>
          <w:tab/>
        </w:r>
        <w:r w:rsidRPr="00163DC8">
          <w:rPr>
            <w:rStyle w:val="Hyperlink"/>
            <w:noProof/>
          </w:rPr>
          <w:t>Installeren Tableau Desktop</w:t>
        </w:r>
        <w:r>
          <w:rPr>
            <w:noProof/>
            <w:webHidden/>
          </w:rPr>
          <w:tab/>
        </w:r>
        <w:r>
          <w:rPr>
            <w:noProof/>
            <w:webHidden/>
          </w:rPr>
          <w:fldChar w:fldCharType="begin"/>
        </w:r>
        <w:r>
          <w:rPr>
            <w:noProof/>
            <w:webHidden/>
          </w:rPr>
          <w:instrText xml:space="preserve"> PAGEREF _Toc514679941 \h </w:instrText>
        </w:r>
        <w:r>
          <w:rPr>
            <w:noProof/>
            <w:webHidden/>
          </w:rPr>
        </w:r>
        <w:r>
          <w:rPr>
            <w:noProof/>
            <w:webHidden/>
          </w:rPr>
          <w:fldChar w:fldCharType="separate"/>
        </w:r>
        <w:r>
          <w:rPr>
            <w:noProof/>
            <w:webHidden/>
          </w:rPr>
          <w:t>14</w:t>
        </w:r>
        <w:r>
          <w:rPr>
            <w:noProof/>
            <w:webHidden/>
          </w:rPr>
          <w:fldChar w:fldCharType="end"/>
        </w:r>
      </w:hyperlink>
    </w:p>
    <w:p w14:paraId="5AA10B14" w14:textId="7A12AC03" w:rsidR="00265D7E" w:rsidRDefault="00265D7E">
      <w:pPr>
        <w:pStyle w:val="Inhopg2"/>
        <w:rPr>
          <w:rFonts w:asciiTheme="minorHAnsi" w:eastAsiaTheme="minorEastAsia" w:hAnsiTheme="minorHAnsi" w:cstheme="minorBidi"/>
          <w:noProof/>
          <w:sz w:val="22"/>
          <w:szCs w:val="22"/>
        </w:rPr>
      </w:pPr>
      <w:hyperlink w:anchor="_Toc514679942" w:history="1">
        <w:r w:rsidRPr="00163DC8">
          <w:rPr>
            <w:rStyle w:val="Hyperlink"/>
            <w:noProof/>
          </w:rPr>
          <w:t>4.2</w:t>
        </w:r>
        <w:r>
          <w:rPr>
            <w:rFonts w:asciiTheme="minorHAnsi" w:eastAsiaTheme="minorEastAsia" w:hAnsiTheme="minorHAnsi" w:cstheme="minorBidi"/>
            <w:noProof/>
            <w:sz w:val="22"/>
            <w:szCs w:val="22"/>
          </w:rPr>
          <w:tab/>
        </w:r>
        <w:r w:rsidRPr="00163DC8">
          <w:rPr>
            <w:rStyle w:val="Hyperlink"/>
            <w:noProof/>
          </w:rPr>
          <w:t>Workshop en assistentie</w:t>
        </w:r>
        <w:r>
          <w:rPr>
            <w:noProof/>
            <w:webHidden/>
          </w:rPr>
          <w:tab/>
        </w:r>
        <w:r>
          <w:rPr>
            <w:noProof/>
            <w:webHidden/>
          </w:rPr>
          <w:fldChar w:fldCharType="begin"/>
        </w:r>
        <w:r>
          <w:rPr>
            <w:noProof/>
            <w:webHidden/>
          </w:rPr>
          <w:instrText xml:space="preserve"> PAGEREF _Toc514679942 \h </w:instrText>
        </w:r>
        <w:r>
          <w:rPr>
            <w:noProof/>
            <w:webHidden/>
          </w:rPr>
        </w:r>
        <w:r>
          <w:rPr>
            <w:noProof/>
            <w:webHidden/>
          </w:rPr>
          <w:fldChar w:fldCharType="separate"/>
        </w:r>
        <w:r>
          <w:rPr>
            <w:noProof/>
            <w:webHidden/>
          </w:rPr>
          <w:t>14</w:t>
        </w:r>
        <w:r>
          <w:rPr>
            <w:noProof/>
            <w:webHidden/>
          </w:rPr>
          <w:fldChar w:fldCharType="end"/>
        </w:r>
      </w:hyperlink>
    </w:p>
    <w:p w14:paraId="6F32E6F0" w14:textId="5605BDF2" w:rsidR="00265D7E" w:rsidRDefault="00265D7E">
      <w:pPr>
        <w:pStyle w:val="Inhopg2"/>
        <w:rPr>
          <w:rFonts w:asciiTheme="minorHAnsi" w:eastAsiaTheme="minorEastAsia" w:hAnsiTheme="minorHAnsi" w:cstheme="minorBidi"/>
          <w:noProof/>
          <w:sz w:val="22"/>
          <w:szCs w:val="22"/>
        </w:rPr>
      </w:pPr>
      <w:hyperlink w:anchor="_Toc514679943" w:history="1">
        <w:r w:rsidRPr="00163DC8">
          <w:rPr>
            <w:rStyle w:val="Hyperlink"/>
            <w:noProof/>
          </w:rPr>
          <w:t>4.3</w:t>
        </w:r>
        <w:r>
          <w:rPr>
            <w:rFonts w:asciiTheme="minorHAnsi" w:eastAsiaTheme="minorEastAsia" w:hAnsiTheme="minorHAnsi" w:cstheme="minorBidi"/>
            <w:noProof/>
            <w:sz w:val="22"/>
            <w:szCs w:val="22"/>
          </w:rPr>
          <w:tab/>
        </w:r>
        <w:r w:rsidRPr="00163DC8">
          <w:rPr>
            <w:rStyle w:val="Hyperlink"/>
            <w:noProof/>
          </w:rPr>
          <w:t>Dashboarding</w:t>
        </w:r>
        <w:r>
          <w:rPr>
            <w:noProof/>
            <w:webHidden/>
          </w:rPr>
          <w:tab/>
        </w:r>
        <w:r>
          <w:rPr>
            <w:noProof/>
            <w:webHidden/>
          </w:rPr>
          <w:fldChar w:fldCharType="begin"/>
        </w:r>
        <w:r>
          <w:rPr>
            <w:noProof/>
            <w:webHidden/>
          </w:rPr>
          <w:instrText xml:space="preserve"> PAGEREF _Toc514679943 \h </w:instrText>
        </w:r>
        <w:r>
          <w:rPr>
            <w:noProof/>
            <w:webHidden/>
          </w:rPr>
        </w:r>
        <w:r>
          <w:rPr>
            <w:noProof/>
            <w:webHidden/>
          </w:rPr>
          <w:fldChar w:fldCharType="separate"/>
        </w:r>
        <w:r>
          <w:rPr>
            <w:noProof/>
            <w:webHidden/>
          </w:rPr>
          <w:t>15</w:t>
        </w:r>
        <w:r>
          <w:rPr>
            <w:noProof/>
            <w:webHidden/>
          </w:rPr>
          <w:fldChar w:fldCharType="end"/>
        </w:r>
      </w:hyperlink>
    </w:p>
    <w:p w14:paraId="0ED28A43" w14:textId="7621F970" w:rsidR="00265D7E" w:rsidRDefault="00265D7E">
      <w:pPr>
        <w:pStyle w:val="Inhopg3"/>
        <w:rPr>
          <w:rFonts w:asciiTheme="minorHAnsi" w:eastAsiaTheme="minorEastAsia" w:hAnsiTheme="minorHAnsi" w:cstheme="minorBidi"/>
          <w:noProof/>
          <w:sz w:val="22"/>
          <w:szCs w:val="22"/>
        </w:rPr>
      </w:pPr>
      <w:hyperlink w:anchor="_Toc514679944" w:history="1">
        <w:r w:rsidRPr="00163DC8">
          <w:rPr>
            <w:rStyle w:val="Hyperlink"/>
            <w:noProof/>
          </w:rPr>
          <w:t>4.3.1</w:t>
        </w:r>
        <w:r>
          <w:rPr>
            <w:rFonts w:asciiTheme="minorHAnsi" w:eastAsiaTheme="minorEastAsia" w:hAnsiTheme="minorHAnsi" w:cstheme="minorBidi"/>
            <w:noProof/>
            <w:sz w:val="22"/>
            <w:szCs w:val="22"/>
          </w:rPr>
          <w:tab/>
        </w:r>
        <w:r w:rsidRPr="00163DC8">
          <w:rPr>
            <w:rStyle w:val="Hyperlink"/>
            <w:noProof/>
            <w:shd w:val="clear" w:color="auto" w:fill="FFFFFF"/>
          </w:rPr>
          <w:t>Dashboard films</w:t>
        </w:r>
        <w:r>
          <w:rPr>
            <w:noProof/>
            <w:webHidden/>
          </w:rPr>
          <w:tab/>
        </w:r>
        <w:r>
          <w:rPr>
            <w:noProof/>
            <w:webHidden/>
          </w:rPr>
          <w:fldChar w:fldCharType="begin"/>
        </w:r>
        <w:r>
          <w:rPr>
            <w:noProof/>
            <w:webHidden/>
          </w:rPr>
          <w:instrText xml:space="preserve"> PAGEREF _Toc514679944 \h </w:instrText>
        </w:r>
        <w:r>
          <w:rPr>
            <w:noProof/>
            <w:webHidden/>
          </w:rPr>
        </w:r>
        <w:r>
          <w:rPr>
            <w:noProof/>
            <w:webHidden/>
          </w:rPr>
          <w:fldChar w:fldCharType="separate"/>
        </w:r>
        <w:r>
          <w:rPr>
            <w:noProof/>
            <w:webHidden/>
          </w:rPr>
          <w:t>15</w:t>
        </w:r>
        <w:r>
          <w:rPr>
            <w:noProof/>
            <w:webHidden/>
          </w:rPr>
          <w:fldChar w:fldCharType="end"/>
        </w:r>
      </w:hyperlink>
    </w:p>
    <w:p w14:paraId="3E0EF698" w14:textId="3E322996" w:rsidR="00265D7E" w:rsidRDefault="00265D7E">
      <w:pPr>
        <w:pStyle w:val="Inhopg3"/>
        <w:rPr>
          <w:rFonts w:asciiTheme="minorHAnsi" w:eastAsiaTheme="minorEastAsia" w:hAnsiTheme="minorHAnsi" w:cstheme="minorBidi"/>
          <w:noProof/>
          <w:sz w:val="22"/>
          <w:szCs w:val="22"/>
        </w:rPr>
      </w:pPr>
      <w:hyperlink w:anchor="_Toc514679945" w:history="1">
        <w:r w:rsidRPr="00163DC8">
          <w:rPr>
            <w:rStyle w:val="Hyperlink"/>
            <w:noProof/>
          </w:rPr>
          <w:t>4.3.2</w:t>
        </w:r>
        <w:r>
          <w:rPr>
            <w:rFonts w:asciiTheme="minorHAnsi" w:eastAsiaTheme="minorEastAsia" w:hAnsiTheme="minorHAnsi" w:cstheme="minorBidi"/>
            <w:noProof/>
            <w:sz w:val="22"/>
            <w:szCs w:val="22"/>
          </w:rPr>
          <w:tab/>
        </w:r>
        <w:r w:rsidRPr="00163DC8">
          <w:rPr>
            <w:rStyle w:val="Hyperlink"/>
            <w:noProof/>
            <w:shd w:val="clear" w:color="auto" w:fill="FFFFFF"/>
          </w:rPr>
          <w:t>Dashboard op basis van dataset naar keuze</w:t>
        </w:r>
        <w:r>
          <w:rPr>
            <w:noProof/>
            <w:webHidden/>
          </w:rPr>
          <w:tab/>
        </w:r>
        <w:r>
          <w:rPr>
            <w:noProof/>
            <w:webHidden/>
          </w:rPr>
          <w:fldChar w:fldCharType="begin"/>
        </w:r>
        <w:r>
          <w:rPr>
            <w:noProof/>
            <w:webHidden/>
          </w:rPr>
          <w:instrText xml:space="preserve"> PAGEREF _Toc514679945 \h </w:instrText>
        </w:r>
        <w:r>
          <w:rPr>
            <w:noProof/>
            <w:webHidden/>
          </w:rPr>
        </w:r>
        <w:r>
          <w:rPr>
            <w:noProof/>
            <w:webHidden/>
          </w:rPr>
          <w:fldChar w:fldCharType="separate"/>
        </w:r>
        <w:r>
          <w:rPr>
            <w:noProof/>
            <w:webHidden/>
          </w:rPr>
          <w:t>15</w:t>
        </w:r>
        <w:r>
          <w:rPr>
            <w:noProof/>
            <w:webHidden/>
          </w:rPr>
          <w:fldChar w:fldCharType="end"/>
        </w:r>
      </w:hyperlink>
    </w:p>
    <w:p w14:paraId="5F16FF48" w14:textId="48707080" w:rsidR="00265D7E" w:rsidRDefault="00265D7E">
      <w:pPr>
        <w:pStyle w:val="Inhopg3"/>
        <w:rPr>
          <w:rFonts w:asciiTheme="minorHAnsi" w:eastAsiaTheme="minorEastAsia" w:hAnsiTheme="minorHAnsi" w:cstheme="minorBidi"/>
          <w:noProof/>
          <w:sz w:val="22"/>
          <w:szCs w:val="22"/>
        </w:rPr>
      </w:pPr>
      <w:hyperlink w:anchor="_Toc514679946" w:history="1">
        <w:r w:rsidRPr="00163DC8">
          <w:rPr>
            <w:rStyle w:val="Hyperlink"/>
            <w:noProof/>
          </w:rPr>
          <w:t>4.3.3</w:t>
        </w:r>
        <w:r>
          <w:rPr>
            <w:rFonts w:asciiTheme="minorHAnsi" w:eastAsiaTheme="minorEastAsia" w:hAnsiTheme="minorHAnsi" w:cstheme="minorBidi"/>
            <w:noProof/>
            <w:sz w:val="22"/>
            <w:szCs w:val="22"/>
          </w:rPr>
          <w:tab/>
        </w:r>
        <w:r w:rsidRPr="00163DC8">
          <w:rPr>
            <w:rStyle w:val="Hyperlink"/>
            <w:noProof/>
            <w:shd w:val="clear" w:color="auto" w:fill="FFFFFF"/>
          </w:rPr>
          <w:t>Inleveren resultaten</w:t>
        </w:r>
        <w:r>
          <w:rPr>
            <w:noProof/>
            <w:webHidden/>
          </w:rPr>
          <w:tab/>
        </w:r>
        <w:r>
          <w:rPr>
            <w:noProof/>
            <w:webHidden/>
          </w:rPr>
          <w:fldChar w:fldCharType="begin"/>
        </w:r>
        <w:r>
          <w:rPr>
            <w:noProof/>
            <w:webHidden/>
          </w:rPr>
          <w:instrText xml:space="preserve"> PAGEREF _Toc514679946 \h </w:instrText>
        </w:r>
        <w:r>
          <w:rPr>
            <w:noProof/>
            <w:webHidden/>
          </w:rPr>
        </w:r>
        <w:r>
          <w:rPr>
            <w:noProof/>
            <w:webHidden/>
          </w:rPr>
          <w:fldChar w:fldCharType="separate"/>
        </w:r>
        <w:r>
          <w:rPr>
            <w:noProof/>
            <w:webHidden/>
          </w:rPr>
          <w:t>16</w:t>
        </w:r>
        <w:r>
          <w:rPr>
            <w:noProof/>
            <w:webHidden/>
          </w:rPr>
          <w:fldChar w:fldCharType="end"/>
        </w:r>
      </w:hyperlink>
    </w:p>
    <w:p w14:paraId="104C53BC" w14:textId="080306D3" w:rsidR="00265D7E" w:rsidRDefault="00265D7E">
      <w:pPr>
        <w:pStyle w:val="Inhopg2"/>
        <w:rPr>
          <w:rFonts w:asciiTheme="minorHAnsi" w:eastAsiaTheme="minorEastAsia" w:hAnsiTheme="minorHAnsi" w:cstheme="minorBidi"/>
          <w:noProof/>
          <w:sz w:val="22"/>
          <w:szCs w:val="22"/>
        </w:rPr>
      </w:pPr>
      <w:hyperlink w:anchor="_Toc514679947" w:history="1">
        <w:r w:rsidRPr="00163DC8">
          <w:rPr>
            <w:rStyle w:val="Hyperlink"/>
            <w:noProof/>
          </w:rPr>
          <w:t>4.4</w:t>
        </w:r>
        <w:r>
          <w:rPr>
            <w:rFonts w:asciiTheme="minorHAnsi" w:eastAsiaTheme="minorEastAsia" w:hAnsiTheme="minorHAnsi" w:cstheme="minorBidi"/>
            <w:noProof/>
            <w:sz w:val="22"/>
            <w:szCs w:val="22"/>
          </w:rPr>
          <w:tab/>
        </w:r>
        <w:r w:rsidRPr="00163DC8">
          <w:rPr>
            <w:rStyle w:val="Hyperlink"/>
            <w:noProof/>
          </w:rPr>
          <w:t>Storytelling met behulp van infographics</w:t>
        </w:r>
        <w:r>
          <w:rPr>
            <w:noProof/>
            <w:webHidden/>
          </w:rPr>
          <w:tab/>
        </w:r>
        <w:r>
          <w:rPr>
            <w:noProof/>
            <w:webHidden/>
          </w:rPr>
          <w:fldChar w:fldCharType="begin"/>
        </w:r>
        <w:r>
          <w:rPr>
            <w:noProof/>
            <w:webHidden/>
          </w:rPr>
          <w:instrText xml:space="preserve"> PAGEREF _Toc514679947 \h </w:instrText>
        </w:r>
        <w:r>
          <w:rPr>
            <w:noProof/>
            <w:webHidden/>
          </w:rPr>
        </w:r>
        <w:r>
          <w:rPr>
            <w:noProof/>
            <w:webHidden/>
          </w:rPr>
          <w:fldChar w:fldCharType="separate"/>
        </w:r>
        <w:r>
          <w:rPr>
            <w:noProof/>
            <w:webHidden/>
          </w:rPr>
          <w:t>16</w:t>
        </w:r>
        <w:r>
          <w:rPr>
            <w:noProof/>
            <w:webHidden/>
          </w:rPr>
          <w:fldChar w:fldCharType="end"/>
        </w:r>
      </w:hyperlink>
    </w:p>
    <w:p w14:paraId="5B352052" w14:textId="4B62AE6E" w:rsidR="00265D7E" w:rsidRDefault="00265D7E">
      <w:pPr>
        <w:pStyle w:val="Inhopg3"/>
        <w:rPr>
          <w:rFonts w:asciiTheme="minorHAnsi" w:eastAsiaTheme="minorEastAsia" w:hAnsiTheme="minorHAnsi" w:cstheme="minorBidi"/>
          <w:noProof/>
          <w:sz w:val="22"/>
          <w:szCs w:val="22"/>
        </w:rPr>
      </w:pPr>
      <w:hyperlink w:anchor="_Toc514679948" w:history="1">
        <w:r w:rsidRPr="00163DC8">
          <w:rPr>
            <w:rStyle w:val="Hyperlink"/>
            <w:noProof/>
          </w:rPr>
          <w:t>4.4.1</w:t>
        </w:r>
        <w:r>
          <w:rPr>
            <w:rFonts w:asciiTheme="minorHAnsi" w:eastAsiaTheme="minorEastAsia" w:hAnsiTheme="minorHAnsi" w:cstheme="minorBidi"/>
            <w:noProof/>
            <w:sz w:val="22"/>
            <w:szCs w:val="22"/>
          </w:rPr>
          <w:tab/>
        </w:r>
        <w:r w:rsidRPr="00163DC8">
          <w:rPr>
            <w:rStyle w:val="Hyperlink"/>
            <w:noProof/>
            <w:shd w:val="clear" w:color="auto" w:fill="FFFFFF"/>
          </w:rPr>
          <w:t>Workshop infographics</w:t>
        </w:r>
        <w:r>
          <w:rPr>
            <w:noProof/>
            <w:webHidden/>
          </w:rPr>
          <w:tab/>
        </w:r>
        <w:r>
          <w:rPr>
            <w:noProof/>
            <w:webHidden/>
          </w:rPr>
          <w:fldChar w:fldCharType="begin"/>
        </w:r>
        <w:r>
          <w:rPr>
            <w:noProof/>
            <w:webHidden/>
          </w:rPr>
          <w:instrText xml:space="preserve"> PAGEREF _Toc514679948 \h </w:instrText>
        </w:r>
        <w:r>
          <w:rPr>
            <w:noProof/>
            <w:webHidden/>
          </w:rPr>
        </w:r>
        <w:r>
          <w:rPr>
            <w:noProof/>
            <w:webHidden/>
          </w:rPr>
          <w:fldChar w:fldCharType="separate"/>
        </w:r>
        <w:r>
          <w:rPr>
            <w:noProof/>
            <w:webHidden/>
          </w:rPr>
          <w:t>16</w:t>
        </w:r>
        <w:r>
          <w:rPr>
            <w:noProof/>
            <w:webHidden/>
          </w:rPr>
          <w:fldChar w:fldCharType="end"/>
        </w:r>
      </w:hyperlink>
    </w:p>
    <w:p w14:paraId="2025DF81" w14:textId="0281A6C5" w:rsidR="00265D7E" w:rsidRDefault="00265D7E">
      <w:pPr>
        <w:pStyle w:val="Inhopg3"/>
        <w:rPr>
          <w:rFonts w:asciiTheme="minorHAnsi" w:eastAsiaTheme="minorEastAsia" w:hAnsiTheme="minorHAnsi" w:cstheme="minorBidi"/>
          <w:noProof/>
          <w:sz w:val="22"/>
          <w:szCs w:val="22"/>
        </w:rPr>
      </w:pPr>
      <w:hyperlink w:anchor="_Toc514679949" w:history="1">
        <w:r w:rsidRPr="00163DC8">
          <w:rPr>
            <w:rStyle w:val="Hyperlink"/>
            <w:noProof/>
          </w:rPr>
          <w:t>4.4.2</w:t>
        </w:r>
        <w:r>
          <w:rPr>
            <w:rFonts w:asciiTheme="minorHAnsi" w:eastAsiaTheme="minorEastAsia" w:hAnsiTheme="minorHAnsi" w:cstheme="minorBidi"/>
            <w:noProof/>
            <w:sz w:val="22"/>
            <w:szCs w:val="22"/>
          </w:rPr>
          <w:tab/>
        </w:r>
        <w:r w:rsidRPr="00163DC8">
          <w:rPr>
            <w:rStyle w:val="Hyperlink"/>
            <w:noProof/>
          </w:rPr>
          <w:t>Uploaden infographics naar Toledo</w:t>
        </w:r>
        <w:r>
          <w:rPr>
            <w:noProof/>
            <w:webHidden/>
          </w:rPr>
          <w:tab/>
        </w:r>
        <w:r>
          <w:rPr>
            <w:noProof/>
            <w:webHidden/>
          </w:rPr>
          <w:fldChar w:fldCharType="begin"/>
        </w:r>
        <w:r>
          <w:rPr>
            <w:noProof/>
            <w:webHidden/>
          </w:rPr>
          <w:instrText xml:space="preserve"> PAGEREF _Toc514679949 \h </w:instrText>
        </w:r>
        <w:r>
          <w:rPr>
            <w:noProof/>
            <w:webHidden/>
          </w:rPr>
        </w:r>
        <w:r>
          <w:rPr>
            <w:noProof/>
            <w:webHidden/>
          </w:rPr>
          <w:fldChar w:fldCharType="separate"/>
        </w:r>
        <w:r>
          <w:rPr>
            <w:noProof/>
            <w:webHidden/>
          </w:rPr>
          <w:t>18</w:t>
        </w:r>
        <w:r>
          <w:rPr>
            <w:noProof/>
            <w:webHidden/>
          </w:rPr>
          <w:fldChar w:fldCharType="end"/>
        </w:r>
      </w:hyperlink>
    </w:p>
    <w:p w14:paraId="67FC190C" w14:textId="75CD5E0E" w:rsidR="00265D7E" w:rsidRDefault="00265D7E">
      <w:pPr>
        <w:pStyle w:val="Inhopg1"/>
        <w:rPr>
          <w:rFonts w:asciiTheme="minorHAnsi" w:eastAsiaTheme="minorEastAsia" w:hAnsiTheme="minorHAnsi" w:cstheme="minorBidi"/>
          <w:b w:val="0"/>
          <w:noProof/>
          <w:sz w:val="22"/>
          <w:szCs w:val="22"/>
        </w:rPr>
      </w:pPr>
      <w:hyperlink w:anchor="_Toc514679950" w:history="1">
        <w:r w:rsidRPr="00163DC8">
          <w:rPr>
            <w:rStyle w:val="Hyperlink"/>
            <w:noProof/>
          </w:rPr>
          <w:t>5</w:t>
        </w:r>
        <w:r>
          <w:rPr>
            <w:rFonts w:asciiTheme="minorHAnsi" w:eastAsiaTheme="minorEastAsia" w:hAnsiTheme="minorHAnsi" w:cstheme="minorBidi"/>
            <w:b w:val="0"/>
            <w:noProof/>
            <w:sz w:val="22"/>
            <w:szCs w:val="22"/>
          </w:rPr>
          <w:tab/>
        </w:r>
        <w:r w:rsidRPr="00163DC8">
          <w:rPr>
            <w:rStyle w:val="Hyperlink"/>
            <w:noProof/>
          </w:rPr>
          <w:t>Beoordeling</w:t>
        </w:r>
        <w:r>
          <w:rPr>
            <w:noProof/>
            <w:webHidden/>
          </w:rPr>
          <w:tab/>
        </w:r>
        <w:r>
          <w:rPr>
            <w:noProof/>
            <w:webHidden/>
          </w:rPr>
          <w:fldChar w:fldCharType="begin"/>
        </w:r>
        <w:r>
          <w:rPr>
            <w:noProof/>
            <w:webHidden/>
          </w:rPr>
          <w:instrText xml:space="preserve"> PAGEREF _Toc514679950 \h </w:instrText>
        </w:r>
        <w:r>
          <w:rPr>
            <w:noProof/>
            <w:webHidden/>
          </w:rPr>
        </w:r>
        <w:r>
          <w:rPr>
            <w:noProof/>
            <w:webHidden/>
          </w:rPr>
          <w:fldChar w:fldCharType="separate"/>
        </w:r>
        <w:r>
          <w:rPr>
            <w:noProof/>
            <w:webHidden/>
          </w:rPr>
          <w:t>19</w:t>
        </w:r>
        <w:r>
          <w:rPr>
            <w:noProof/>
            <w:webHidden/>
          </w:rPr>
          <w:fldChar w:fldCharType="end"/>
        </w:r>
      </w:hyperlink>
    </w:p>
    <w:p w14:paraId="4D59E29C" w14:textId="4428F861" w:rsidR="00265D7E" w:rsidRDefault="00265D7E">
      <w:pPr>
        <w:pStyle w:val="Inhopg2"/>
        <w:rPr>
          <w:rFonts w:asciiTheme="minorHAnsi" w:eastAsiaTheme="minorEastAsia" w:hAnsiTheme="minorHAnsi" w:cstheme="minorBidi"/>
          <w:noProof/>
          <w:sz w:val="22"/>
          <w:szCs w:val="22"/>
        </w:rPr>
      </w:pPr>
      <w:hyperlink w:anchor="_Toc514679951" w:history="1">
        <w:r w:rsidRPr="00163DC8">
          <w:rPr>
            <w:rStyle w:val="Hyperlink"/>
            <w:noProof/>
          </w:rPr>
          <w:t>5.1</w:t>
        </w:r>
        <w:r>
          <w:rPr>
            <w:rFonts w:asciiTheme="minorHAnsi" w:eastAsiaTheme="minorEastAsia" w:hAnsiTheme="minorHAnsi" w:cstheme="minorBidi"/>
            <w:noProof/>
            <w:sz w:val="22"/>
            <w:szCs w:val="22"/>
          </w:rPr>
          <w:tab/>
        </w:r>
        <w:r w:rsidRPr="00163DC8">
          <w:rPr>
            <w:rStyle w:val="Hyperlink"/>
            <w:noProof/>
          </w:rPr>
          <w:t>Evaluatie</w:t>
        </w:r>
        <w:r>
          <w:rPr>
            <w:noProof/>
            <w:webHidden/>
          </w:rPr>
          <w:tab/>
        </w:r>
        <w:r>
          <w:rPr>
            <w:noProof/>
            <w:webHidden/>
          </w:rPr>
          <w:fldChar w:fldCharType="begin"/>
        </w:r>
        <w:r>
          <w:rPr>
            <w:noProof/>
            <w:webHidden/>
          </w:rPr>
          <w:instrText xml:space="preserve"> PAGEREF _Toc514679951 \h </w:instrText>
        </w:r>
        <w:r>
          <w:rPr>
            <w:noProof/>
            <w:webHidden/>
          </w:rPr>
        </w:r>
        <w:r>
          <w:rPr>
            <w:noProof/>
            <w:webHidden/>
          </w:rPr>
          <w:fldChar w:fldCharType="separate"/>
        </w:r>
        <w:r>
          <w:rPr>
            <w:noProof/>
            <w:webHidden/>
          </w:rPr>
          <w:t>19</w:t>
        </w:r>
        <w:r>
          <w:rPr>
            <w:noProof/>
            <w:webHidden/>
          </w:rPr>
          <w:fldChar w:fldCharType="end"/>
        </w:r>
      </w:hyperlink>
    </w:p>
    <w:p w14:paraId="0C57612D" w14:textId="6EB1A252" w:rsidR="00265D7E" w:rsidRDefault="00265D7E">
      <w:pPr>
        <w:pStyle w:val="Inhopg2"/>
        <w:rPr>
          <w:rFonts w:asciiTheme="minorHAnsi" w:eastAsiaTheme="minorEastAsia" w:hAnsiTheme="minorHAnsi" w:cstheme="minorBidi"/>
          <w:noProof/>
          <w:sz w:val="22"/>
          <w:szCs w:val="22"/>
        </w:rPr>
      </w:pPr>
      <w:hyperlink w:anchor="_Toc514679952" w:history="1">
        <w:r w:rsidRPr="00163DC8">
          <w:rPr>
            <w:rStyle w:val="Hyperlink"/>
            <w:noProof/>
          </w:rPr>
          <w:t>5.2</w:t>
        </w:r>
        <w:r>
          <w:rPr>
            <w:rFonts w:asciiTheme="minorHAnsi" w:eastAsiaTheme="minorEastAsia" w:hAnsiTheme="minorHAnsi" w:cstheme="minorBidi"/>
            <w:noProof/>
            <w:sz w:val="22"/>
            <w:szCs w:val="22"/>
          </w:rPr>
          <w:tab/>
        </w:r>
        <w:r w:rsidRPr="00163DC8">
          <w:rPr>
            <w:rStyle w:val="Hyperlink"/>
            <w:noProof/>
          </w:rPr>
          <w:t>Jurymoment</w:t>
        </w:r>
        <w:r>
          <w:rPr>
            <w:noProof/>
            <w:webHidden/>
          </w:rPr>
          <w:tab/>
        </w:r>
        <w:r>
          <w:rPr>
            <w:noProof/>
            <w:webHidden/>
          </w:rPr>
          <w:fldChar w:fldCharType="begin"/>
        </w:r>
        <w:r>
          <w:rPr>
            <w:noProof/>
            <w:webHidden/>
          </w:rPr>
          <w:instrText xml:space="preserve"> PAGEREF _Toc514679952 \h </w:instrText>
        </w:r>
        <w:r>
          <w:rPr>
            <w:noProof/>
            <w:webHidden/>
          </w:rPr>
        </w:r>
        <w:r>
          <w:rPr>
            <w:noProof/>
            <w:webHidden/>
          </w:rPr>
          <w:fldChar w:fldCharType="separate"/>
        </w:r>
        <w:r>
          <w:rPr>
            <w:noProof/>
            <w:webHidden/>
          </w:rPr>
          <w:t>19</w:t>
        </w:r>
        <w:r>
          <w:rPr>
            <w:noProof/>
            <w:webHidden/>
          </w:rPr>
          <w:fldChar w:fldCharType="end"/>
        </w:r>
      </w:hyperlink>
    </w:p>
    <w:p w14:paraId="0F37C169" w14:textId="5951A541" w:rsidR="00265D7E" w:rsidRDefault="00265D7E">
      <w:pPr>
        <w:pStyle w:val="Inhopg2"/>
        <w:rPr>
          <w:rFonts w:asciiTheme="minorHAnsi" w:eastAsiaTheme="minorEastAsia" w:hAnsiTheme="minorHAnsi" w:cstheme="minorBidi"/>
          <w:noProof/>
          <w:sz w:val="22"/>
          <w:szCs w:val="22"/>
        </w:rPr>
      </w:pPr>
      <w:hyperlink w:anchor="_Toc514679953" w:history="1">
        <w:r w:rsidRPr="00163DC8">
          <w:rPr>
            <w:rStyle w:val="Hyperlink"/>
            <w:noProof/>
          </w:rPr>
          <w:t>5.3</w:t>
        </w:r>
        <w:r>
          <w:rPr>
            <w:rFonts w:asciiTheme="minorHAnsi" w:eastAsiaTheme="minorEastAsia" w:hAnsiTheme="minorHAnsi" w:cstheme="minorBidi"/>
            <w:noProof/>
            <w:sz w:val="22"/>
            <w:szCs w:val="22"/>
          </w:rPr>
          <w:tab/>
        </w:r>
        <w:r w:rsidRPr="00163DC8">
          <w:rPr>
            <w:rStyle w:val="Hyperlink"/>
            <w:noProof/>
          </w:rPr>
          <w:t>Beoordeling door de jury</w:t>
        </w:r>
        <w:r>
          <w:rPr>
            <w:noProof/>
            <w:webHidden/>
          </w:rPr>
          <w:tab/>
        </w:r>
        <w:r>
          <w:rPr>
            <w:noProof/>
            <w:webHidden/>
          </w:rPr>
          <w:fldChar w:fldCharType="begin"/>
        </w:r>
        <w:r>
          <w:rPr>
            <w:noProof/>
            <w:webHidden/>
          </w:rPr>
          <w:instrText xml:space="preserve"> PAGEREF _Toc514679953 \h </w:instrText>
        </w:r>
        <w:r>
          <w:rPr>
            <w:noProof/>
            <w:webHidden/>
          </w:rPr>
        </w:r>
        <w:r>
          <w:rPr>
            <w:noProof/>
            <w:webHidden/>
          </w:rPr>
          <w:fldChar w:fldCharType="separate"/>
        </w:r>
        <w:r>
          <w:rPr>
            <w:noProof/>
            <w:webHidden/>
          </w:rPr>
          <w:t>20</w:t>
        </w:r>
        <w:r>
          <w:rPr>
            <w:noProof/>
            <w:webHidden/>
          </w:rPr>
          <w:fldChar w:fldCharType="end"/>
        </w:r>
      </w:hyperlink>
    </w:p>
    <w:p w14:paraId="69038640" w14:textId="2E69CB96" w:rsidR="00265D7E" w:rsidRDefault="00265D7E">
      <w:pPr>
        <w:pStyle w:val="Inhopg2"/>
        <w:rPr>
          <w:rFonts w:asciiTheme="minorHAnsi" w:eastAsiaTheme="minorEastAsia" w:hAnsiTheme="minorHAnsi" w:cstheme="minorBidi"/>
          <w:noProof/>
          <w:sz w:val="22"/>
          <w:szCs w:val="22"/>
        </w:rPr>
      </w:pPr>
      <w:hyperlink w:anchor="_Toc514679954" w:history="1">
        <w:r w:rsidRPr="00163DC8">
          <w:rPr>
            <w:rStyle w:val="Hyperlink"/>
            <w:noProof/>
          </w:rPr>
          <w:t>5.4</w:t>
        </w:r>
        <w:r>
          <w:rPr>
            <w:rFonts w:asciiTheme="minorHAnsi" w:eastAsiaTheme="minorEastAsia" w:hAnsiTheme="minorHAnsi" w:cstheme="minorBidi"/>
            <w:noProof/>
            <w:sz w:val="22"/>
            <w:szCs w:val="22"/>
          </w:rPr>
          <w:tab/>
        </w:r>
        <w:r w:rsidRPr="00163DC8">
          <w:rPr>
            <w:rStyle w:val="Hyperlink"/>
            <w:noProof/>
          </w:rPr>
          <w:t>Beoordeling door studenten</w:t>
        </w:r>
        <w:r>
          <w:rPr>
            <w:noProof/>
            <w:webHidden/>
          </w:rPr>
          <w:tab/>
        </w:r>
        <w:r>
          <w:rPr>
            <w:noProof/>
            <w:webHidden/>
          </w:rPr>
          <w:fldChar w:fldCharType="begin"/>
        </w:r>
        <w:r>
          <w:rPr>
            <w:noProof/>
            <w:webHidden/>
          </w:rPr>
          <w:instrText xml:space="preserve"> PAGEREF _Toc514679954 \h </w:instrText>
        </w:r>
        <w:r>
          <w:rPr>
            <w:noProof/>
            <w:webHidden/>
          </w:rPr>
        </w:r>
        <w:r>
          <w:rPr>
            <w:noProof/>
            <w:webHidden/>
          </w:rPr>
          <w:fldChar w:fldCharType="separate"/>
        </w:r>
        <w:r>
          <w:rPr>
            <w:noProof/>
            <w:webHidden/>
          </w:rPr>
          <w:t>20</w:t>
        </w:r>
        <w:r>
          <w:rPr>
            <w:noProof/>
            <w:webHidden/>
          </w:rPr>
          <w:fldChar w:fldCharType="end"/>
        </w:r>
      </w:hyperlink>
    </w:p>
    <w:p w14:paraId="47422C6D" w14:textId="6C904D57" w:rsidR="00265D7E" w:rsidRDefault="00265D7E">
      <w:pPr>
        <w:pStyle w:val="Inhopg1"/>
        <w:rPr>
          <w:rFonts w:asciiTheme="minorHAnsi" w:eastAsiaTheme="minorEastAsia" w:hAnsiTheme="minorHAnsi" w:cstheme="minorBidi"/>
          <w:b w:val="0"/>
          <w:noProof/>
          <w:sz w:val="22"/>
          <w:szCs w:val="22"/>
        </w:rPr>
      </w:pPr>
      <w:hyperlink w:anchor="_Toc514679955" w:history="1">
        <w:r w:rsidRPr="00163DC8">
          <w:rPr>
            <w:rStyle w:val="Hyperlink"/>
            <w:noProof/>
          </w:rPr>
          <w:t>6</w:t>
        </w:r>
        <w:r>
          <w:rPr>
            <w:rFonts w:asciiTheme="minorHAnsi" w:eastAsiaTheme="minorEastAsia" w:hAnsiTheme="minorHAnsi" w:cstheme="minorBidi"/>
            <w:b w:val="0"/>
            <w:noProof/>
            <w:sz w:val="22"/>
            <w:szCs w:val="22"/>
          </w:rPr>
          <w:tab/>
        </w:r>
        <w:r w:rsidRPr="00163DC8">
          <w:rPr>
            <w:rStyle w:val="Hyperlink"/>
            <w:noProof/>
          </w:rPr>
          <w:t>Overzicht deadlines</w:t>
        </w:r>
        <w:r>
          <w:rPr>
            <w:noProof/>
            <w:webHidden/>
          </w:rPr>
          <w:tab/>
        </w:r>
        <w:r>
          <w:rPr>
            <w:noProof/>
            <w:webHidden/>
          </w:rPr>
          <w:fldChar w:fldCharType="begin"/>
        </w:r>
        <w:r>
          <w:rPr>
            <w:noProof/>
            <w:webHidden/>
          </w:rPr>
          <w:instrText xml:space="preserve"> PAGEREF _Toc514679955 \h </w:instrText>
        </w:r>
        <w:r>
          <w:rPr>
            <w:noProof/>
            <w:webHidden/>
          </w:rPr>
        </w:r>
        <w:r>
          <w:rPr>
            <w:noProof/>
            <w:webHidden/>
          </w:rPr>
          <w:fldChar w:fldCharType="separate"/>
        </w:r>
        <w:r>
          <w:rPr>
            <w:noProof/>
            <w:webHidden/>
          </w:rPr>
          <w:t>21</w:t>
        </w:r>
        <w:r>
          <w:rPr>
            <w:noProof/>
            <w:webHidden/>
          </w:rPr>
          <w:fldChar w:fldCharType="end"/>
        </w:r>
      </w:hyperlink>
    </w:p>
    <w:p w14:paraId="50AF3002" w14:textId="04362498" w:rsidR="00265D7E" w:rsidRDefault="00265D7E">
      <w:pPr>
        <w:pStyle w:val="Inhopg1"/>
        <w:rPr>
          <w:rFonts w:asciiTheme="minorHAnsi" w:eastAsiaTheme="minorEastAsia" w:hAnsiTheme="minorHAnsi" w:cstheme="minorBidi"/>
          <w:b w:val="0"/>
          <w:noProof/>
          <w:sz w:val="22"/>
          <w:szCs w:val="22"/>
        </w:rPr>
      </w:pPr>
      <w:hyperlink w:anchor="_Toc514679956" w:history="1">
        <w:r w:rsidRPr="00163DC8">
          <w:rPr>
            <w:rStyle w:val="Hyperlink"/>
            <w:noProof/>
          </w:rPr>
          <w:t>7</w:t>
        </w:r>
        <w:r>
          <w:rPr>
            <w:rFonts w:asciiTheme="minorHAnsi" w:eastAsiaTheme="minorEastAsia" w:hAnsiTheme="minorHAnsi" w:cstheme="minorBidi"/>
            <w:b w:val="0"/>
            <w:noProof/>
            <w:sz w:val="22"/>
            <w:szCs w:val="22"/>
          </w:rPr>
          <w:tab/>
        </w:r>
        <w:r w:rsidRPr="00163DC8">
          <w:rPr>
            <w:rStyle w:val="Hyperlink"/>
            <w:noProof/>
          </w:rPr>
          <w:t>Besluit</w:t>
        </w:r>
        <w:r>
          <w:rPr>
            <w:noProof/>
            <w:webHidden/>
          </w:rPr>
          <w:tab/>
        </w:r>
        <w:r>
          <w:rPr>
            <w:noProof/>
            <w:webHidden/>
          </w:rPr>
          <w:fldChar w:fldCharType="begin"/>
        </w:r>
        <w:r>
          <w:rPr>
            <w:noProof/>
            <w:webHidden/>
          </w:rPr>
          <w:instrText xml:space="preserve"> PAGEREF _Toc514679956 \h </w:instrText>
        </w:r>
        <w:r>
          <w:rPr>
            <w:noProof/>
            <w:webHidden/>
          </w:rPr>
        </w:r>
        <w:r>
          <w:rPr>
            <w:noProof/>
            <w:webHidden/>
          </w:rPr>
          <w:fldChar w:fldCharType="separate"/>
        </w:r>
        <w:r>
          <w:rPr>
            <w:noProof/>
            <w:webHidden/>
          </w:rPr>
          <w:t>22</w:t>
        </w:r>
        <w:r>
          <w:rPr>
            <w:noProof/>
            <w:webHidden/>
          </w:rPr>
          <w:fldChar w:fldCharType="end"/>
        </w:r>
      </w:hyperlink>
    </w:p>
    <w:p w14:paraId="2DCD25AA" w14:textId="1EA4FA87" w:rsidR="00E11EDF" w:rsidRPr="00EF103B" w:rsidRDefault="001B2508" w:rsidP="005447C2">
      <w:r w:rsidRPr="00EF103B">
        <w:fldChar w:fldCharType="end"/>
      </w:r>
      <w:r w:rsidR="00216EAF" w:rsidRPr="00EF103B">
        <w:t xml:space="preserve"> </w:t>
      </w:r>
    </w:p>
    <w:p w14:paraId="322AC041" w14:textId="77777777" w:rsidR="00A16D01" w:rsidRPr="00EF103B" w:rsidRDefault="00A16D01" w:rsidP="0054082C">
      <w:pPr>
        <w:pStyle w:val="Kop1zondernummer"/>
        <w:sectPr w:rsidR="00A16D01" w:rsidRPr="00EF103B" w:rsidSect="009067EA">
          <w:headerReference w:type="even" r:id="rId14"/>
          <w:footerReference w:type="even" r:id="rId15"/>
          <w:footerReference w:type="default" r:id="rId16"/>
          <w:headerReference w:type="first" r:id="rId17"/>
          <w:footerReference w:type="first" r:id="rId18"/>
          <w:type w:val="oddPage"/>
          <w:pgSz w:w="11906" w:h="16838" w:code="9"/>
          <w:pgMar w:top="1304" w:right="2381" w:bottom="1134" w:left="1814" w:header="879" w:footer="709" w:gutter="0"/>
          <w:cols w:space="708"/>
          <w:formProt w:val="0"/>
          <w:docGrid w:linePitch="360"/>
        </w:sectPr>
      </w:pPr>
      <w:bookmarkStart w:id="13" w:name="_Toc143892547"/>
      <w:bookmarkStart w:id="14" w:name="_Toc143893405"/>
      <w:bookmarkStart w:id="15" w:name="_Toc143893473"/>
      <w:bookmarkStart w:id="16" w:name="_Toc143894258"/>
      <w:bookmarkStart w:id="17" w:name="_Toc144138869"/>
      <w:bookmarkStart w:id="18" w:name="_Toc144271809"/>
      <w:bookmarkStart w:id="19" w:name="_Toc144272022"/>
      <w:bookmarkStart w:id="20" w:name="_Toc144653030"/>
    </w:p>
    <w:p w14:paraId="2D1E51C2" w14:textId="77777777" w:rsidR="0035564B" w:rsidRPr="00EF103B" w:rsidRDefault="0035564B" w:rsidP="0054082C">
      <w:pPr>
        <w:pStyle w:val="Kop1zondernummer"/>
      </w:pPr>
      <w:r w:rsidRPr="00EF103B">
        <w:lastRenderedPageBreak/>
        <w:t>L</w:t>
      </w:r>
      <w:bookmarkStart w:id="21" w:name="Lijst_van_illustraties"/>
      <w:bookmarkStart w:id="22" w:name="b05_Lijst_van_illustraties"/>
      <w:bookmarkEnd w:id="21"/>
      <w:bookmarkEnd w:id="22"/>
      <w:r w:rsidRPr="00EF103B">
        <w:t>ijst van illustraties</w:t>
      </w:r>
      <w:bookmarkEnd w:id="13"/>
      <w:bookmarkEnd w:id="14"/>
      <w:bookmarkEnd w:id="15"/>
      <w:bookmarkEnd w:id="16"/>
      <w:bookmarkEnd w:id="17"/>
      <w:bookmarkEnd w:id="18"/>
      <w:bookmarkEnd w:id="19"/>
      <w:bookmarkEnd w:id="20"/>
    </w:p>
    <w:p w14:paraId="4C83100F" w14:textId="23965B7A" w:rsidR="00BC3EED" w:rsidRDefault="001B2508">
      <w:pPr>
        <w:pStyle w:val="Lijstmetafbeeldingen"/>
        <w:tabs>
          <w:tab w:val="right" w:leader="dot" w:pos="7701"/>
        </w:tabs>
        <w:rPr>
          <w:rFonts w:asciiTheme="minorHAnsi" w:eastAsiaTheme="minorEastAsia" w:hAnsiTheme="minorHAnsi" w:cstheme="minorBidi"/>
          <w:noProof/>
          <w:sz w:val="22"/>
          <w:szCs w:val="22"/>
        </w:rPr>
      </w:pPr>
      <w:r w:rsidRPr="00EF103B">
        <w:fldChar w:fldCharType="begin"/>
      </w:r>
      <w:r w:rsidR="004E1CA9" w:rsidRPr="00EF103B">
        <w:instrText xml:space="preserve"> TOC \h \z \c "Figuur" </w:instrText>
      </w:r>
      <w:r w:rsidRPr="00EF103B">
        <w:fldChar w:fldCharType="separate"/>
      </w:r>
      <w:hyperlink w:anchor="_Toc482175486" w:history="1">
        <w:r w:rsidR="00BC3EED" w:rsidRPr="00A2341B">
          <w:rPr>
            <w:rStyle w:val="Hyperlink"/>
            <w:noProof/>
          </w:rPr>
          <w:t>Figuur 1: Data driven storytelling</w:t>
        </w:r>
        <w:r w:rsidR="00BC3EED">
          <w:rPr>
            <w:noProof/>
            <w:webHidden/>
          </w:rPr>
          <w:tab/>
        </w:r>
        <w:r w:rsidR="00BC3EED">
          <w:rPr>
            <w:noProof/>
            <w:webHidden/>
          </w:rPr>
          <w:fldChar w:fldCharType="begin"/>
        </w:r>
        <w:r w:rsidR="00BC3EED">
          <w:rPr>
            <w:noProof/>
            <w:webHidden/>
          </w:rPr>
          <w:instrText xml:space="preserve"> PAGEREF _Toc482175486 \h </w:instrText>
        </w:r>
        <w:r w:rsidR="00BC3EED">
          <w:rPr>
            <w:noProof/>
            <w:webHidden/>
          </w:rPr>
        </w:r>
        <w:r w:rsidR="00BC3EED">
          <w:rPr>
            <w:noProof/>
            <w:webHidden/>
          </w:rPr>
          <w:fldChar w:fldCharType="separate"/>
        </w:r>
        <w:r w:rsidR="00920775">
          <w:rPr>
            <w:noProof/>
            <w:webHidden/>
          </w:rPr>
          <w:t>3</w:t>
        </w:r>
        <w:r w:rsidR="00BC3EED">
          <w:rPr>
            <w:noProof/>
            <w:webHidden/>
          </w:rPr>
          <w:fldChar w:fldCharType="end"/>
        </w:r>
      </w:hyperlink>
    </w:p>
    <w:p w14:paraId="5B0BF9B2" w14:textId="65FC4501" w:rsidR="00BC3EED" w:rsidRDefault="000330C7">
      <w:pPr>
        <w:pStyle w:val="Lijstmetafbeeldingen"/>
        <w:tabs>
          <w:tab w:val="right" w:leader="dot" w:pos="7701"/>
        </w:tabs>
        <w:rPr>
          <w:rFonts w:asciiTheme="minorHAnsi" w:eastAsiaTheme="minorEastAsia" w:hAnsiTheme="minorHAnsi" w:cstheme="minorBidi"/>
          <w:noProof/>
          <w:sz w:val="22"/>
          <w:szCs w:val="22"/>
        </w:rPr>
      </w:pPr>
      <w:hyperlink w:anchor="_Toc482175487" w:history="1">
        <w:r w:rsidR="00BC3EED" w:rsidRPr="00A2341B">
          <w:rPr>
            <w:rStyle w:val="Hyperlink"/>
            <w:noProof/>
          </w:rPr>
          <w:t>Figuur 2: De kennispiramide</w:t>
        </w:r>
        <w:r w:rsidR="00BC3EED">
          <w:rPr>
            <w:noProof/>
            <w:webHidden/>
          </w:rPr>
          <w:tab/>
        </w:r>
        <w:r w:rsidR="00BC3EED">
          <w:rPr>
            <w:noProof/>
            <w:webHidden/>
          </w:rPr>
          <w:fldChar w:fldCharType="begin"/>
        </w:r>
        <w:r w:rsidR="00BC3EED">
          <w:rPr>
            <w:noProof/>
            <w:webHidden/>
          </w:rPr>
          <w:instrText xml:space="preserve"> PAGEREF _Toc482175487 \h </w:instrText>
        </w:r>
        <w:r w:rsidR="00BC3EED">
          <w:rPr>
            <w:noProof/>
            <w:webHidden/>
          </w:rPr>
        </w:r>
        <w:r w:rsidR="00BC3EED">
          <w:rPr>
            <w:noProof/>
            <w:webHidden/>
          </w:rPr>
          <w:fldChar w:fldCharType="separate"/>
        </w:r>
        <w:r w:rsidR="00920775">
          <w:rPr>
            <w:noProof/>
            <w:webHidden/>
          </w:rPr>
          <w:t>3</w:t>
        </w:r>
        <w:r w:rsidR="00BC3EED">
          <w:rPr>
            <w:noProof/>
            <w:webHidden/>
          </w:rPr>
          <w:fldChar w:fldCharType="end"/>
        </w:r>
      </w:hyperlink>
    </w:p>
    <w:p w14:paraId="7577113B" w14:textId="2BCAB2CD" w:rsidR="00BC3EED" w:rsidRDefault="000330C7">
      <w:pPr>
        <w:pStyle w:val="Lijstmetafbeeldingen"/>
        <w:tabs>
          <w:tab w:val="right" w:leader="dot" w:pos="7701"/>
        </w:tabs>
        <w:rPr>
          <w:rFonts w:asciiTheme="minorHAnsi" w:eastAsiaTheme="minorEastAsia" w:hAnsiTheme="minorHAnsi" w:cstheme="minorBidi"/>
          <w:noProof/>
          <w:sz w:val="22"/>
          <w:szCs w:val="22"/>
        </w:rPr>
      </w:pPr>
      <w:hyperlink w:anchor="_Toc482175488" w:history="1">
        <w:r w:rsidR="00BC3EED" w:rsidRPr="00A2341B">
          <w:rPr>
            <w:rStyle w:val="Hyperlink"/>
            <w:noProof/>
          </w:rPr>
          <w:t>Figuur 3: Competentiefiguur</w:t>
        </w:r>
        <w:r w:rsidR="00BC3EED">
          <w:rPr>
            <w:noProof/>
            <w:webHidden/>
          </w:rPr>
          <w:tab/>
        </w:r>
        <w:r w:rsidR="00BC3EED">
          <w:rPr>
            <w:noProof/>
            <w:webHidden/>
          </w:rPr>
          <w:fldChar w:fldCharType="begin"/>
        </w:r>
        <w:r w:rsidR="00BC3EED">
          <w:rPr>
            <w:noProof/>
            <w:webHidden/>
          </w:rPr>
          <w:instrText xml:space="preserve"> PAGEREF _Toc482175488 \h </w:instrText>
        </w:r>
        <w:r w:rsidR="00BC3EED">
          <w:rPr>
            <w:noProof/>
            <w:webHidden/>
          </w:rPr>
        </w:r>
        <w:r w:rsidR="00BC3EED">
          <w:rPr>
            <w:noProof/>
            <w:webHidden/>
          </w:rPr>
          <w:fldChar w:fldCharType="separate"/>
        </w:r>
        <w:r w:rsidR="00920775">
          <w:rPr>
            <w:noProof/>
            <w:webHidden/>
          </w:rPr>
          <w:t>3</w:t>
        </w:r>
        <w:r w:rsidR="00BC3EED">
          <w:rPr>
            <w:noProof/>
            <w:webHidden/>
          </w:rPr>
          <w:fldChar w:fldCharType="end"/>
        </w:r>
      </w:hyperlink>
    </w:p>
    <w:p w14:paraId="73DCF007" w14:textId="47A1554D" w:rsidR="00BC3EED" w:rsidRDefault="000330C7">
      <w:pPr>
        <w:pStyle w:val="Lijstmetafbeeldingen"/>
        <w:tabs>
          <w:tab w:val="right" w:leader="dot" w:pos="7701"/>
        </w:tabs>
        <w:rPr>
          <w:rFonts w:asciiTheme="minorHAnsi" w:eastAsiaTheme="minorEastAsia" w:hAnsiTheme="minorHAnsi" w:cstheme="minorBidi"/>
          <w:noProof/>
          <w:sz w:val="22"/>
          <w:szCs w:val="22"/>
        </w:rPr>
      </w:pPr>
      <w:hyperlink w:anchor="_Toc482175489" w:history="1">
        <w:r w:rsidR="00BC3EED" w:rsidRPr="00A2341B">
          <w:rPr>
            <w:rStyle w:val="Hyperlink"/>
            <w:noProof/>
          </w:rPr>
          <w:t>Figuur 4 De kracht van infographics</w:t>
        </w:r>
        <w:r w:rsidR="00BC3EED">
          <w:rPr>
            <w:noProof/>
            <w:webHidden/>
          </w:rPr>
          <w:tab/>
        </w:r>
        <w:r w:rsidR="00BC3EED">
          <w:rPr>
            <w:noProof/>
            <w:webHidden/>
          </w:rPr>
          <w:fldChar w:fldCharType="begin"/>
        </w:r>
        <w:r w:rsidR="00BC3EED">
          <w:rPr>
            <w:noProof/>
            <w:webHidden/>
          </w:rPr>
          <w:instrText xml:space="preserve"> PAGEREF _Toc482175489 \h </w:instrText>
        </w:r>
        <w:r w:rsidR="00BC3EED">
          <w:rPr>
            <w:noProof/>
            <w:webHidden/>
          </w:rPr>
        </w:r>
        <w:r w:rsidR="00BC3EED">
          <w:rPr>
            <w:noProof/>
            <w:webHidden/>
          </w:rPr>
          <w:fldChar w:fldCharType="separate"/>
        </w:r>
        <w:r w:rsidR="00920775">
          <w:rPr>
            <w:noProof/>
            <w:webHidden/>
          </w:rPr>
          <w:t>3</w:t>
        </w:r>
        <w:r w:rsidR="00BC3EED">
          <w:rPr>
            <w:noProof/>
            <w:webHidden/>
          </w:rPr>
          <w:fldChar w:fldCharType="end"/>
        </w:r>
      </w:hyperlink>
    </w:p>
    <w:p w14:paraId="7DF13673" w14:textId="58E411AD" w:rsidR="00BC3EED" w:rsidRDefault="000330C7">
      <w:pPr>
        <w:pStyle w:val="Lijstmetafbeeldingen"/>
        <w:tabs>
          <w:tab w:val="right" w:leader="dot" w:pos="7701"/>
        </w:tabs>
        <w:rPr>
          <w:rFonts w:asciiTheme="minorHAnsi" w:eastAsiaTheme="minorEastAsia" w:hAnsiTheme="minorHAnsi" w:cstheme="minorBidi"/>
          <w:noProof/>
          <w:sz w:val="22"/>
          <w:szCs w:val="22"/>
        </w:rPr>
      </w:pPr>
      <w:hyperlink r:id="rId19" w:anchor="_Toc482175490" w:history="1">
        <w:r w:rsidR="00BC3EED" w:rsidRPr="00A2341B">
          <w:rPr>
            <w:rStyle w:val="Hyperlink"/>
            <w:noProof/>
            <w:lang w:val="en-GB"/>
          </w:rPr>
          <w:t>Figuur 5: Infographic E-commerce in België</w:t>
        </w:r>
        <w:r w:rsidR="00BC3EED">
          <w:rPr>
            <w:noProof/>
            <w:webHidden/>
          </w:rPr>
          <w:tab/>
        </w:r>
        <w:r w:rsidR="00BC3EED">
          <w:rPr>
            <w:noProof/>
            <w:webHidden/>
          </w:rPr>
          <w:fldChar w:fldCharType="begin"/>
        </w:r>
        <w:r w:rsidR="00BC3EED">
          <w:rPr>
            <w:noProof/>
            <w:webHidden/>
          </w:rPr>
          <w:instrText xml:space="preserve"> PAGEREF _Toc482175490 \h </w:instrText>
        </w:r>
        <w:r w:rsidR="00BC3EED">
          <w:rPr>
            <w:noProof/>
            <w:webHidden/>
          </w:rPr>
        </w:r>
        <w:r w:rsidR="00BC3EED">
          <w:rPr>
            <w:noProof/>
            <w:webHidden/>
          </w:rPr>
          <w:fldChar w:fldCharType="separate"/>
        </w:r>
        <w:r w:rsidR="00920775">
          <w:rPr>
            <w:noProof/>
            <w:webHidden/>
          </w:rPr>
          <w:t>3</w:t>
        </w:r>
        <w:r w:rsidR="00BC3EED">
          <w:rPr>
            <w:noProof/>
            <w:webHidden/>
          </w:rPr>
          <w:fldChar w:fldCharType="end"/>
        </w:r>
      </w:hyperlink>
    </w:p>
    <w:p w14:paraId="29C2C800" w14:textId="18B78524" w:rsidR="00BC3EED" w:rsidRDefault="000330C7">
      <w:pPr>
        <w:pStyle w:val="Lijstmetafbeeldingen"/>
        <w:tabs>
          <w:tab w:val="right" w:leader="dot" w:pos="7701"/>
        </w:tabs>
        <w:rPr>
          <w:rFonts w:asciiTheme="minorHAnsi" w:eastAsiaTheme="minorEastAsia" w:hAnsiTheme="minorHAnsi" w:cstheme="minorBidi"/>
          <w:noProof/>
          <w:sz w:val="22"/>
          <w:szCs w:val="22"/>
        </w:rPr>
      </w:pPr>
      <w:hyperlink w:anchor="_Toc482175491" w:history="1">
        <w:r w:rsidR="00BC3EED" w:rsidRPr="00A2341B">
          <w:rPr>
            <w:rStyle w:val="Hyperlink"/>
            <w:noProof/>
          </w:rPr>
          <w:t>Figuur 6: Useless</w:t>
        </w:r>
        <w:r w:rsidR="00BC3EED">
          <w:rPr>
            <w:noProof/>
            <w:webHidden/>
          </w:rPr>
          <w:tab/>
        </w:r>
        <w:r w:rsidR="00BC3EED">
          <w:rPr>
            <w:noProof/>
            <w:webHidden/>
          </w:rPr>
          <w:fldChar w:fldCharType="begin"/>
        </w:r>
        <w:r w:rsidR="00BC3EED">
          <w:rPr>
            <w:noProof/>
            <w:webHidden/>
          </w:rPr>
          <w:instrText xml:space="preserve"> PAGEREF _Toc482175491 \h </w:instrText>
        </w:r>
        <w:r w:rsidR="00BC3EED">
          <w:rPr>
            <w:noProof/>
            <w:webHidden/>
          </w:rPr>
        </w:r>
        <w:r w:rsidR="00BC3EED">
          <w:rPr>
            <w:noProof/>
            <w:webHidden/>
          </w:rPr>
          <w:fldChar w:fldCharType="separate"/>
        </w:r>
        <w:r w:rsidR="00920775">
          <w:rPr>
            <w:noProof/>
            <w:webHidden/>
          </w:rPr>
          <w:t>3</w:t>
        </w:r>
        <w:r w:rsidR="00BC3EED">
          <w:rPr>
            <w:noProof/>
            <w:webHidden/>
          </w:rPr>
          <w:fldChar w:fldCharType="end"/>
        </w:r>
      </w:hyperlink>
    </w:p>
    <w:p w14:paraId="1B610AE5" w14:textId="3FE4EDC9" w:rsidR="0035564B" w:rsidRPr="00EF103B" w:rsidRDefault="001B2508" w:rsidP="0035564B">
      <w:r w:rsidRPr="00EF103B">
        <w:fldChar w:fldCharType="end"/>
      </w:r>
    </w:p>
    <w:p w14:paraId="74EBB55A" w14:textId="77777777" w:rsidR="00FD72F3" w:rsidRPr="00EF103B" w:rsidRDefault="00FD72F3" w:rsidP="0035564B"/>
    <w:p w14:paraId="11992673" w14:textId="77777777" w:rsidR="00A16D01" w:rsidRPr="00EF103B" w:rsidRDefault="00A16D01" w:rsidP="00FD72F3">
      <w:pPr>
        <w:sectPr w:rsidR="00A16D01" w:rsidRPr="00EF103B" w:rsidSect="003F4C6E">
          <w:type w:val="oddPage"/>
          <w:pgSz w:w="11906" w:h="16838" w:code="9"/>
          <w:pgMar w:top="1304" w:right="2381" w:bottom="1134" w:left="1134" w:header="879" w:footer="709" w:gutter="680"/>
          <w:cols w:space="708"/>
          <w:formProt w:val="0"/>
          <w:docGrid w:linePitch="360"/>
        </w:sectPr>
      </w:pPr>
      <w:bookmarkStart w:id="23" w:name="_Toc143892548"/>
      <w:bookmarkStart w:id="24" w:name="_Toc143893406"/>
      <w:bookmarkStart w:id="25" w:name="_Toc143893474"/>
      <w:bookmarkStart w:id="26" w:name="_Toc143894259"/>
      <w:bookmarkStart w:id="27" w:name="_Toc144138870"/>
      <w:bookmarkStart w:id="28" w:name="_Toc144271810"/>
      <w:bookmarkStart w:id="29" w:name="_Toc144272023"/>
      <w:bookmarkStart w:id="30" w:name="_Toc144653031"/>
    </w:p>
    <w:p w14:paraId="3B64BADB" w14:textId="77777777" w:rsidR="00D12AB9" w:rsidRPr="0054082C" w:rsidRDefault="00D12AB9" w:rsidP="0054082C">
      <w:pPr>
        <w:pStyle w:val="Kop1"/>
      </w:pPr>
      <w:bookmarkStart w:id="31" w:name="Corpus"/>
      <w:bookmarkStart w:id="32" w:name="b08_Corpus"/>
      <w:bookmarkStart w:id="33" w:name="_Toc143892549"/>
      <w:bookmarkStart w:id="34" w:name="_Toc143893407"/>
      <w:bookmarkStart w:id="35" w:name="_Toc143893475"/>
      <w:bookmarkStart w:id="36" w:name="_Toc143894260"/>
      <w:bookmarkStart w:id="37" w:name="_Toc144138871"/>
      <w:bookmarkStart w:id="38" w:name="_Toc144271811"/>
      <w:bookmarkStart w:id="39" w:name="_Toc144272024"/>
      <w:bookmarkStart w:id="40" w:name="_Toc144653032"/>
      <w:bookmarkStart w:id="41" w:name="_Toc514679931"/>
      <w:bookmarkEnd w:id="23"/>
      <w:bookmarkEnd w:id="24"/>
      <w:bookmarkEnd w:id="25"/>
      <w:bookmarkEnd w:id="26"/>
      <w:bookmarkEnd w:id="27"/>
      <w:bookmarkEnd w:id="28"/>
      <w:bookmarkEnd w:id="29"/>
      <w:bookmarkEnd w:id="30"/>
      <w:bookmarkEnd w:id="31"/>
      <w:bookmarkEnd w:id="32"/>
      <w:r w:rsidRPr="0054082C">
        <w:lastRenderedPageBreak/>
        <w:t>I</w:t>
      </w:r>
      <w:bookmarkStart w:id="42" w:name="Inleiding"/>
      <w:bookmarkStart w:id="43" w:name="b07_Inleiding"/>
      <w:bookmarkEnd w:id="42"/>
      <w:bookmarkEnd w:id="43"/>
      <w:r w:rsidRPr="0054082C">
        <w:t>nleiding</w:t>
      </w:r>
      <w:bookmarkEnd w:id="33"/>
      <w:bookmarkEnd w:id="34"/>
      <w:bookmarkEnd w:id="35"/>
      <w:bookmarkEnd w:id="36"/>
      <w:bookmarkEnd w:id="37"/>
      <w:bookmarkEnd w:id="38"/>
      <w:bookmarkEnd w:id="39"/>
      <w:bookmarkEnd w:id="40"/>
      <w:bookmarkEnd w:id="41"/>
    </w:p>
    <w:p w14:paraId="074AB151" w14:textId="77777777" w:rsidR="0066688E" w:rsidRDefault="0066688E" w:rsidP="0066688E">
      <w:pPr>
        <w:keepNext/>
        <w:spacing w:before="120"/>
      </w:pPr>
      <w:r>
        <w:rPr>
          <w:noProof/>
        </w:rPr>
        <w:drawing>
          <wp:inline distT="0" distB="0" distL="0" distR="0" wp14:anchorId="06E6F172" wp14:editId="067BC900">
            <wp:extent cx="4896485" cy="2524760"/>
            <wp:effectExtent l="0" t="0" r="0" b="889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6485" cy="2524760"/>
                    </a:xfrm>
                    <a:prstGeom prst="rect">
                      <a:avLst/>
                    </a:prstGeom>
                  </pic:spPr>
                </pic:pic>
              </a:graphicData>
            </a:graphic>
          </wp:inline>
        </w:drawing>
      </w:r>
    </w:p>
    <w:p w14:paraId="7BE2869C" w14:textId="15DCD3B5" w:rsidR="006D6193" w:rsidRDefault="0066688E" w:rsidP="0066688E">
      <w:pPr>
        <w:pStyle w:val="Bijschrift"/>
        <w:rPr>
          <w:rFonts w:cs="Verdana"/>
        </w:rPr>
      </w:pPr>
      <w:bookmarkStart w:id="44" w:name="_Ref449354263"/>
      <w:bookmarkStart w:id="45" w:name="_Ref449354256"/>
      <w:bookmarkStart w:id="46" w:name="_Toc482175486"/>
      <w:r>
        <w:t xml:space="preserve">Figuur </w:t>
      </w:r>
      <w:r w:rsidR="000330C7">
        <w:fldChar w:fldCharType="begin"/>
      </w:r>
      <w:r w:rsidR="000330C7">
        <w:instrText xml:space="preserve"> SEQ Figuur \* ARABIC </w:instrText>
      </w:r>
      <w:r w:rsidR="000330C7">
        <w:fldChar w:fldCharType="separate"/>
      </w:r>
      <w:r w:rsidR="00920775">
        <w:rPr>
          <w:noProof/>
        </w:rPr>
        <w:t>1</w:t>
      </w:r>
      <w:r w:rsidR="000330C7">
        <w:rPr>
          <w:noProof/>
        </w:rPr>
        <w:fldChar w:fldCharType="end"/>
      </w:r>
      <w:bookmarkEnd w:id="44"/>
      <w:r w:rsidR="00C270F4">
        <w:t>:</w:t>
      </w:r>
      <w:r>
        <w:t xml:space="preserve"> Data </w:t>
      </w:r>
      <w:proofErr w:type="spellStart"/>
      <w:r>
        <w:t>driven</w:t>
      </w:r>
      <w:proofErr w:type="spellEnd"/>
      <w:r>
        <w:t xml:space="preserve"> storytelling</w:t>
      </w:r>
      <w:bookmarkEnd w:id="45"/>
      <w:bookmarkEnd w:id="46"/>
    </w:p>
    <w:p w14:paraId="128A64EB" w14:textId="6B2EC4C7" w:rsidR="0066688E" w:rsidRDefault="00B6744D" w:rsidP="00B6744D">
      <w:pPr>
        <w:spacing w:before="120"/>
        <w:rPr>
          <w:rFonts w:cs="Verdana"/>
        </w:rPr>
      </w:pPr>
      <w:r w:rsidRPr="00B6744D">
        <w:rPr>
          <w:rFonts w:cs="Verdana"/>
        </w:rPr>
        <w:t>In dit keuzepro</w:t>
      </w:r>
      <w:r w:rsidR="0066688E">
        <w:rPr>
          <w:rFonts w:cs="Verdana"/>
        </w:rPr>
        <w:t xml:space="preserve">ject krijgt elk team de kans om kennis te maken met de beginselen van Business Intelligence en data analyse.  </w:t>
      </w:r>
      <w:r w:rsidR="00AA2FFA">
        <w:rPr>
          <w:rFonts w:cs="Verdana"/>
        </w:rPr>
        <w:t xml:space="preserve">We willen vooral benadrukken dat data analyse meer is dan gegevens visualiseren via grafieken. Data analyse draait om het zoeken naar en het vinden van </w:t>
      </w:r>
      <w:r w:rsidR="00E47B87">
        <w:rPr>
          <w:rFonts w:cs="Verdana"/>
        </w:rPr>
        <w:t xml:space="preserve">een </w:t>
      </w:r>
      <w:r w:rsidR="00AA2FFA">
        <w:rPr>
          <w:rFonts w:cs="Verdana"/>
        </w:rPr>
        <w:t xml:space="preserve">verhaal achter de data. </w:t>
      </w:r>
    </w:p>
    <w:p w14:paraId="2974DF6B" w14:textId="4B4F4F4A" w:rsidR="00CD0923" w:rsidRDefault="0066688E" w:rsidP="00B6744D">
      <w:pPr>
        <w:spacing w:before="120"/>
        <w:rPr>
          <w:rFonts w:cs="Verdana"/>
        </w:rPr>
      </w:pPr>
      <w:r>
        <w:rPr>
          <w:rFonts w:cs="Verdana"/>
        </w:rPr>
        <w:t xml:space="preserve">Elk team zal </w:t>
      </w:r>
      <w:r w:rsidR="00196EC3">
        <w:rPr>
          <w:rFonts w:cs="Verdana"/>
        </w:rPr>
        <w:t xml:space="preserve">een traject doorlopen om ruwe data, bijvoorbeeld duizenden records in een Excel bestand, om te buigen tot effectieve informatie. </w:t>
      </w:r>
      <w:r w:rsidR="00196EC3">
        <w:rPr>
          <w:rFonts w:cs="Verdana"/>
        </w:rPr>
        <w:fldChar w:fldCharType="begin"/>
      </w:r>
      <w:r w:rsidR="00196EC3">
        <w:rPr>
          <w:rFonts w:cs="Verdana"/>
        </w:rPr>
        <w:instrText xml:space="preserve"> REF _Ref449354263 \h </w:instrText>
      </w:r>
      <w:r w:rsidR="00196EC3">
        <w:rPr>
          <w:rFonts w:cs="Verdana"/>
        </w:rPr>
      </w:r>
      <w:r w:rsidR="00196EC3">
        <w:rPr>
          <w:rFonts w:cs="Verdana"/>
        </w:rPr>
        <w:fldChar w:fldCharType="separate"/>
      </w:r>
      <w:r w:rsidR="00920775">
        <w:t xml:space="preserve">Figuur </w:t>
      </w:r>
      <w:r w:rsidR="00920775">
        <w:rPr>
          <w:noProof/>
        </w:rPr>
        <w:t>1</w:t>
      </w:r>
      <w:r w:rsidR="00196EC3">
        <w:rPr>
          <w:rFonts w:cs="Verdana"/>
        </w:rPr>
        <w:fldChar w:fldCharType="end"/>
      </w:r>
      <w:r w:rsidR="00196EC3">
        <w:rPr>
          <w:rFonts w:cs="Verdana"/>
        </w:rPr>
        <w:t xml:space="preserve"> toont de stappen </w:t>
      </w:r>
      <w:r w:rsidR="006B6E94">
        <w:rPr>
          <w:rFonts w:cs="Verdana"/>
        </w:rPr>
        <w:t xml:space="preserve">om </w:t>
      </w:r>
      <w:r w:rsidR="00196EC3">
        <w:rPr>
          <w:rFonts w:cs="Verdana"/>
        </w:rPr>
        <w:t>het verhaal achter de data te zoeken.  Door achtereenvolgens de data te analyseren, de juiste verbanden te zoeken en deze verbanden te visualiseren in een samenhangend geheel van grafieken kunnen de data</w:t>
      </w:r>
      <w:r w:rsidR="006B6E94">
        <w:rPr>
          <w:rFonts w:cs="Verdana"/>
        </w:rPr>
        <w:t xml:space="preserve"> uiteindelijk</w:t>
      </w:r>
      <w:r w:rsidR="00196EC3">
        <w:rPr>
          <w:rFonts w:cs="Verdana"/>
        </w:rPr>
        <w:t xml:space="preserve"> geïnterpreteerd worden</w:t>
      </w:r>
      <w:r w:rsidR="006B6E94">
        <w:rPr>
          <w:rFonts w:cs="Verdana"/>
        </w:rPr>
        <w:t>.  Finaal kan dan het</w:t>
      </w:r>
      <w:r w:rsidR="00196EC3">
        <w:rPr>
          <w:rFonts w:cs="Verdana"/>
        </w:rPr>
        <w:t xml:space="preserve"> verhaal achter de cijfers </w:t>
      </w:r>
      <w:r w:rsidR="006B6E94">
        <w:rPr>
          <w:rFonts w:cs="Verdana"/>
        </w:rPr>
        <w:t>gepresenteerd</w:t>
      </w:r>
      <w:r w:rsidR="00196EC3">
        <w:rPr>
          <w:rFonts w:cs="Verdana"/>
        </w:rPr>
        <w:t xml:space="preserve"> worden.</w:t>
      </w:r>
      <w:r w:rsidR="007462A4">
        <w:rPr>
          <w:rFonts w:cs="Verdana"/>
        </w:rPr>
        <w:t xml:space="preserve"> </w:t>
      </w:r>
    </w:p>
    <w:p w14:paraId="4F9C6C09" w14:textId="77777777" w:rsidR="00CD0923" w:rsidRDefault="00CD0923" w:rsidP="00CD0923">
      <w:pPr>
        <w:keepNext/>
        <w:spacing w:before="120"/>
      </w:pPr>
      <w:r>
        <w:rPr>
          <w:noProof/>
        </w:rPr>
        <w:drawing>
          <wp:inline distT="0" distB="0" distL="0" distR="0" wp14:anchorId="19979E77" wp14:editId="0058291B">
            <wp:extent cx="3897348" cy="2308285"/>
            <wp:effectExtent l="0" t="0" r="825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6138" cy="2343105"/>
                    </a:xfrm>
                    <a:prstGeom prst="rect">
                      <a:avLst/>
                    </a:prstGeom>
                  </pic:spPr>
                </pic:pic>
              </a:graphicData>
            </a:graphic>
          </wp:inline>
        </w:drawing>
      </w:r>
    </w:p>
    <w:p w14:paraId="512D96DF" w14:textId="4A5E0C18" w:rsidR="00CD0923" w:rsidRDefault="00CD0923" w:rsidP="00CD0923">
      <w:pPr>
        <w:pStyle w:val="Bijschrift"/>
      </w:pPr>
      <w:bookmarkStart w:id="47" w:name="_Ref449355513"/>
      <w:bookmarkStart w:id="48" w:name="_Toc482175487"/>
      <w:r>
        <w:t xml:space="preserve">Figuur </w:t>
      </w:r>
      <w:r w:rsidR="000330C7">
        <w:fldChar w:fldCharType="begin"/>
      </w:r>
      <w:r w:rsidR="000330C7">
        <w:instrText xml:space="preserve"> SEQ Figuur \* ARABIC </w:instrText>
      </w:r>
      <w:r w:rsidR="000330C7">
        <w:fldChar w:fldCharType="separate"/>
      </w:r>
      <w:r w:rsidR="00920775">
        <w:rPr>
          <w:noProof/>
        </w:rPr>
        <w:t>2</w:t>
      </w:r>
      <w:r w:rsidR="000330C7">
        <w:rPr>
          <w:noProof/>
        </w:rPr>
        <w:fldChar w:fldCharType="end"/>
      </w:r>
      <w:bookmarkEnd w:id="47"/>
      <w:r w:rsidR="00C270F4">
        <w:t>:</w:t>
      </w:r>
      <w:r>
        <w:t xml:space="preserve"> De kennispiramide</w:t>
      </w:r>
      <w:bookmarkEnd w:id="48"/>
    </w:p>
    <w:p w14:paraId="292F7326" w14:textId="36C18966" w:rsidR="00CD0923" w:rsidRPr="00CD0923" w:rsidRDefault="00CD0923" w:rsidP="00CD0923">
      <w:r>
        <w:t xml:space="preserve">Een goed data gestuurd verhaal gaat een stap verder dan louter presenteren van de gevonden informatie.  De kennispiramide in </w:t>
      </w:r>
      <w:r>
        <w:fldChar w:fldCharType="begin"/>
      </w:r>
      <w:r>
        <w:instrText xml:space="preserve"> REF _Ref449355513 \h </w:instrText>
      </w:r>
      <w:r>
        <w:fldChar w:fldCharType="separate"/>
      </w:r>
      <w:r w:rsidR="00920775">
        <w:t xml:space="preserve">Figuur </w:t>
      </w:r>
      <w:r w:rsidR="00920775">
        <w:rPr>
          <w:noProof/>
        </w:rPr>
        <w:t>2</w:t>
      </w:r>
      <w:r>
        <w:fldChar w:fldCharType="end"/>
      </w:r>
      <w:r>
        <w:t xml:space="preserve"> </w:t>
      </w:r>
      <w:r>
        <w:lastRenderedPageBreak/>
        <w:t>verduidelijkt dat we uiteindelijk de data willen begrijpen</w:t>
      </w:r>
      <w:r w:rsidR="00E60FCD">
        <w:t>.</w:t>
      </w:r>
      <w:r>
        <w:t xml:space="preserve">  </w:t>
      </w:r>
      <w:r w:rsidR="00AA2FFA">
        <w:t>Of met andere woorden het verhaal achter de data, ‘het waarom’, overtuigt meer dan een verzameling van grafieken die uitsluitend wie-wat-waar-wanneer tonen.</w:t>
      </w:r>
      <w:r w:rsidR="007462A4">
        <w:t xml:space="preserve">  Het eindresultaat van het project is dan ook een </w:t>
      </w:r>
      <w:proofErr w:type="spellStart"/>
      <w:r w:rsidR="007462A4">
        <w:t>infographic</w:t>
      </w:r>
      <w:proofErr w:type="spellEnd"/>
      <w:r w:rsidR="007462A4">
        <w:t xml:space="preserve"> die het verhaal vertelt.</w:t>
      </w:r>
    </w:p>
    <w:p w14:paraId="44794489" w14:textId="479E96F3" w:rsidR="00B6744D" w:rsidRDefault="00B6744D" w:rsidP="00B6744D">
      <w:pPr>
        <w:spacing w:before="120"/>
        <w:rPr>
          <w:rFonts w:cs="Verdana"/>
        </w:rPr>
      </w:pPr>
      <w:r w:rsidRPr="00B6744D">
        <w:rPr>
          <w:rFonts w:cs="Verdana"/>
        </w:rPr>
        <w:t>In deze bundel vind je naast de concrete opdrachtbeschrijving, ook de doelstellin</w:t>
      </w:r>
      <w:r w:rsidR="006B6E94">
        <w:rPr>
          <w:rFonts w:cs="Verdana"/>
        </w:rPr>
        <w:t>gen die we tijdens het keuzeproject</w:t>
      </w:r>
      <w:r w:rsidRPr="00B6744D">
        <w:rPr>
          <w:rFonts w:cs="Verdana"/>
        </w:rPr>
        <w:t xml:space="preserve"> willen bereiken en de manier waarop de vorderingen en de resultaten van de </w:t>
      </w:r>
      <w:r w:rsidR="00B211D3">
        <w:rPr>
          <w:rFonts w:cs="Verdana"/>
        </w:rPr>
        <w:t>teams</w:t>
      </w:r>
      <w:r w:rsidRPr="00B6744D">
        <w:rPr>
          <w:rFonts w:cs="Verdana"/>
        </w:rPr>
        <w:t xml:space="preserve"> beoordeeld zullen worden.</w:t>
      </w:r>
    </w:p>
    <w:p w14:paraId="38DEBD2B" w14:textId="5D87B745" w:rsidR="00B211D3" w:rsidRDefault="00B211D3" w:rsidP="00B6744D">
      <w:pPr>
        <w:spacing w:before="120"/>
        <w:rPr>
          <w:rFonts w:cs="Verdana"/>
        </w:rPr>
      </w:pPr>
      <w:r>
        <w:rPr>
          <w:rFonts w:cs="Verdana"/>
        </w:rPr>
        <w:t xml:space="preserve">De teams worden samengesteld door de begeleidende docenten. </w:t>
      </w:r>
    </w:p>
    <w:p w14:paraId="3065F05B" w14:textId="7CC46226" w:rsidR="00B6744D" w:rsidRDefault="00B6744D" w:rsidP="00B6744D">
      <w:pPr>
        <w:spacing w:before="120"/>
        <w:rPr>
          <w:rFonts w:cs="Verdana"/>
        </w:rPr>
      </w:pPr>
      <w:r w:rsidRPr="00B6744D">
        <w:rPr>
          <w:rFonts w:cs="Verdana"/>
        </w:rPr>
        <w:t>Het inleveren van opdrachten gebeurt via Toledo.</w:t>
      </w:r>
      <w:r>
        <w:rPr>
          <w:rFonts w:cs="Verdana"/>
        </w:rPr>
        <w:t xml:space="preserve"> </w:t>
      </w:r>
      <w:r w:rsidR="00B211D3">
        <w:rPr>
          <w:rFonts w:cs="Verdana"/>
        </w:rPr>
        <w:t xml:space="preserve"> Elk team duidt een teamverantwoordelijke aan die zorgt voor het inleveren.</w:t>
      </w:r>
    </w:p>
    <w:p w14:paraId="0158869F" w14:textId="24B0E2E1" w:rsidR="00DC24B1" w:rsidRDefault="007C73DC" w:rsidP="0054082C">
      <w:pPr>
        <w:pStyle w:val="Kop1"/>
      </w:pPr>
      <w:bookmarkStart w:id="49" w:name="_Toc514679932"/>
      <w:r>
        <w:lastRenderedPageBreak/>
        <w:t>Doelstellingen</w:t>
      </w:r>
      <w:bookmarkEnd w:id="49"/>
    </w:p>
    <w:p w14:paraId="28F195D4" w14:textId="3C911156" w:rsidR="009F0BC6" w:rsidRPr="009F0BC6" w:rsidRDefault="009F0BC6" w:rsidP="009F0BC6">
      <w:pPr>
        <w:pStyle w:val="Plattetekst"/>
        <w:rPr>
          <w:rFonts w:cs="Verdana"/>
        </w:rPr>
      </w:pPr>
      <w:r w:rsidRPr="009F0BC6">
        <w:rPr>
          <w:rFonts w:cs="Verdana"/>
        </w:rPr>
        <w:t xml:space="preserve">In de IT </w:t>
      </w:r>
      <w:proofErr w:type="spellStart"/>
      <w:r w:rsidRPr="009F0BC6">
        <w:rPr>
          <w:rFonts w:cs="Verdana"/>
        </w:rPr>
        <w:t>factory</w:t>
      </w:r>
      <w:proofErr w:type="spellEnd"/>
      <w:r w:rsidRPr="009F0BC6">
        <w:rPr>
          <w:rFonts w:cs="Verdana"/>
        </w:rPr>
        <w:t xml:space="preserve"> werk je aan 6 competenties. In keuzeproject </w:t>
      </w:r>
      <w:r w:rsidR="00E60FCD">
        <w:rPr>
          <w:rFonts w:cs="Verdana"/>
        </w:rPr>
        <w:t>2</w:t>
      </w:r>
      <w:r w:rsidRPr="009F0BC6">
        <w:rPr>
          <w:rFonts w:cs="Verdana"/>
        </w:rPr>
        <w:t xml:space="preserve"> dagen we je uit in een vakoverschrijdend project waarbij zowel technische competenties als ‘soft skills’ belangrijk zijn. Tijdens</w:t>
      </w:r>
      <w:r w:rsidR="00E60FCD">
        <w:rPr>
          <w:rFonts w:cs="Verdana"/>
        </w:rPr>
        <w:t xml:space="preserve"> het BIT</w:t>
      </w:r>
      <w:r w:rsidRPr="009F0BC6">
        <w:rPr>
          <w:rFonts w:cs="Verdana"/>
        </w:rPr>
        <w:t xml:space="preserve"> keuzeproject </w:t>
      </w:r>
      <w:r w:rsidR="00E60FCD">
        <w:rPr>
          <w:rFonts w:cs="Verdana"/>
        </w:rPr>
        <w:t xml:space="preserve">analyseer je gegevens </w:t>
      </w:r>
      <w:r w:rsidRPr="009F0BC6">
        <w:rPr>
          <w:rFonts w:cs="Verdana"/>
        </w:rPr>
        <w:t xml:space="preserve">en </w:t>
      </w:r>
      <w:r>
        <w:rPr>
          <w:rFonts w:cs="Verdana"/>
        </w:rPr>
        <w:t>realiseer</w:t>
      </w:r>
      <w:r w:rsidRPr="009F0BC6">
        <w:rPr>
          <w:rFonts w:cs="Verdana"/>
        </w:rPr>
        <w:t xml:space="preserve"> je een oplossing die moet voldoen aan alle technische en inhoudelijke eisen. Je levert kwaliteit af door goed te communiceren en doeltreffend samen te werken in een team.</w:t>
      </w:r>
    </w:p>
    <w:p w14:paraId="0720D077" w14:textId="77777777" w:rsidR="009F0BC6" w:rsidRDefault="009F0BC6" w:rsidP="009F0BC6">
      <w:pPr>
        <w:pStyle w:val="Plattetekst"/>
        <w:rPr>
          <w:rFonts w:cs="Verdana"/>
        </w:rPr>
      </w:pPr>
      <w:r w:rsidRPr="009F0BC6">
        <w:rPr>
          <w:rFonts w:cs="Verdana"/>
        </w:rPr>
        <w:t xml:space="preserve"> </w:t>
      </w:r>
      <w:r>
        <w:rPr>
          <w:rFonts w:cs="Verdana"/>
          <w:noProof/>
        </w:rPr>
        <w:drawing>
          <wp:inline distT="0" distB="0" distL="0" distR="0" wp14:anchorId="7F91CB9F" wp14:editId="173D8BD9">
            <wp:extent cx="2979506" cy="297950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etenties 2015 start 400x4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1942" cy="2991942"/>
                    </a:xfrm>
                    <a:prstGeom prst="rect">
                      <a:avLst/>
                    </a:prstGeom>
                  </pic:spPr>
                </pic:pic>
              </a:graphicData>
            </a:graphic>
          </wp:inline>
        </w:drawing>
      </w:r>
    </w:p>
    <w:p w14:paraId="10EA1770" w14:textId="2DAE1E0F" w:rsidR="009F0BC6" w:rsidRDefault="009F0BC6" w:rsidP="009F0BC6">
      <w:pPr>
        <w:pStyle w:val="Bijschrift"/>
        <w:rPr>
          <w:rFonts w:cs="Verdana"/>
        </w:rPr>
      </w:pPr>
      <w:bookmarkStart w:id="50" w:name="_Toc482175488"/>
      <w:r>
        <w:t xml:space="preserve">Figuur </w:t>
      </w:r>
      <w:r w:rsidR="000330C7">
        <w:fldChar w:fldCharType="begin"/>
      </w:r>
      <w:r w:rsidR="000330C7">
        <w:instrText xml:space="preserve"> SEQ Figuur \* ARABIC </w:instrText>
      </w:r>
      <w:r w:rsidR="000330C7">
        <w:fldChar w:fldCharType="separate"/>
      </w:r>
      <w:r w:rsidR="00920775">
        <w:rPr>
          <w:noProof/>
        </w:rPr>
        <w:t>3</w:t>
      </w:r>
      <w:r w:rsidR="000330C7">
        <w:rPr>
          <w:noProof/>
        </w:rPr>
        <w:fldChar w:fldCharType="end"/>
      </w:r>
      <w:r w:rsidR="00C270F4">
        <w:t>:</w:t>
      </w:r>
      <w:r w:rsidR="00E60FCD">
        <w:t xml:space="preserve"> C</w:t>
      </w:r>
      <w:r>
        <w:t>ompetentiefiguur</w:t>
      </w:r>
      <w:bookmarkEnd w:id="50"/>
    </w:p>
    <w:p w14:paraId="1CCC42F8" w14:textId="67FD8F25" w:rsidR="009F0BC6" w:rsidRDefault="009F0BC6" w:rsidP="009F0BC6">
      <w:pPr>
        <w:pStyle w:val="Plattetekst"/>
        <w:rPr>
          <w:rFonts w:cs="Verdana"/>
        </w:rPr>
      </w:pPr>
      <w:r w:rsidRPr="009F0BC6">
        <w:rPr>
          <w:rFonts w:cs="Verdana"/>
        </w:rPr>
        <w:t>De volgende uitd</w:t>
      </w:r>
      <w:r w:rsidR="004E11F1">
        <w:rPr>
          <w:rFonts w:cs="Verdana"/>
        </w:rPr>
        <w:t>agingen liggen op je te wachten:</w:t>
      </w:r>
    </w:p>
    <w:p w14:paraId="6331F743" w14:textId="2EB0EB21" w:rsidR="009F0BC6" w:rsidRPr="009F0BC6" w:rsidRDefault="009F0BC6" w:rsidP="004E11F1">
      <w:pPr>
        <w:pStyle w:val="Plattetekst"/>
        <w:numPr>
          <w:ilvl w:val="0"/>
          <w:numId w:val="29"/>
        </w:numPr>
        <w:rPr>
          <w:rFonts w:cs="Verdana"/>
        </w:rPr>
      </w:pPr>
      <w:r w:rsidRPr="009F0BC6">
        <w:rPr>
          <w:rFonts w:cs="Verdana"/>
        </w:rPr>
        <w:t xml:space="preserve">Je leert tijdens </w:t>
      </w:r>
      <w:r w:rsidR="00E60FCD">
        <w:rPr>
          <w:rFonts w:cs="Verdana"/>
        </w:rPr>
        <w:t>het BIT-</w:t>
      </w:r>
      <w:r w:rsidRPr="009F0BC6">
        <w:rPr>
          <w:rFonts w:cs="Verdana"/>
        </w:rPr>
        <w:t xml:space="preserve">keuzeproject </w:t>
      </w:r>
      <w:r w:rsidR="00E60FCD">
        <w:rPr>
          <w:rFonts w:cs="Verdana"/>
        </w:rPr>
        <w:t xml:space="preserve">data om te buigen naar informatie en kennis. </w:t>
      </w:r>
    </w:p>
    <w:p w14:paraId="6A649041" w14:textId="4BDE9F41" w:rsidR="009F0BC6" w:rsidRPr="009F0BC6" w:rsidRDefault="009F0BC6" w:rsidP="004E11F1">
      <w:pPr>
        <w:pStyle w:val="Plattetekst"/>
        <w:ind w:left="360"/>
        <w:rPr>
          <w:rFonts w:cs="Verdana"/>
        </w:rPr>
      </w:pPr>
      <w:r w:rsidRPr="009F0BC6">
        <w:rPr>
          <w:rFonts w:cs="Verdana"/>
        </w:rPr>
        <w:t>Je bouwt tijdens dit keuzeproject</w:t>
      </w:r>
      <w:r w:rsidR="006D6502">
        <w:rPr>
          <w:rFonts w:cs="Verdana"/>
        </w:rPr>
        <w:t xml:space="preserve"> </w:t>
      </w:r>
      <w:r w:rsidRPr="009F0BC6">
        <w:rPr>
          <w:rFonts w:cs="Verdana"/>
        </w:rPr>
        <w:t>kennis en ervaring op in:</w:t>
      </w:r>
    </w:p>
    <w:p w14:paraId="2EFF0739" w14:textId="417838F3" w:rsidR="009F0BC6" w:rsidRPr="009F0BC6" w:rsidRDefault="009F0BC6" w:rsidP="004E11F1">
      <w:pPr>
        <w:pStyle w:val="Lijstopsomteken2"/>
        <w:numPr>
          <w:ilvl w:val="0"/>
          <w:numId w:val="19"/>
        </w:numPr>
        <w:tabs>
          <w:tab w:val="clear" w:pos="720"/>
          <w:tab w:val="num" w:pos="1080"/>
        </w:tabs>
        <w:spacing w:before="0" w:beforeAutospacing="0" w:after="0" w:line="240" w:lineRule="auto"/>
        <w:ind w:left="1080"/>
        <w:rPr>
          <w:rFonts w:cs="Verdana"/>
        </w:rPr>
      </w:pPr>
      <w:r w:rsidRPr="009F0BC6">
        <w:rPr>
          <w:rFonts w:cs="Verdana"/>
        </w:rPr>
        <w:t xml:space="preserve">het </w:t>
      </w:r>
      <w:r w:rsidR="00E60FCD">
        <w:rPr>
          <w:rFonts w:cs="Verdana"/>
        </w:rPr>
        <w:t>verzamelen</w:t>
      </w:r>
      <w:r w:rsidRPr="009F0BC6">
        <w:rPr>
          <w:rFonts w:cs="Verdana"/>
        </w:rPr>
        <w:t xml:space="preserve"> van </w:t>
      </w:r>
      <w:r w:rsidR="00E60FCD">
        <w:rPr>
          <w:rFonts w:cs="Verdana"/>
        </w:rPr>
        <w:t>gegevens</w:t>
      </w:r>
      <w:r w:rsidRPr="009F0BC6">
        <w:rPr>
          <w:rFonts w:cs="Verdana"/>
        </w:rPr>
        <w:t xml:space="preserve">, </w:t>
      </w:r>
    </w:p>
    <w:p w14:paraId="1AE1C779" w14:textId="1973C365" w:rsidR="00E60FCD" w:rsidRPr="00E60FCD" w:rsidRDefault="009F0BC6" w:rsidP="004E11F1">
      <w:pPr>
        <w:pStyle w:val="Lijstopsomteken2"/>
        <w:numPr>
          <w:ilvl w:val="0"/>
          <w:numId w:val="19"/>
        </w:numPr>
        <w:tabs>
          <w:tab w:val="clear" w:pos="720"/>
          <w:tab w:val="num" w:pos="1080"/>
        </w:tabs>
        <w:spacing w:before="0" w:beforeAutospacing="0" w:after="0" w:line="240" w:lineRule="auto"/>
        <w:ind w:left="1080"/>
        <w:rPr>
          <w:rFonts w:cs="Verdana"/>
        </w:rPr>
      </w:pPr>
      <w:r w:rsidRPr="009F0BC6">
        <w:rPr>
          <w:rFonts w:cs="Verdana"/>
        </w:rPr>
        <w:t xml:space="preserve">het </w:t>
      </w:r>
      <w:r w:rsidR="00E60FCD">
        <w:rPr>
          <w:rFonts w:cs="Verdana"/>
        </w:rPr>
        <w:t>analyseren</w:t>
      </w:r>
      <w:r w:rsidRPr="009F0BC6">
        <w:rPr>
          <w:rFonts w:cs="Verdana"/>
        </w:rPr>
        <w:t xml:space="preserve"> van </w:t>
      </w:r>
      <w:r w:rsidR="00E60FCD">
        <w:rPr>
          <w:rFonts w:cs="Verdana"/>
        </w:rPr>
        <w:t>gegevens</w:t>
      </w:r>
      <w:r w:rsidRPr="009F0BC6">
        <w:rPr>
          <w:rFonts w:cs="Verdana"/>
        </w:rPr>
        <w:t>,</w:t>
      </w:r>
    </w:p>
    <w:p w14:paraId="078F5269" w14:textId="73B441E1" w:rsidR="00E60FCD" w:rsidRDefault="00E60FCD" w:rsidP="004E11F1">
      <w:pPr>
        <w:pStyle w:val="Lijstopsomteken2"/>
        <w:numPr>
          <w:ilvl w:val="0"/>
          <w:numId w:val="19"/>
        </w:numPr>
        <w:tabs>
          <w:tab w:val="clear" w:pos="720"/>
          <w:tab w:val="num" w:pos="1080"/>
        </w:tabs>
        <w:spacing w:before="0" w:beforeAutospacing="0" w:after="0" w:line="240" w:lineRule="auto"/>
        <w:ind w:left="1080"/>
        <w:rPr>
          <w:rFonts w:cs="Verdana"/>
        </w:rPr>
      </w:pPr>
      <w:r>
        <w:rPr>
          <w:rFonts w:cs="Verdana"/>
        </w:rPr>
        <w:t>het visualiseren van gegevens</w:t>
      </w:r>
      <w:r w:rsidR="00C33DAC">
        <w:rPr>
          <w:rFonts w:cs="Verdana"/>
        </w:rPr>
        <w:t xml:space="preserve"> in dashboards</w:t>
      </w:r>
      <w:r>
        <w:rPr>
          <w:rFonts w:cs="Verdana"/>
        </w:rPr>
        <w:t>,</w:t>
      </w:r>
    </w:p>
    <w:p w14:paraId="091BB557" w14:textId="697858B7" w:rsidR="00E60FCD" w:rsidRDefault="00E60FCD" w:rsidP="004E11F1">
      <w:pPr>
        <w:pStyle w:val="Lijstopsomteken2"/>
        <w:numPr>
          <w:ilvl w:val="0"/>
          <w:numId w:val="19"/>
        </w:numPr>
        <w:tabs>
          <w:tab w:val="clear" w:pos="720"/>
          <w:tab w:val="num" w:pos="1080"/>
        </w:tabs>
        <w:spacing w:before="0" w:beforeAutospacing="0" w:after="0" w:line="240" w:lineRule="auto"/>
        <w:ind w:left="1080"/>
        <w:rPr>
          <w:rFonts w:cs="Verdana"/>
        </w:rPr>
      </w:pPr>
      <w:r>
        <w:rPr>
          <w:rFonts w:cs="Verdana"/>
        </w:rPr>
        <w:t>het interpreteren van gegevens</w:t>
      </w:r>
    </w:p>
    <w:p w14:paraId="2F66B248" w14:textId="11D2478E" w:rsidR="00E60FCD" w:rsidRDefault="00E60FCD" w:rsidP="004E11F1">
      <w:pPr>
        <w:pStyle w:val="Lijstopsomteken2"/>
        <w:numPr>
          <w:ilvl w:val="0"/>
          <w:numId w:val="19"/>
        </w:numPr>
        <w:tabs>
          <w:tab w:val="clear" w:pos="720"/>
          <w:tab w:val="num" w:pos="1080"/>
        </w:tabs>
        <w:spacing w:before="0" w:beforeAutospacing="0" w:after="0" w:line="240" w:lineRule="auto"/>
        <w:ind w:left="1080"/>
        <w:rPr>
          <w:rFonts w:cs="Verdana"/>
        </w:rPr>
      </w:pPr>
      <w:r>
        <w:rPr>
          <w:rFonts w:cs="Verdana"/>
        </w:rPr>
        <w:t>en finaal het presenteren van het verhaal achter de gegevens.</w:t>
      </w:r>
    </w:p>
    <w:p w14:paraId="0C764EC6" w14:textId="77777777" w:rsidR="004E11F1" w:rsidRPr="00DF5172" w:rsidRDefault="004E11F1" w:rsidP="004E11F1">
      <w:pPr>
        <w:pStyle w:val="Plattetekst"/>
        <w:numPr>
          <w:ilvl w:val="0"/>
          <w:numId w:val="29"/>
        </w:numPr>
        <w:rPr>
          <w:rFonts w:cs="Verdana"/>
        </w:rPr>
      </w:pPr>
      <w:r w:rsidRPr="00DF5172">
        <w:rPr>
          <w:rFonts w:cs="Verdana"/>
        </w:rPr>
        <w:t>Je werkt aan de volgende soft skills:</w:t>
      </w:r>
    </w:p>
    <w:p w14:paraId="31B8BB8D" w14:textId="77777777" w:rsidR="004E11F1" w:rsidRPr="00DF5172" w:rsidRDefault="004E11F1" w:rsidP="004E11F1">
      <w:pPr>
        <w:spacing w:after="0"/>
        <w:ind w:left="360"/>
        <w:rPr>
          <w:i/>
        </w:rPr>
      </w:pPr>
      <w:r w:rsidRPr="00DF5172">
        <w:rPr>
          <w:i/>
        </w:rPr>
        <w:sym w:font="Wingdings" w:char="F0E0"/>
      </w:r>
      <w:r w:rsidRPr="00DF5172">
        <w:rPr>
          <w:i/>
        </w:rPr>
        <w:t xml:space="preserve">  Communiceren:</w:t>
      </w:r>
    </w:p>
    <w:p w14:paraId="16FFDDDA" w14:textId="77777777" w:rsidR="004E11F1" w:rsidRPr="00DF5172" w:rsidRDefault="004E11F1" w:rsidP="004E11F1">
      <w:pPr>
        <w:pStyle w:val="Lijstalinea"/>
        <w:numPr>
          <w:ilvl w:val="0"/>
          <w:numId w:val="26"/>
        </w:numPr>
        <w:spacing w:before="0" w:beforeAutospacing="0" w:after="0" w:line="240" w:lineRule="auto"/>
        <w:ind w:left="1418"/>
        <w:contextualSpacing w:val="0"/>
      </w:pPr>
      <w:r w:rsidRPr="00DF5172">
        <w:t>mondeling en schriftelijk communiceren, rekening houdend met je doelpubliek</w:t>
      </w:r>
    </w:p>
    <w:p w14:paraId="70EEAE90" w14:textId="77777777" w:rsidR="004E11F1" w:rsidRPr="00DF5172" w:rsidRDefault="004E11F1" w:rsidP="004E11F1">
      <w:pPr>
        <w:pStyle w:val="Lijstalinea"/>
        <w:numPr>
          <w:ilvl w:val="0"/>
          <w:numId w:val="26"/>
        </w:numPr>
        <w:spacing w:before="0" w:beforeAutospacing="0" w:after="0" w:line="240" w:lineRule="auto"/>
        <w:ind w:left="1418"/>
        <w:contextualSpacing w:val="0"/>
      </w:pPr>
      <w:r w:rsidRPr="00DF5172">
        <w:t>correct en nauwkeurig mondeling en schriftelijk rapporteren</w:t>
      </w:r>
    </w:p>
    <w:p w14:paraId="0FABB743" w14:textId="77777777" w:rsidR="004E11F1" w:rsidRPr="00DF5172" w:rsidRDefault="004E11F1" w:rsidP="004E11F1">
      <w:pPr>
        <w:pStyle w:val="Lijstalinea"/>
        <w:numPr>
          <w:ilvl w:val="0"/>
          <w:numId w:val="26"/>
        </w:numPr>
        <w:spacing w:before="0" w:beforeAutospacing="0" w:after="0" w:line="240" w:lineRule="auto"/>
        <w:ind w:left="1418"/>
        <w:contextualSpacing w:val="0"/>
      </w:pPr>
      <w:r w:rsidRPr="00DF5172">
        <w:t>deelnemen aan vergaderingen, eventueel als voorzitter</w:t>
      </w:r>
    </w:p>
    <w:p w14:paraId="49A23D03" w14:textId="77777777" w:rsidR="004E11F1" w:rsidRPr="00DF5172" w:rsidRDefault="004E11F1" w:rsidP="004E11F1">
      <w:pPr>
        <w:spacing w:after="0"/>
        <w:ind w:left="360"/>
        <w:rPr>
          <w:i/>
        </w:rPr>
      </w:pPr>
      <w:r w:rsidRPr="00DF5172">
        <w:rPr>
          <w:i/>
        </w:rPr>
        <w:sym w:font="Wingdings" w:char="F0E0"/>
      </w:r>
      <w:r w:rsidRPr="00DF5172">
        <w:rPr>
          <w:i/>
        </w:rPr>
        <w:t xml:space="preserve">  Projectmatig werken:</w:t>
      </w:r>
    </w:p>
    <w:p w14:paraId="700B745A" w14:textId="77777777" w:rsidR="004E11F1" w:rsidRPr="00DF5172" w:rsidRDefault="004E11F1" w:rsidP="004E11F1">
      <w:pPr>
        <w:pStyle w:val="Lijstalinea"/>
        <w:numPr>
          <w:ilvl w:val="0"/>
          <w:numId w:val="27"/>
        </w:numPr>
        <w:spacing w:before="0" w:beforeAutospacing="0" w:after="0" w:line="240" w:lineRule="auto"/>
        <w:ind w:left="1418"/>
        <w:contextualSpacing w:val="0"/>
      </w:pPr>
      <w:r w:rsidRPr="00DF5172">
        <w:t>opdrachten planmatig en projectmatig aanpakken</w:t>
      </w:r>
    </w:p>
    <w:p w14:paraId="027B9FDA" w14:textId="77777777" w:rsidR="004E11F1" w:rsidRPr="00DF5172" w:rsidRDefault="004E11F1" w:rsidP="004E11F1">
      <w:pPr>
        <w:spacing w:after="0"/>
        <w:ind w:left="360"/>
        <w:rPr>
          <w:i/>
        </w:rPr>
      </w:pPr>
      <w:r w:rsidRPr="00DF5172">
        <w:rPr>
          <w:i/>
        </w:rPr>
        <w:lastRenderedPageBreak/>
        <w:sym w:font="Wingdings" w:char="F0E0"/>
      </w:r>
      <w:r w:rsidRPr="00DF5172">
        <w:rPr>
          <w:i/>
        </w:rPr>
        <w:t xml:space="preserve">  Professioneel handelen:</w:t>
      </w:r>
    </w:p>
    <w:p w14:paraId="5BB02B1C" w14:textId="77777777" w:rsidR="004E11F1" w:rsidRPr="00DF5172" w:rsidRDefault="004E11F1" w:rsidP="004E11F1">
      <w:pPr>
        <w:pStyle w:val="Lijstalinea"/>
        <w:numPr>
          <w:ilvl w:val="0"/>
          <w:numId w:val="28"/>
        </w:numPr>
        <w:spacing w:before="0" w:beforeAutospacing="0" w:after="0" w:line="240" w:lineRule="auto"/>
        <w:ind w:left="1418"/>
        <w:contextualSpacing w:val="0"/>
      </w:pPr>
      <w:r w:rsidRPr="00DF5172">
        <w:t>zelfstandig en in team opdrachten en projecten uitvoeren</w:t>
      </w:r>
    </w:p>
    <w:p w14:paraId="1072C4DE" w14:textId="77777777" w:rsidR="004E11F1" w:rsidRPr="00DF5172" w:rsidRDefault="004E11F1" w:rsidP="004E11F1">
      <w:pPr>
        <w:pStyle w:val="Lijstalinea"/>
        <w:numPr>
          <w:ilvl w:val="0"/>
          <w:numId w:val="28"/>
        </w:numPr>
        <w:spacing w:before="0" w:beforeAutospacing="0" w:after="0" w:line="240" w:lineRule="auto"/>
        <w:ind w:left="1418"/>
        <w:contextualSpacing w:val="0"/>
      </w:pPr>
      <w:r w:rsidRPr="00DF5172">
        <w:t>efficiënt en met doorzettingsvermogen werken en verantwoordelijkheid nemen voor de resultaten</w:t>
      </w:r>
    </w:p>
    <w:p w14:paraId="1DF72E26" w14:textId="77777777" w:rsidR="004E11F1" w:rsidRPr="00DF5172" w:rsidRDefault="004E11F1" w:rsidP="004E11F1">
      <w:pPr>
        <w:pStyle w:val="Lijstalinea"/>
        <w:numPr>
          <w:ilvl w:val="0"/>
          <w:numId w:val="28"/>
        </w:numPr>
        <w:spacing w:before="0" w:beforeAutospacing="0" w:after="0" w:line="240" w:lineRule="auto"/>
        <w:ind w:left="1418"/>
        <w:contextualSpacing w:val="0"/>
      </w:pPr>
      <w:r w:rsidRPr="00DF5172">
        <w:t xml:space="preserve">ethisch, deontologisch en maatschappelijk verantwoord handelen; rekening houden met regelgeving, geldende kwaliteitseisen en best </w:t>
      </w:r>
      <w:proofErr w:type="spellStart"/>
      <w:r w:rsidRPr="00DF5172">
        <w:t>practices</w:t>
      </w:r>
      <w:proofErr w:type="spellEnd"/>
    </w:p>
    <w:p w14:paraId="2EB235CE" w14:textId="77777777" w:rsidR="004E11F1" w:rsidRPr="00DF5172" w:rsidRDefault="004E11F1" w:rsidP="004E11F1">
      <w:pPr>
        <w:pStyle w:val="Lijstalinea"/>
        <w:numPr>
          <w:ilvl w:val="0"/>
          <w:numId w:val="28"/>
        </w:numPr>
        <w:spacing w:before="0" w:beforeAutospacing="0" w:after="0" w:line="240" w:lineRule="auto"/>
        <w:ind w:left="1418"/>
        <w:contextualSpacing w:val="0"/>
      </w:pPr>
      <w:r w:rsidRPr="00DF5172">
        <w:t>je eigen functioneren evalueren en bijsturen</w:t>
      </w:r>
    </w:p>
    <w:p w14:paraId="05C6FD0D" w14:textId="77777777" w:rsidR="004E11F1" w:rsidRPr="00DF5172" w:rsidRDefault="004E11F1" w:rsidP="004E11F1">
      <w:pPr>
        <w:pStyle w:val="Lijstalinea"/>
        <w:numPr>
          <w:ilvl w:val="0"/>
          <w:numId w:val="28"/>
        </w:numPr>
        <w:spacing w:before="0" w:beforeAutospacing="0" w:after="0" w:line="240" w:lineRule="auto"/>
        <w:ind w:left="1418"/>
        <w:contextualSpacing w:val="0"/>
      </w:pPr>
      <w:r w:rsidRPr="00DF5172">
        <w:t>tijdig externe deskundigheid inroepen</w:t>
      </w:r>
    </w:p>
    <w:p w14:paraId="3DE68DB3" w14:textId="77777777" w:rsidR="004E11F1" w:rsidRPr="00DF5172" w:rsidRDefault="004E11F1" w:rsidP="004E11F1">
      <w:pPr>
        <w:pStyle w:val="Lijstalinea"/>
        <w:numPr>
          <w:ilvl w:val="0"/>
          <w:numId w:val="28"/>
        </w:numPr>
        <w:spacing w:before="0" w:beforeAutospacing="0" w:after="0" w:line="240" w:lineRule="auto"/>
        <w:ind w:left="1418"/>
        <w:contextualSpacing w:val="0"/>
      </w:pPr>
      <w:r w:rsidRPr="00DF5172">
        <w:t>ondernemend zijn en op zoek gaan naar innovatieve en gebruiksvriendelijke oplossingen voor technische problemen</w:t>
      </w:r>
    </w:p>
    <w:p w14:paraId="50D6EBC9" w14:textId="77777777" w:rsidR="004E11F1" w:rsidRPr="00DF5172" w:rsidRDefault="004E11F1" w:rsidP="004E11F1">
      <w:pPr>
        <w:pStyle w:val="Lijstalinea"/>
        <w:numPr>
          <w:ilvl w:val="0"/>
          <w:numId w:val="28"/>
        </w:numPr>
        <w:spacing w:before="0" w:beforeAutospacing="0" w:after="0" w:line="240" w:lineRule="auto"/>
        <w:ind w:left="1418"/>
        <w:contextualSpacing w:val="0"/>
      </w:pPr>
      <w:r w:rsidRPr="00DF5172">
        <w:t>creatief zijn en je initiatief nemen</w:t>
      </w:r>
    </w:p>
    <w:p w14:paraId="0E42F438" w14:textId="77777777" w:rsidR="004E11F1" w:rsidRPr="009F0BC6" w:rsidRDefault="004E11F1" w:rsidP="004E11F1">
      <w:pPr>
        <w:pStyle w:val="Lijstopsomteken2"/>
        <w:numPr>
          <w:ilvl w:val="0"/>
          <w:numId w:val="0"/>
        </w:numPr>
        <w:spacing w:before="0" w:beforeAutospacing="0" w:after="0" w:line="240" w:lineRule="auto"/>
        <w:ind w:left="643" w:hanging="360"/>
        <w:rPr>
          <w:rFonts w:cs="Verdana"/>
        </w:rPr>
      </w:pPr>
    </w:p>
    <w:p w14:paraId="1D6D00E3" w14:textId="3ECACD5B" w:rsidR="00BA5F8A" w:rsidRDefault="009F0BC6" w:rsidP="009F0BC6">
      <w:pPr>
        <w:pStyle w:val="Plattetekst"/>
        <w:rPr>
          <w:rFonts w:cs="Verdana"/>
        </w:rPr>
      </w:pPr>
      <w:r w:rsidRPr="009F0BC6">
        <w:rPr>
          <w:rFonts w:cs="Verdana"/>
        </w:rPr>
        <w:t>Je leert professioneel werken in een voo</w:t>
      </w:r>
      <w:r w:rsidR="00B211D3">
        <w:rPr>
          <w:rFonts w:cs="Verdana"/>
        </w:rPr>
        <w:t>r jou minder bekend team. Minder bekend omdat de groepssamenstelling door de docent gebeurt. Professioneel handelen in teamverband</w:t>
      </w:r>
      <w:r w:rsidRPr="009F0BC6">
        <w:rPr>
          <w:rFonts w:cs="Verdana"/>
        </w:rPr>
        <w:t xml:space="preserve"> houdt onder meer in dat je </w:t>
      </w:r>
      <w:r w:rsidRPr="00312596">
        <w:rPr>
          <w:rFonts w:cs="Verdana"/>
        </w:rPr>
        <w:t xml:space="preserve">vergadert, </w:t>
      </w:r>
      <w:r w:rsidR="00590A72" w:rsidRPr="00312596">
        <w:rPr>
          <w:rFonts w:cs="Verdana"/>
        </w:rPr>
        <w:t>een projectverslag</w:t>
      </w:r>
      <w:r w:rsidRPr="00312596">
        <w:rPr>
          <w:rFonts w:cs="Verdana"/>
        </w:rPr>
        <w:t xml:space="preserve"> </w:t>
      </w:r>
      <w:r w:rsidR="00590A72" w:rsidRPr="00312596">
        <w:rPr>
          <w:rFonts w:cs="Verdana"/>
        </w:rPr>
        <w:t>bijhoudt</w:t>
      </w:r>
      <w:r w:rsidRPr="00312596">
        <w:rPr>
          <w:rFonts w:cs="Verdana"/>
        </w:rPr>
        <w:t>, afspraken maakt, een planning</w:t>
      </w:r>
      <w:r w:rsidRPr="009F0BC6">
        <w:rPr>
          <w:rFonts w:cs="Verdana"/>
        </w:rPr>
        <w:t xml:space="preserve"> opstelt en de deadlines en taakverdeling respecteert om te komen tot een kwaliteitsvol product.</w:t>
      </w:r>
    </w:p>
    <w:p w14:paraId="3037DAD9" w14:textId="77777777" w:rsidR="00A71865" w:rsidRDefault="00A71865" w:rsidP="0054082C">
      <w:pPr>
        <w:pStyle w:val="Kop1"/>
      </w:pPr>
      <w:bookmarkStart w:id="51" w:name="_Toc514679933"/>
      <w:r>
        <w:lastRenderedPageBreak/>
        <w:t>Belasting</w:t>
      </w:r>
      <w:bookmarkEnd w:id="51"/>
    </w:p>
    <w:p w14:paraId="1B667321" w14:textId="506D712E" w:rsidR="007A33A0" w:rsidRDefault="002935FF" w:rsidP="002935FF">
      <w:pPr>
        <w:pStyle w:val="Plattetekst"/>
        <w:spacing w:before="0" w:beforeAutospacing="0" w:after="120" w:line="240" w:lineRule="auto"/>
        <w:rPr>
          <w:rFonts w:cs="Verdana"/>
        </w:rPr>
      </w:pPr>
      <w:r w:rsidRPr="002935FF">
        <w:rPr>
          <w:rFonts w:cs="Verdana"/>
        </w:rPr>
        <w:t>Keuzepro</w:t>
      </w:r>
      <w:r w:rsidR="004C0D35">
        <w:rPr>
          <w:rFonts w:cs="Verdana"/>
        </w:rPr>
        <w:t xml:space="preserve">ject </w:t>
      </w:r>
      <w:r w:rsidR="00E60FCD">
        <w:rPr>
          <w:rFonts w:cs="Verdana"/>
        </w:rPr>
        <w:t>2</w:t>
      </w:r>
      <w:r w:rsidRPr="002935FF">
        <w:rPr>
          <w:rFonts w:cs="Verdana"/>
        </w:rPr>
        <w:t xml:space="preserve"> vertegenwoordigt een f</w:t>
      </w:r>
      <w:r w:rsidR="009F03AE">
        <w:rPr>
          <w:rFonts w:cs="Verdana"/>
        </w:rPr>
        <w:t xml:space="preserve">ulltime werkweek van 38u in de </w:t>
      </w:r>
      <w:r w:rsidRPr="002935FF">
        <w:rPr>
          <w:rFonts w:cs="Verdana"/>
        </w:rPr>
        <w:t>studietijdmeting. In de ECTS-fi</w:t>
      </w:r>
      <w:r w:rsidR="009F03AE">
        <w:rPr>
          <w:rFonts w:cs="Verdana"/>
        </w:rPr>
        <w:t>che zie je een belasting van 3 studiepunten.</w:t>
      </w:r>
    </w:p>
    <w:p w14:paraId="612FB19E" w14:textId="77777777" w:rsidR="007A33A0" w:rsidRDefault="007A33A0" w:rsidP="007A33A0">
      <w:pPr>
        <w:pStyle w:val="Kop2"/>
      </w:pPr>
      <w:bookmarkStart w:id="52" w:name="_Toc514679934"/>
      <w:r>
        <w:t>Planning projectweek</w:t>
      </w:r>
      <w:bookmarkEnd w:id="52"/>
    </w:p>
    <w:p w14:paraId="7DBDD8BB" w14:textId="77777777" w:rsidR="007A33A0" w:rsidRDefault="007A33A0" w:rsidP="007A33A0">
      <w:pPr>
        <w:pStyle w:val="Plattetekst"/>
        <w:spacing w:before="0" w:beforeAutospacing="0" w:after="120" w:line="240" w:lineRule="auto"/>
        <w:rPr>
          <w:rFonts w:cs="Verdana"/>
        </w:rPr>
      </w:pPr>
      <w:r w:rsidRPr="002935FF">
        <w:rPr>
          <w:rFonts w:cs="Verdana"/>
        </w:rPr>
        <w:t xml:space="preserve">De </w:t>
      </w:r>
      <w:r>
        <w:rPr>
          <w:rFonts w:cs="Verdana"/>
        </w:rPr>
        <w:t xml:space="preserve">meest recente versie van de </w:t>
      </w:r>
      <w:r w:rsidRPr="002935FF">
        <w:rPr>
          <w:rFonts w:cs="Verdana"/>
        </w:rPr>
        <w:t>gedetailleerde planning staat in pdf-formaat op Toledo</w:t>
      </w:r>
      <w:r>
        <w:rPr>
          <w:rFonts w:cs="Verdana"/>
        </w:rPr>
        <w:t>, samen met een overzicht van de lokalen</w:t>
      </w:r>
      <w:r w:rsidRPr="002935FF">
        <w:rPr>
          <w:rFonts w:cs="Verdana"/>
        </w:rPr>
        <w:t>.</w:t>
      </w:r>
      <w:r>
        <w:rPr>
          <w:rFonts w:cs="Verdana"/>
        </w:rPr>
        <w:br/>
      </w:r>
    </w:p>
    <w:tbl>
      <w:tblPr>
        <w:tblStyle w:val="Tabelraster"/>
        <w:tblW w:w="9357" w:type="dxa"/>
        <w:tblInd w:w="-431" w:type="dxa"/>
        <w:tblLayout w:type="fixed"/>
        <w:tblLook w:val="04A0" w:firstRow="1" w:lastRow="0" w:firstColumn="1" w:lastColumn="0" w:noHBand="0" w:noVBand="1"/>
      </w:tblPr>
      <w:tblGrid>
        <w:gridCol w:w="852"/>
        <w:gridCol w:w="1701"/>
        <w:gridCol w:w="1559"/>
        <w:gridCol w:w="1701"/>
        <w:gridCol w:w="1559"/>
        <w:gridCol w:w="1985"/>
      </w:tblGrid>
      <w:tr w:rsidR="007A33A0" w:rsidRPr="009F5FED" w14:paraId="774C51F8" w14:textId="77777777" w:rsidTr="00C23368">
        <w:tc>
          <w:tcPr>
            <w:tcW w:w="852" w:type="dxa"/>
          </w:tcPr>
          <w:p w14:paraId="77307212" w14:textId="77777777" w:rsidR="007A33A0" w:rsidRPr="009F5FED" w:rsidRDefault="007A33A0" w:rsidP="009E3459">
            <w:pPr>
              <w:pStyle w:val="Plattetekst"/>
              <w:spacing w:before="0" w:beforeAutospacing="0" w:line="240" w:lineRule="auto"/>
              <w:jc w:val="center"/>
              <w:rPr>
                <w:rFonts w:cs="Verdana"/>
                <w:b/>
                <w:sz w:val="18"/>
              </w:rPr>
            </w:pPr>
            <w:r w:rsidRPr="009F5FED">
              <w:rPr>
                <w:rFonts w:cs="Verdana"/>
                <w:b/>
                <w:sz w:val="18"/>
              </w:rPr>
              <w:br/>
              <w:t>BIT</w:t>
            </w:r>
          </w:p>
        </w:tc>
        <w:tc>
          <w:tcPr>
            <w:tcW w:w="1701" w:type="dxa"/>
          </w:tcPr>
          <w:p w14:paraId="18950B5C" w14:textId="0268EBD0" w:rsidR="007A33A0" w:rsidRPr="009F5FED" w:rsidRDefault="007A33A0" w:rsidP="009E3459">
            <w:pPr>
              <w:pStyle w:val="Plattetekst"/>
              <w:spacing w:before="0" w:beforeAutospacing="0" w:line="240" w:lineRule="auto"/>
              <w:jc w:val="center"/>
              <w:rPr>
                <w:rFonts w:cs="Verdana"/>
                <w:b/>
                <w:sz w:val="18"/>
              </w:rPr>
            </w:pPr>
            <w:r>
              <w:rPr>
                <w:rFonts w:cs="Verdana"/>
                <w:b/>
                <w:sz w:val="18"/>
              </w:rPr>
              <w:t>D</w:t>
            </w:r>
            <w:r w:rsidR="007B1015">
              <w:rPr>
                <w:rFonts w:cs="Verdana"/>
                <w:b/>
                <w:sz w:val="18"/>
              </w:rPr>
              <w:t>i</w:t>
            </w:r>
          </w:p>
          <w:p w14:paraId="28E194C7" w14:textId="3BF4EA31" w:rsidR="007A33A0" w:rsidRPr="009F5FED" w:rsidRDefault="003C0DDD" w:rsidP="009E3459">
            <w:pPr>
              <w:pStyle w:val="Plattetekst"/>
              <w:spacing w:before="0" w:beforeAutospacing="0" w:line="240" w:lineRule="auto"/>
              <w:jc w:val="center"/>
              <w:rPr>
                <w:rFonts w:cs="Verdana"/>
                <w:b/>
                <w:sz w:val="18"/>
              </w:rPr>
            </w:pPr>
            <w:r>
              <w:rPr>
                <w:rFonts w:cs="Verdana"/>
                <w:b/>
                <w:sz w:val="18"/>
              </w:rPr>
              <w:t>22</w:t>
            </w:r>
            <w:r w:rsidR="007A33A0" w:rsidRPr="009F5FED">
              <w:rPr>
                <w:rFonts w:cs="Verdana"/>
                <w:b/>
                <w:sz w:val="18"/>
              </w:rPr>
              <w:t>/05</w:t>
            </w:r>
          </w:p>
        </w:tc>
        <w:tc>
          <w:tcPr>
            <w:tcW w:w="1559" w:type="dxa"/>
          </w:tcPr>
          <w:p w14:paraId="71154D4A" w14:textId="0970D687" w:rsidR="007A33A0" w:rsidRPr="009F5FED" w:rsidRDefault="003C0DDD" w:rsidP="009E3459">
            <w:pPr>
              <w:pStyle w:val="Plattetekst"/>
              <w:spacing w:before="0" w:beforeAutospacing="0" w:line="240" w:lineRule="auto"/>
              <w:jc w:val="center"/>
              <w:rPr>
                <w:rFonts w:cs="Verdana"/>
                <w:b/>
                <w:sz w:val="18"/>
              </w:rPr>
            </w:pPr>
            <w:r>
              <w:rPr>
                <w:rFonts w:cs="Verdana"/>
                <w:b/>
                <w:sz w:val="18"/>
              </w:rPr>
              <w:t>Wo</w:t>
            </w:r>
          </w:p>
          <w:p w14:paraId="5942F629" w14:textId="3403118E" w:rsidR="007A33A0" w:rsidRPr="009F5FED" w:rsidRDefault="003C0DDD" w:rsidP="009E3459">
            <w:pPr>
              <w:pStyle w:val="Plattetekst"/>
              <w:spacing w:before="0" w:beforeAutospacing="0" w:line="240" w:lineRule="auto"/>
              <w:jc w:val="center"/>
              <w:rPr>
                <w:rFonts w:cs="Verdana"/>
                <w:b/>
                <w:sz w:val="18"/>
              </w:rPr>
            </w:pPr>
            <w:r>
              <w:rPr>
                <w:rFonts w:cs="Verdana"/>
                <w:b/>
                <w:sz w:val="18"/>
              </w:rPr>
              <w:t>23</w:t>
            </w:r>
            <w:r w:rsidR="007A33A0" w:rsidRPr="009F5FED">
              <w:rPr>
                <w:rFonts w:cs="Verdana"/>
                <w:b/>
                <w:sz w:val="18"/>
              </w:rPr>
              <w:t>/05</w:t>
            </w:r>
          </w:p>
        </w:tc>
        <w:tc>
          <w:tcPr>
            <w:tcW w:w="1701" w:type="dxa"/>
          </w:tcPr>
          <w:p w14:paraId="78EA5A7C" w14:textId="2B2E1871" w:rsidR="007A33A0" w:rsidRPr="009F5FED" w:rsidRDefault="003C0DDD" w:rsidP="009E3459">
            <w:pPr>
              <w:pStyle w:val="Plattetekst"/>
              <w:spacing w:before="0" w:beforeAutospacing="0" w:line="240" w:lineRule="auto"/>
              <w:ind w:left="0"/>
              <w:jc w:val="center"/>
              <w:rPr>
                <w:rFonts w:cs="Verdana"/>
                <w:b/>
                <w:sz w:val="18"/>
              </w:rPr>
            </w:pPr>
            <w:r>
              <w:rPr>
                <w:rFonts w:cs="Verdana"/>
                <w:b/>
                <w:sz w:val="18"/>
              </w:rPr>
              <w:t>Do</w:t>
            </w:r>
          </w:p>
          <w:p w14:paraId="519E2DD9" w14:textId="37406083" w:rsidR="007A33A0" w:rsidRPr="009F5FED" w:rsidRDefault="007A33A0" w:rsidP="009E3459">
            <w:pPr>
              <w:pStyle w:val="Plattetekst"/>
              <w:spacing w:before="0" w:beforeAutospacing="0" w:line="240" w:lineRule="auto"/>
              <w:ind w:left="0"/>
              <w:jc w:val="center"/>
              <w:rPr>
                <w:rFonts w:cs="Verdana"/>
                <w:b/>
                <w:sz w:val="18"/>
              </w:rPr>
            </w:pPr>
            <w:r>
              <w:rPr>
                <w:rFonts w:cs="Verdana"/>
                <w:b/>
                <w:sz w:val="18"/>
              </w:rPr>
              <w:t>2</w:t>
            </w:r>
            <w:r w:rsidR="003C0DDD">
              <w:rPr>
                <w:rFonts w:cs="Verdana"/>
                <w:b/>
                <w:sz w:val="18"/>
              </w:rPr>
              <w:t>4</w:t>
            </w:r>
            <w:r>
              <w:rPr>
                <w:rFonts w:cs="Verdana"/>
                <w:b/>
                <w:sz w:val="18"/>
              </w:rPr>
              <w:t>/05</w:t>
            </w:r>
          </w:p>
        </w:tc>
        <w:tc>
          <w:tcPr>
            <w:tcW w:w="1559" w:type="dxa"/>
          </w:tcPr>
          <w:p w14:paraId="3C51BFC4" w14:textId="701599B8" w:rsidR="007A33A0" w:rsidRPr="009F5FED" w:rsidRDefault="003C0DDD" w:rsidP="009E3459">
            <w:pPr>
              <w:pStyle w:val="Plattetekst"/>
              <w:spacing w:before="0" w:beforeAutospacing="0" w:line="240" w:lineRule="auto"/>
              <w:jc w:val="center"/>
              <w:rPr>
                <w:rFonts w:cs="Verdana"/>
                <w:b/>
                <w:sz w:val="18"/>
              </w:rPr>
            </w:pPr>
            <w:r>
              <w:rPr>
                <w:rFonts w:cs="Verdana"/>
                <w:b/>
                <w:sz w:val="18"/>
              </w:rPr>
              <w:t>Vr</w:t>
            </w:r>
          </w:p>
          <w:p w14:paraId="27368531" w14:textId="190C6029" w:rsidR="007A33A0" w:rsidRPr="009F5FED" w:rsidRDefault="007A33A0" w:rsidP="009E3459">
            <w:pPr>
              <w:pStyle w:val="Plattetekst"/>
              <w:spacing w:before="0" w:beforeAutospacing="0" w:line="240" w:lineRule="auto"/>
              <w:jc w:val="center"/>
              <w:rPr>
                <w:rFonts w:cs="Verdana"/>
                <w:b/>
                <w:sz w:val="18"/>
              </w:rPr>
            </w:pPr>
            <w:r>
              <w:rPr>
                <w:rFonts w:cs="Verdana"/>
                <w:b/>
                <w:sz w:val="18"/>
              </w:rPr>
              <w:t>2</w:t>
            </w:r>
            <w:r w:rsidR="003C0DDD">
              <w:rPr>
                <w:rFonts w:cs="Verdana"/>
                <w:b/>
                <w:sz w:val="18"/>
              </w:rPr>
              <w:t>5</w:t>
            </w:r>
            <w:r>
              <w:rPr>
                <w:rFonts w:cs="Verdana"/>
                <w:b/>
                <w:sz w:val="18"/>
              </w:rPr>
              <w:t>/05</w:t>
            </w:r>
          </w:p>
        </w:tc>
        <w:tc>
          <w:tcPr>
            <w:tcW w:w="1985" w:type="dxa"/>
          </w:tcPr>
          <w:p w14:paraId="71A06B1C" w14:textId="79ABD7AB" w:rsidR="007A33A0" w:rsidRPr="009F5FED" w:rsidRDefault="003C0DDD" w:rsidP="009E3459">
            <w:pPr>
              <w:pStyle w:val="Plattetekst"/>
              <w:spacing w:before="0" w:beforeAutospacing="0" w:line="240" w:lineRule="auto"/>
              <w:jc w:val="center"/>
              <w:rPr>
                <w:rFonts w:cs="Verdana"/>
                <w:b/>
                <w:sz w:val="18"/>
              </w:rPr>
            </w:pPr>
            <w:r>
              <w:rPr>
                <w:rFonts w:cs="Verdana"/>
                <w:b/>
                <w:sz w:val="18"/>
              </w:rPr>
              <w:t>Ma</w:t>
            </w:r>
          </w:p>
          <w:p w14:paraId="323A07DC" w14:textId="019C7B82" w:rsidR="007A33A0" w:rsidRPr="009F5FED" w:rsidRDefault="007A33A0" w:rsidP="009E3459">
            <w:pPr>
              <w:pStyle w:val="Plattetekst"/>
              <w:spacing w:before="0" w:beforeAutospacing="0" w:line="240" w:lineRule="auto"/>
              <w:jc w:val="center"/>
              <w:rPr>
                <w:rFonts w:cs="Verdana"/>
                <w:b/>
                <w:sz w:val="18"/>
              </w:rPr>
            </w:pPr>
            <w:r>
              <w:rPr>
                <w:rFonts w:cs="Verdana"/>
                <w:b/>
                <w:sz w:val="18"/>
              </w:rPr>
              <w:t>2</w:t>
            </w:r>
            <w:r w:rsidR="003C0DDD">
              <w:rPr>
                <w:rFonts w:cs="Verdana"/>
                <w:b/>
                <w:sz w:val="18"/>
              </w:rPr>
              <w:t>8</w:t>
            </w:r>
            <w:r>
              <w:rPr>
                <w:rFonts w:cs="Verdana"/>
                <w:b/>
                <w:sz w:val="18"/>
              </w:rPr>
              <w:t>/05</w:t>
            </w:r>
          </w:p>
        </w:tc>
      </w:tr>
      <w:tr w:rsidR="007A33A0" w:rsidRPr="009F5FED" w14:paraId="79FA2C08" w14:textId="77777777" w:rsidTr="00C23368">
        <w:trPr>
          <w:cantSplit/>
          <w:trHeight w:val="3087"/>
        </w:trPr>
        <w:tc>
          <w:tcPr>
            <w:tcW w:w="852" w:type="dxa"/>
            <w:textDirection w:val="btLr"/>
          </w:tcPr>
          <w:p w14:paraId="45F18922" w14:textId="77777777" w:rsidR="007A33A0" w:rsidRPr="009F5FED" w:rsidRDefault="007A33A0" w:rsidP="0002145F">
            <w:pPr>
              <w:pStyle w:val="Plattetekst"/>
              <w:spacing w:before="0" w:beforeAutospacing="0" w:line="240" w:lineRule="auto"/>
              <w:jc w:val="center"/>
              <w:rPr>
                <w:rFonts w:cs="Verdana"/>
                <w:b/>
                <w:sz w:val="18"/>
              </w:rPr>
            </w:pPr>
            <w:r w:rsidRPr="009F5FED">
              <w:rPr>
                <w:rFonts w:cs="Verdana"/>
                <w:b/>
                <w:sz w:val="18"/>
              </w:rPr>
              <w:t>Voormiddag</w:t>
            </w:r>
          </w:p>
        </w:tc>
        <w:tc>
          <w:tcPr>
            <w:tcW w:w="1701" w:type="dxa"/>
          </w:tcPr>
          <w:p w14:paraId="5E26C8DF" w14:textId="16DBD5C1" w:rsidR="007A33A0" w:rsidRPr="00EE70F5" w:rsidRDefault="007A33A0" w:rsidP="00EE70F5">
            <w:pPr>
              <w:pStyle w:val="Plattetekst"/>
              <w:spacing w:before="0" w:beforeAutospacing="0" w:line="240" w:lineRule="auto"/>
              <w:jc w:val="left"/>
              <w:rPr>
                <w:sz w:val="14"/>
                <w:lang w:val="en-GB"/>
              </w:rPr>
            </w:pPr>
            <w:r w:rsidRPr="008B7560">
              <w:rPr>
                <w:rFonts w:cs="Verdana"/>
                <w:sz w:val="14"/>
                <w:lang w:val="en-GB"/>
              </w:rPr>
              <w:t xml:space="preserve">8:30 – 10:00 </w:t>
            </w:r>
            <w:r w:rsidR="0002145F">
              <w:rPr>
                <w:rFonts w:cs="Verdana"/>
                <w:sz w:val="14"/>
                <w:lang w:val="en-GB"/>
              </w:rPr>
              <w:br/>
            </w:r>
            <w:proofErr w:type="spellStart"/>
            <w:r w:rsidRPr="008B7560">
              <w:rPr>
                <w:rFonts w:cs="Verdana"/>
                <w:sz w:val="14"/>
                <w:lang w:val="en-GB"/>
              </w:rPr>
              <w:t>Startsessie</w:t>
            </w:r>
            <w:proofErr w:type="spellEnd"/>
            <w:r w:rsidR="00550D9B">
              <w:rPr>
                <w:rFonts w:cs="Verdana"/>
                <w:sz w:val="14"/>
                <w:lang w:val="en-GB"/>
              </w:rPr>
              <w:t xml:space="preserve"> BIT project</w:t>
            </w:r>
            <w:r w:rsidRPr="008B7560">
              <w:rPr>
                <w:rFonts w:cs="Verdana"/>
                <w:sz w:val="14"/>
                <w:lang w:val="en-GB"/>
              </w:rPr>
              <w:br/>
            </w:r>
            <w:r w:rsidR="003C0DDD" w:rsidRPr="00F35AE5">
              <w:rPr>
                <w:rFonts w:cs="Verdana"/>
                <w:sz w:val="14"/>
                <w:lang w:val="en-GB"/>
              </w:rPr>
              <w:t>B202</w:t>
            </w:r>
            <w:r w:rsidRPr="008B7560">
              <w:rPr>
                <w:rFonts w:cs="Verdana"/>
                <w:sz w:val="14"/>
                <w:lang w:val="en-GB"/>
              </w:rPr>
              <w:br/>
            </w:r>
            <w:r w:rsidRPr="008B7560">
              <w:rPr>
                <w:rFonts w:cs="Verdana"/>
                <w:sz w:val="14"/>
                <w:lang w:val="en-GB"/>
              </w:rPr>
              <w:br/>
              <w:t>10:15 – 11:</w:t>
            </w:r>
            <w:r w:rsidR="00EE70F5">
              <w:rPr>
                <w:rFonts w:cs="Verdana"/>
                <w:sz w:val="14"/>
                <w:lang w:val="en-GB"/>
              </w:rPr>
              <w:t>45</w:t>
            </w:r>
            <w:r w:rsidRPr="008B7560">
              <w:rPr>
                <w:rFonts w:cs="Verdana"/>
                <w:sz w:val="14"/>
                <w:lang w:val="en-GB"/>
              </w:rPr>
              <w:br/>
            </w:r>
            <w:proofErr w:type="spellStart"/>
            <w:r w:rsidRPr="00F35AE5">
              <w:rPr>
                <w:sz w:val="14"/>
                <w:lang w:val="en-GB"/>
              </w:rPr>
              <w:t>Sessie</w:t>
            </w:r>
            <w:proofErr w:type="spellEnd"/>
            <w:r w:rsidRPr="00F35AE5">
              <w:rPr>
                <w:sz w:val="14"/>
                <w:lang w:val="en-GB"/>
              </w:rPr>
              <w:t xml:space="preserve"> over </w:t>
            </w:r>
            <w:proofErr w:type="spellStart"/>
            <w:r w:rsidRPr="00F35AE5">
              <w:rPr>
                <w:sz w:val="14"/>
                <w:lang w:val="en-GB"/>
              </w:rPr>
              <w:t>softskills</w:t>
            </w:r>
            <w:proofErr w:type="spellEnd"/>
            <w:r w:rsidR="003C0DDD" w:rsidRPr="00F35AE5">
              <w:rPr>
                <w:sz w:val="14"/>
                <w:lang w:val="en-GB"/>
              </w:rPr>
              <w:t xml:space="preserve"> </w:t>
            </w:r>
            <w:r w:rsidR="003C0DDD" w:rsidRPr="00F35AE5">
              <w:rPr>
                <w:rFonts w:cs="Verdana"/>
                <w:sz w:val="14"/>
                <w:lang w:val="en-GB"/>
              </w:rPr>
              <w:t>D206</w:t>
            </w:r>
            <w:r w:rsidR="00EE70F5">
              <w:rPr>
                <w:sz w:val="14"/>
                <w:lang w:val="en-GB"/>
              </w:rPr>
              <w:t xml:space="preserve"> </w:t>
            </w:r>
            <w:r w:rsidRPr="00F35AE5">
              <w:rPr>
                <w:sz w:val="14"/>
                <w:lang w:val="en-GB"/>
              </w:rPr>
              <w:br/>
            </w:r>
          </w:p>
          <w:p w14:paraId="10F505F4" w14:textId="1D1C5F80" w:rsidR="007A33A0" w:rsidRPr="003C0DDD" w:rsidRDefault="007A33A0" w:rsidP="009E3459">
            <w:pPr>
              <w:pStyle w:val="Plattetekst"/>
              <w:spacing w:before="0" w:beforeAutospacing="0" w:line="240" w:lineRule="auto"/>
              <w:jc w:val="left"/>
              <w:rPr>
                <w:rFonts w:cs="Verdana"/>
                <w:sz w:val="14"/>
                <w:lang w:val="en-GB"/>
              </w:rPr>
            </w:pPr>
          </w:p>
        </w:tc>
        <w:tc>
          <w:tcPr>
            <w:tcW w:w="1559" w:type="dxa"/>
          </w:tcPr>
          <w:p w14:paraId="22F22D8C" w14:textId="0DB2AE42" w:rsidR="007A33A0" w:rsidRDefault="007A33A0" w:rsidP="009E3459">
            <w:pPr>
              <w:pStyle w:val="Plattetekst"/>
              <w:spacing w:before="0" w:beforeAutospacing="0" w:line="240" w:lineRule="auto"/>
              <w:jc w:val="left"/>
              <w:rPr>
                <w:rFonts w:cs="Verdana"/>
                <w:sz w:val="14"/>
              </w:rPr>
            </w:pPr>
            <w:r w:rsidRPr="009F5FED">
              <w:rPr>
                <w:rFonts w:cs="Verdana"/>
                <w:sz w:val="14"/>
              </w:rPr>
              <w:t>8:30-11:45</w:t>
            </w:r>
            <w:r>
              <w:rPr>
                <w:rFonts w:cs="Verdana"/>
                <w:sz w:val="14"/>
              </w:rPr>
              <w:br/>
            </w:r>
            <w:r w:rsidRPr="009F5FED">
              <w:rPr>
                <w:rFonts w:cs="Verdana"/>
                <w:sz w:val="14"/>
              </w:rPr>
              <w:t>Projectwerk</w:t>
            </w:r>
            <w:r>
              <w:rPr>
                <w:rFonts w:cs="Verdana"/>
                <w:sz w:val="14"/>
              </w:rPr>
              <w:br/>
            </w:r>
            <w:r w:rsidR="003C0DDD">
              <w:rPr>
                <w:rFonts w:cs="Verdana"/>
                <w:sz w:val="14"/>
              </w:rPr>
              <w:t>B202</w:t>
            </w:r>
          </w:p>
          <w:p w14:paraId="3FCA0769" w14:textId="77777777" w:rsidR="007A33A0" w:rsidRDefault="007A33A0" w:rsidP="009E3459">
            <w:pPr>
              <w:pStyle w:val="Plattetekst"/>
              <w:spacing w:before="0" w:beforeAutospacing="0" w:line="240" w:lineRule="auto"/>
              <w:jc w:val="left"/>
              <w:rPr>
                <w:rFonts w:cs="Verdana"/>
                <w:sz w:val="14"/>
              </w:rPr>
            </w:pPr>
          </w:p>
          <w:p w14:paraId="7DE0D15F" w14:textId="77777777" w:rsidR="007A33A0" w:rsidRDefault="00F94134" w:rsidP="00F94134">
            <w:pPr>
              <w:pStyle w:val="Plattetekst"/>
              <w:spacing w:before="0" w:beforeAutospacing="0" w:line="240" w:lineRule="auto"/>
              <w:ind w:left="0"/>
              <w:jc w:val="left"/>
              <w:rPr>
                <w:rFonts w:cs="Verdana"/>
                <w:sz w:val="14"/>
              </w:rPr>
            </w:pPr>
            <w:r>
              <w:rPr>
                <w:rFonts w:cs="Verdana"/>
                <w:sz w:val="14"/>
              </w:rPr>
              <w:t xml:space="preserve"> </w:t>
            </w:r>
            <w:r w:rsidR="007A33A0" w:rsidRPr="0002145F">
              <w:rPr>
                <w:rFonts w:cs="Verdana"/>
                <w:sz w:val="14"/>
              </w:rPr>
              <w:t>Consult</w:t>
            </w:r>
            <w:r w:rsidR="00A44A71" w:rsidRPr="0002145F">
              <w:rPr>
                <w:rFonts w:cs="Verdana"/>
                <w:sz w:val="14"/>
              </w:rPr>
              <w:t xml:space="preserve"> Ordina</w:t>
            </w:r>
            <w:r>
              <w:rPr>
                <w:rFonts w:cs="Verdana"/>
                <w:noProof/>
                <w:sz w:val="14"/>
              </w:rPr>
              <w:drawing>
                <wp:inline distT="0" distB="0" distL="0" distR="0" wp14:anchorId="6A664D28" wp14:editId="75707A2D">
                  <wp:extent cx="658093" cy="144780"/>
                  <wp:effectExtent l="0" t="0" r="889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jpg"/>
                          <pic:cNvPicPr/>
                        </pic:nvPicPr>
                        <pic:blipFill>
                          <a:blip r:embed="rId23">
                            <a:extLst>
                              <a:ext uri="{28A0092B-C50C-407E-A947-70E740481C1C}">
                                <a14:useLocalDpi xmlns:a14="http://schemas.microsoft.com/office/drawing/2010/main" val="0"/>
                              </a:ext>
                            </a:extLst>
                          </a:blip>
                          <a:stretch>
                            <a:fillRect/>
                          </a:stretch>
                        </pic:blipFill>
                        <pic:spPr>
                          <a:xfrm>
                            <a:off x="0" y="0"/>
                            <a:ext cx="663544" cy="145979"/>
                          </a:xfrm>
                          <a:prstGeom prst="rect">
                            <a:avLst/>
                          </a:prstGeom>
                        </pic:spPr>
                      </pic:pic>
                    </a:graphicData>
                  </a:graphic>
                </wp:inline>
              </w:drawing>
            </w:r>
          </w:p>
          <w:p w14:paraId="2D4876AF" w14:textId="690CC729" w:rsidR="00CC761A" w:rsidRPr="009F5FED" w:rsidRDefault="00CC761A" w:rsidP="00F94134">
            <w:pPr>
              <w:pStyle w:val="Plattetekst"/>
              <w:spacing w:before="0" w:beforeAutospacing="0" w:line="240" w:lineRule="auto"/>
              <w:ind w:left="0"/>
              <w:jc w:val="left"/>
              <w:rPr>
                <w:rFonts w:cs="Verdana"/>
                <w:sz w:val="14"/>
              </w:rPr>
            </w:pPr>
            <w:r>
              <w:rPr>
                <w:rFonts w:cs="Verdana"/>
                <w:sz w:val="14"/>
              </w:rPr>
              <w:t>Charlie Janssen</w:t>
            </w:r>
            <w:r>
              <w:rPr>
                <w:rFonts w:cs="Verdana"/>
                <w:sz w:val="14"/>
              </w:rPr>
              <w:br/>
              <w:t>Eline Schmitz</w:t>
            </w:r>
          </w:p>
        </w:tc>
        <w:tc>
          <w:tcPr>
            <w:tcW w:w="1701" w:type="dxa"/>
          </w:tcPr>
          <w:p w14:paraId="4FFDD3BE" w14:textId="5F4630DF" w:rsidR="007A33A0" w:rsidRDefault="007A33A0" w:rsidP="009E3459">
            <w:pPr>
              <w:pStyle w:val="Plattetekst"/>
              <w:spacing w:before="0" w:beforeAutospacing="0" w:line="240" w:lineRule="auto"/>
              <w:jc w:val="left"/>
              <w:rPr>
                <w:rFonts w:cs="Verdana"/>
                <w:sz w:val="14"/>
              </w:rPr>
            </w:pPr>
            <w:r>
              <w:rPr>
                <w:rFonts w:cs="Verdana"/>
                <w:sz w:val="14"/>
              </w:rPr>
              <w:t>8:30-11:45</w:t>
            </w:r>
            <w:r>
              <w:rPr>
                <w:rFonts w:cs="Verdana"/>
                <w:sz w:val="14"/>
              </w:rPr>
              <w:br/>
            </w:r>
            <w:r w:rsidRPr="009F5FED">
              <w:rPr>
                <w:rFonts w:cs="Verdana"/>
                <w:sz w:val="14"/>
              </w:rPr>
              <w:t>Projectwerk</w:t>
            </w:r>
            <w:r>
              <w:rPr>
                <w:rFonts w:cs="Verdana"/>
                <w:sz w:val="14"/>
              </w:rPr>
              <w:br/>
            </w:r>
            <w:r w:rsidR="003C0DDD">
              <w:rPr>
                <w:rFonts w:cs="Verdana"/>
                <w:sz w:val="14"/>
              </w:rPr>
              <w:t>B202</w:t>
            </w:r>
          </w:p>
          <w:p w14:paraId="57B0F464" w14:textId="2534B389" w:rsidR="007A33A0" w:rsidRDefault="007A33A0" w:rsidP="009E3459">
            <w:pPr>
              <w:pStyle w:val="Plattetekst"/>
              <w:spacing w:before="0" w:beforeAutospacing="0" w:line="240" w:lineRule="auto"/>
              <w:jc w:val="left"/>
              <w:rPr>
                <w:rFonts w:cs="Verdana"/>
                <w:sz w:val="14"/>
              </w:rPr>
            </w:pPr>
            <w:r>
              <w:rPr>
                <w:rFonts w:cs="Verdana"/>
                <w:sz w:val="14"/>
              </w:rPr>
              <w:t xml:space="preserve">Spellingtest op </w:t>
            </w:r>
            <w:r w:rsidRPr="002D5B1E">
              <w:rPr>
                <w:rFonts w:cs="Verdana"/>
                <w:sz w:val="14"/>
              </w:rPr>
              <w:t>geko</w:t>
            </w:r>
            <w:r>
              <w:rPr>
                <w:rFonts w:cs="Verdana"/>
                <w:sz w:val="14"/>
              </w:rPr>
              <w:t>zen tijdstip (laptop meebrengen</w:t>
            </w:r>
            <w:r w:rsidR="0002145F">
              <w:rPr>
                <w:rFonts w:cs="Verdana"/>
                <w:sz w:val="14"/>
              </w:rPr>
              <w:t>)</w:t>
            </w:r>
            <w:r>
              <w:rPr>
                <w:rFonts w:cs="Verdana"/>
                <w:sz w:val="14"/>
              </w:rPr>
              <w:br/>
            </w:r>
            <w:r w:rsidR="003C0DDD" w:rsidRPr="00F35AE5">
              <w:rPr>
                <w:rFonts w:cs="Verdana"/>
                <w:sz w:val="14"/>
              </w:rPr>
              <w:t>G119</w:t>
            </w:r>
            <w:r>
              <w:rPr>
                <w:rFonts w:cs="Verdana"/>
                <w:sz w:val="14"/>
              </w:rPr>
              <w:br/>
            </w:r>
          </w:p>
          <w:p w14:paraId="4D102CAB" w14:textId="2A414E61" w:rsidR="00F94134" w:rsidRDefault="00F35AE5" w:rsidP="00F35AE5">
            <w:pPr>
              <w:pStyle w:val="Plattetekst"/>
              <w:spacing w:before="0" w:beforeAutospacing="0" w:line="240" w:lineRule="auto"/>
              <w:jc w:val="left"/>
              <w:rPr>
                <w:rFonts w:cs="Verdana"/>
                <w:sz w:val="14"/>
                <w:lang w:val="en-GB"/>
              </w:rPr>
            </w:pPr>
            <w:r w:rsidRPr="00F35AE5">
              <w:rPr>
                <w:rFonts w:cs="Verdana"/>
                <w:sz w:val="14"/>
                <w:lang w:val="en-GB"/>
              </w:rPr>
              <w:t>Wor</w:t>
            </w:r>
            <w:r>
              <w:rPr>
                <w:rFonts w:cs="Verdana"/>
                <w:sz w:val="14"/>
                <w:lang w:val="en-GB"/>
              </w:rPr>
              <w:t>kshop Infographics</w:t>
            </w:r>
            <w:r w:rsidR="00F94134" w:rsidRPr="00F35AE5">
              <w:rPr>
                <w:rFonts w:cs="Verdana"/>
                <w:sz w:val="14"/>
                <w:lang w:val="en-GB"/>
              </w:rPr>
              <w:br/>
            </w:r>
            <w:r w:rsidR="00F94134">
              <w:rPr>
                <w:rFonts w:cs="Verdana"/>
                <w:noProof/>
                <w:sz w:val="14"/>
              </w:rPr>
              <w:drawing>
                <wp:inline distT="0" distB="0" distL="0" distR="0" wp14:anchorId="7AA8748B" wp14:editId="2B8BF4F4">
                  <wp:extent cx="658093" cy="144780"/>
                  <wp:effectExtent l="0" t="0" r="889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jpg"/>
                          <pic:cNvPicPr/>
                        </pic:nvPicPr>
                        <pic:blipFill>
                          <a:blip r:embed="rId23">
                            <a:extLst>
                              <a:ext uri="{28A0092B-C50C-407E-A947-70E740481C1C}">
                                <a14:useLocalDpi xmlns:a14="http://schemas.microsoft.com/office/drawing/2010/main" val="0"/>
                              </a:ext>
                            </a:extLst>
                          </a:blip>
                          <a:stretch>
                            <a:fillRect/>
                          </a:stretch>
                        </pic:blipFill>
                        <pic:spPr>
                          <a:xfrm>
                            <a:off x="0" y="0"/>
                            <a:ext cx="663544" cy="145979"/>
                          </a:xfrm>
                          <a:prstGeom prst="rect">
                            <a:avLst/>
                          </a:prstGeom>
                        </pic:spPr>
                      </pic:pic>
                    </a:graphicData>
                  </a:graphic>
                </wp:inline>
              </w:drawing>
            </w:r>
            <w:r w:rsidR="00F94134" w:rsidRPr="00F35AE5">
              <w:rPr>
                <w:rFonts w:cs="Verdana"/>
                <w:sz w:val="14"/>
                <w:lang w:val="en-GB"/>
              </w:rPr>
              <w:t xml:space="preserve"> </w:t>
            </w:r>
          </w:p>
          <w:p w14:paraId="2668BAF4" w14:textId="0B526157" w:rsidR="00CC761A" w:rsidRPr="00F35AE5" w:rsidRDefault="00CC761A" w:rsidP="00F35AE5">
            <w:pPr>
              <w:pStyle w:val="Plattetekst"/>
              <w:spacing w:before="0" w:beforeAutospacing="0" w:line="240" w:lineRule="auto"/>
              <w:jc w:val="left"/>
              <w:rPr>
                <w:rFonts w:cs="Verdana"/>
                <w:sz w:val="14"/>
                <w:lang w:val="en-GB"/>
              </w:rPr>
            </w:pPr>
            <w:r>
              <w:rPr>
                <w:rFonts w:cs="Verdana"/>
                <w:sz w:val="14"/>
                <w:lang w:val="en-GB"/>
              </w:rPr>
              <w:t xml:space="preserve">Peter </w:t>
            </w:r>
            <w:proofErr w:type="spellStart"/>
            <w:r>
              <w:rPr>
                <w:rFonts w:cs="Verdana"/>
                <w:sz w:val="14"/>
                <w:lang w:val="en-GB"/>
              </w:rPr>
              <w:t>Stouthuysen</w:t>
            </w:r>
            <w:proofErr w:type="spellEnd"/>
          </w:p>
          <w:p w14:paraId="2C3AE61E" w14:textId="721EDC8B" w:rsidR="007A33A0" w:rsidRPr="00F35AE5" w:rsidRDefault="007A33A0" w:rsidP="00AC1420">
            <w:pPr>
              <w:pStyle w:val="Plattetekst"/>
              <w:spacing w:before="0" w:beforeAutospacing="0" w:line="240" w:lineRule="auto"/>
              <w:ind w:left="0"/>
              <w:jc w:val="left"/>
              <w:rPr>
                <w:rFonts w:cs="Verdana"/>
                <w:sz w:val="14"/>
                <w:lang w:val="en-GB"/>
              </w:rPr>
            </w:pPr>
          </w:p>
        </w:tc>
        <w:tc>
          <w:tcPr>
            <w:tcW w:w="1559" w:type="dxa"/>
          </w:tcPr>
          <w:p w14:paraId="616410E3" w14:textId="706EAAEC" w:rsidR="00F35AE5" w:rsidRDefault="007A33A0" w:rsidP="00F35AE5">
            <w:pPr>
              <w:pStyle w:val="Plattetekst"/>
              <w:spacing w:before="0" w:beforeAutospacing="0" w:line="240" w:lineRule="auto"/>
              <w:jc w:val="left"/>
              <w:rPr>
                <w:rFonts w:cs="Verdana"/>
                <w:sz w:val="14"/>
              </w:rPr>
            </w:pPr>
            <w:r>
              <w:rPr>
                <w:rFonts w:cs="Verdana"/>
                <w:sz w:val="14"/>
              </w:rPr>
              <w:t>8:30-</w:t>
            </w:r>
            <w:r w:rsidR="00F35AE5">
              <w:rPr>
                <w:rFonts w:cs="Verdana"/>
                <w:sz w:val="14"/>
              </w:rPr>
              <w:t>11:45</w:t>
            </w:r>
            <w:r w:rsidR="00F35AE5">
              <w:rPr>
                <w:rFonts w:cs="Verdana"/>
                <w:sz w:val="14"/>
              </w:rPr>
              <w:br/>
            </w:r>
            <w:r w:rsidR="00F35AE5" w:rsidRPr="003C0DDD">
              <w:rPr>
                <w:rFonts w:cs="Verdana"/>
                <w:sz w:val="14"/>
              </w:rPr>
              <w:t>Projectwerk</w:t>
            </w:r>
            <w:r w:rsidR="00F35AE5" w:rsidRPr="003C0DDD">
              <w:rPr>
                <w:rFonts w:cs="Verdana"/>
                <w:sz w:val="14"/>
              </w:rPr>
              <w:br/>
              <w:t>B202</w:t>
            </w:r>
          </w:p>
          <w:p w14:paraId="120999A9" w14:textId="14D24552" w:rsidR="00AF1AD7" w:rsidRDefault="00AF1AD7" w:rsidP="00AF1AD7">
            <w:pPr>
              <w:pStyle w:val="Plattetekst"/>
              <w:spacing w:before="0" w:beforeAutospacing="0" w:line="240" w:lineRule="auto"/>
              <w:jc w:val="left"/>
              <w:rPr>
                <w:rFonts w:cs="Verdana"/>
                <w:sz w:val="14"/>
              </w:rPr>
            </w:pPr>
            <w:r w:rsidRPr="00D2002E">
              <w:rPr>
                <w:rFonts w:cs="Verdana"/>
                <w:sz w:val="14"/>
              </w:rPr>
              <w:t>9:15</w:t>
            </w:r>
            <w:r w:rsidRPr="00D2002E">
              <w:rPr>
                <w:rFonts w:cs="Verdana"/>
                <w:sz w:val="14"/>
              </w:rPr>
              <w:br/>
              <w:t xml:space="preserve">sessie over   presenteren               </w:t>
            </w:r>
            <w:r w:rsidRPr="00D2002E">
              <w:rPr>
                <w:rFonts w:cs="Verdana"/>
                <w:sz w:val="14"/>
              </w:rPr>
              <w:br/>
              <w:t xml:space="preserve">  D006</w:t>
            </w:r>
          </w:p>
          <w:p w14:paraId="4FBE7E6E" w14:textId="1B1ADBCB" w:rsidR="007A33A0" w:rsidRPr="00AF1AD7" w:rsidRDefault="007A33A0" w:rsidP="00550D9B">
            <w:pPr>
              <w:pStyle w:val="Plattetekst"/>
              <w:spacing w:before="0" w:beforeAutospacing="0" w:after="0" w:line="240" w:lineRule="auto"/>
              <w:ind w:left="36"/>
              <w:jc w:val="left"/>
              <w:rPr>
                <w:rFonts w:cs="Verdana"/>
                <w:sz w:val="14"/>
              </w:rPr>
            </w:pPr>
            <w:r w:rsidRPr="00AF1AD7">
              <w:rPr>
                <w:rFonts w:cs="Verdana"/>
                <w:sz w:val="14"/>
              </w:rPr>
              <w:br/>
            </w:r>
          </w:p>
          <w:p w14:paraId="765D22CD" w14:textId="77777777" w:rsidR="007A33A0" w:rsidRDefault="00543AC0" w:rsidP="00A47234">
            <w:pPr>
              <w:pStyle w:val="Plattetekst"/>
              <w:spacing w:before="0" w:beforeAutospacing="0" w:line="240" w:lineRule="auto"/>
              <w:jc w:val="left"/>
              <w:rPr>
                <w:rFonts w:cs="Verdana"/>
                <w:sz w:val="14"/>
                <w:lang w:val="en-GB"/>
              </w:rPr>
            </w:pPr>
            <w:r w:rsidRPr="00EE70F5">
              <w:rPr>
                <w:rFonts w:cs="Verdana"/>
                <w:sz w:val="14"/>
                <w:lang w:val="en-GB"/>
              </w:rPr>
              <w:t>Consult</w:t>
            </w:r>
            <w:r w:rsidR="00A47234">
              <w:rPr>
                <w:rFonts w:cs="Verdana"/>
                <w:sz w:val="14"/>
                <w:lang w:val="en-GB"/>
              </w:rPr>
              <w:t xml:space="preserve"> </w:t>
            </w:r>
            <w:proofErr w:type="spellStart"/>
            <w:r w:rsidRPr="00EE70F5">
              <w:rPr>
                <w:rFonts w:cs="Verdana"/>
                <w:sz w:val="14"/>
                <w:lang w:val="en-GB"/>
              </w:rPr>
              <w:t>Ordina</w:t>
            </w:r>
            <w:proofErr w:type="spellEnd"/>
            <w:r w:rsidRPr="00EE70F5">
              <w:rPr>
                <w:rFonts w:cs="Verdana"/>
                <w:sz w:val="14"/>
                <w:lang w:val="en-GB"/>
              </w:rPr>
              <w:br/>
            </w:r>
            <w:r>
              <w:rPr>
                <w:rFonts w:cs="Verdana"/>
                <w:noProof/>
                <w:sz w:val="14"/>
              </w:rPr>
              <w:drawing>
                <wp:inline distT="0" distB="0" distL="0" distR="0" wp14:anchorId="0757A812" wp14:editId="48D775BB">
                  <wp:extent cx="658093" cy="144780"/>
                  <wp:effectExtent l="0" t="0" r="889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jpg"/>
                          <pic:cNvPicPr/>
                        </pic:nvPicPr>
                        <pic:blipFill>
                          <a:blip r:embed="rId23">
                            <a:extLst>
                              <a:ext uri="{28A0092B-C50C-407E-A947-70E740481C1C}">
                                <a14:useLocalDpi xmlns:a14="http://schemas.microsoft.com/office/drawing/2010/main" val="0"/>
                              </a:ext>
                            </a:extLst>
                          </a:blip>
                          <a:stretch>
                            <a:fillRect/>
                          </a:stretch>
                        </pic:blipFill>
                        <pic:spPr>
                          <a:xfrm>
                            <a:off x="0" y="0"/>
                            <a:ext cx="663544" cy="145979"/>
                          </a:xfrm>
                          <a:prstGeom prst="rect">
                            <a:avLst/>
                          </a:prstGeom>
                        </pic:spPr>
                      </pic:pic>
                    </a:graphicData>
                  </a:graphic>
                </wp:inline>
              </w:drawing>
            </w:r>
          </w:p>
          <w:p w14:paraId="5A05338D" w14:textId="732147AA" w:rsidR="00CC761A" w:rsidRPr="003C0DDD" w:rsidRDefault="00CC761A" w:rsidP="00A47234">
            <w:pPr>
              <w:pStyle w:val="Plattetekst"/>
              <w:spacing w:before="0" w:beforeAutospacing="0" w:line="240" w:lineRule="auto"/>
              <w:jc w:val="left"/>
              <w:rPr>
                <w:rFonts w:cs="Verdana"/>
                <w:sz w:val="14"/>
                <w:lang w:val="en-GB"/>
              </w:rPr>
            </w:pPr>
            <w:r>
              <w:rPr>
                <w:rFonts w:cs="Verdana"/>
                <w:sz w:val="14"/>
                <w:lang w:val="en-GB"/>
              </w:rPr>
              <w:t>Gert Kemps</w:t>
            </w:r>
          </w:p>
        </w:tc>
        <w:tc>
          <w:tcPr>
            <w:tcW w:w="1985" w:type="dxa"/>
          </w:tcPr>
          <w:p w14:paraId="14979027" w14:textId="5EC72C15" w:rsidR="007A33A0" w:rsidRDefault="007A33A0" w:rsidP="009E3459">
            <w:pPr>
              <w:pStyle w:val="Plattetekst"/>
              <w:spacing w:before="0" w:beforeAutospacing="0" w:line="240" w:lineRule="auto"/>
              <w:jc w:val="left"/>
              <w:rPr>
                <w:rFonts w:cs="Verdana"/>
                <w:sz w:val="14"/>
              </w:rPr>
            </w:pPr>
            <w:r>
              <w:rPr>
                <w:rFonts w:cs="Verdana"/>
                <w:sz w:val="14"/>
              </w:rPr>
              <w:t xml:space="preserve">Vanaf </w:t>
            </w:r>
            <w:r w:rsidR="00C06C4E">
              <w:rPr>
                <w:rFonts w:cs="Verdana"/>
                <w:sz w:val="14"/>
              </w:rPr>
              <w:t>9:00</w:t>
            </w:r>
            <w:r>
              <w:rPr>
                <w:rFonts w:cs="Verdana"/>
                <w:sz w:val="14"/>
              </w:rPr>
              <w:br/>
              <w:t>Presentaties per team voor jury</w:t>
            </w:r>
            <w:r w:rsidR="00F94134">
              <w:rPr>
                <w:rFonts w:cs="Verdana"/>
                <w:sz w:val="14"/>
              </w:rPr>
              <w:t xml:space="preserve"> van docenten en consultants Ordina</w:t>
            </w:r>
            <w:r w:rsidR="00F94134">
              <w:rPr>
                <w:rFonts w:cs="Verdana"/>
                <w:sz w:val="14"/>
              </w:rPr>
              <w:br/>
            </w:r>
            <w:r w:rsidR="00F94134">
              <w:rPr>
                <w:rFonts w:cs="Verdana"/>
                <w:noProof/>
                <w:sz w:val="14"/>
              </w:rPr>
              <w:drawing>
                <wp:inline distT="0" distB="0" distL="0" distR="0" wp14:anchorId="604BD997" wp14:editId="58E74F8B">
                  <wp:extent cx="658093" cy="144780"/>
                  <wp:effectExtent l="0" t="0" r="889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jpg"/>
                          <pic:cNvPicPr/>
                        </pic:nvPicPr>
                        <pic:blipFill>
                          <a:blip r:embed="rId23">
                            <a:extLst>
                              <a:ext uri="{28A0092B-C50C-407E-A947-70E740481C1C}">
                                <a14:useLocalDpi xmlns:a14="http://schemas.microsoft.com/office/drawing/2010/main" val="0"/>
                              </a:ext>
                            </a:extLst>
                          </a:blip>
                          <a:stretch>
                            <a:fillRect/>
                          </a:stretch>
                        </pic:blipFill>
                        <pic:spPr>
                          <a:xfrm>
                            <a:off x="0" y="0"/>
                            <a:ext cx="663544" cy="145979"/>
                          </a:xfrm>
                          <a:prstGeom prst="rect">
                            <a:avLst/>
                          </a:prstGeom>
                        </pic:spPr>
                      </pic:pic>
                    </a:graphicData>
                  </a:graphic>
                </wp:inline>
              </w:drawing>
            </w:r>
          </w:p>
          <w:p w14:paraId="54281685" w14:textId="04574A0E" w:rsidR="00CC761A" w:rsidRDefault="00CC761A" w:rsidP="00CC761A">
            <w:pPr>
              <w:pStyle w:val="Plattetekst"/>
              <w:spacing w:before="0" w:beforeAutospacing="0" w:line="240" w:lineRule="auto"/>
              <w:jc w:val="left"/>
              <w:rPr>
                <w:rFonts w:cs="Verdana"/>
                <w:sz w:val="14"/>
              </w:rPr>
            </w:pPr>
            <w:r>
              <w:rPr>
                <w:rFonts w:cs="Verdana"/>
                <w:sz w:val="14"/>
              </w:rPr>
              <w:t>Gert Kemps</w:t>
            </w:r>
            <w:r>
              <w:rPr>
                <w:rFonts w:cs="Verdana"/>
                <w:sz w:val="14"/>
              </w:rPr>
              <w:br/>
              <w:t>Peter Stouthuysen</w:t>
            </w:r>
          </w:p>
          <w:p w14:paraId="1581D92D" w14:textId="2AE74A00" w:rsidR="007A33A0" w:rsidRDefault="000A64F5" w:rsidP="009E3459">
            <w:pPr>
              <w:pStyle w:val="Plattetekst"/>
              <w:spacing w:before="0" w:beforeAutospacing="0" w:line="240" w:lineRule="auto"/>
              <w:jc w:val="left"/>
              <w:rPr>
                <w:rFonts w:cs="Verdana"/>
                <w:sz w:val="14"/>
              </w:rPr>
            </w:pPr>
            <w:r w:rsidRPr="00D2002E">
              <w:rPr>
                <w:rFonts w:cs="Verdana"/>
                <w:sz w:val="14"/>
              </w:rPr>
              <w:t>B209</w:t>
            </w:r>
            <w:r w:rsidR="0002145F" w:rsidRPr="00D2002E">
              <w:rPr>
                <w:rFonts w:cs="Verdana"/>
                <w:sz w:val="14"/>
              </w:rPr>
              <w:t xml:space="preserve"> </w:t>
            </w:r>
            <w:r w:rsidR="007A33A0" w:rsidRPr="00D2002E">
              <w:rPr>
                <w:rFonts w:cs="Verdana"/>
                <w:sz w:val="14"/>
              </w:rPr>
              <w:br/>
            </w:r>
            <w:r w:rsidRPr="00D2002E">
              <w:rPr>
                <w:rFonts w:cs="Verdana"/>
                <w:sz w:val="14"/>
              </w:rPr>
              <w:t xml:space="preserve">B101 </w:t>
            </w:r>
            <w:r w:rsidR="007A33A0">
              <w:rPr>
                <w:rFonts w:cs="Verdana"/>
                <w:sz w:val="14"/>
              </w:rPr>
              <w:br/>
            </w:r>
            <w:r w:rsidR="007A33A0">
              <w:rPr>
                <w:rFonts w:cs="Verdana"/>
                <w:sz w:val="14"/>
              </w:rPr>
              <w:br/>
              <w:t>Inleveren projectverslag</w:t>
            </w:r>
            <w:r w:rsidR="00C93992">
              <w:rPr>
                <w:rFonts w:cs="Verdana"/>
                <w:sz w:val="14"/>
              </w:rPr>
              <w:t xml:space="preserve"> + evaluatie van de samenwerking</w:t>
            </w:r>
          </w:p>
          <w:p w14:paraId="31753EE2" w14:textId="77777777" w:rsidR="007A33A0" w:rsidRPr="009F5FED" w:rsidRDefault="007A33A0" w:rsidP="009E3459">
            <w:pPr>
              <w:pStyle w:val="Plattetekst"/>
              <w:spacing w:before="0" w:beforeAutospacing="0" w:line="240" w:lineRule="auto"/>
              <w:jc w:val="left"/>
              <w:rPr>
                <w:rFonts w:cs="Verdana"/>
                <w:sz w:val="14"/>
              </w:rPr>
            </w:pPr>
            <w:r>
              <w:rPr>
                <w:rFonts w:cs="Verdana"/>
                <w:sz w:val="14"/>
              </w:rPr>
              <w:t xml:space="preserve">Google-evaluatie-formulier invullen </w:t>
            </w:r>
            <w:r w:rsidRPr="00A94D9A">
              <w:rPr>
                <w:rFonts w:cs="Verdana"/>
                <w:sz w:val="14"/>
              </w:rPr>
              <w:t xml:space="preserve">vóór </w:t>
            </w:r>
            <w:r>
              <w:rPr>
                <w:rFonts w:cs="Verdana"/>
                <w:sz w:val="14"/>
              </w:rPr>
              <w:t>presentatie</w:t>
            </w:r>
          </w:p>
        </w:tc>
      </w:tr>
      <w:tr w:rsidR="007A33A0" w:rsidRPr="009F5FED" w14:paraId="0568E854" w14:textId="77777777" w:rsidTr="00C23368">
        <w:trPr>
          <w:cantSplit/>
          <w:trHeight w:val="1134"/>
        </w:trPr>
        <w:tc>
          <w:tcPr>
            <w:tcW w:w="852" w:type="dxa"/>
            <w:textDirection w:val="btLr"/>
          </w:tcPr>
          <w:p w14:paraId="0D781723" w14:textId="77777777" w:rsidR="007A33A0" w:rsidRPr="009F5FED" w:rsidRDefault="007A33A0" w:rsidP="0002145F">
            <w:pPr>
              <w:pStyle w:val="Plattetekst"/>
              <w:spacing w:before="0" w:beforeAutospacing="0" w:line="240" w:lineRule="auto"/>
              <w:jc w:val="center"/>
              <w:rPr>
                <w:rFonts w:cs="Verdana"/>
                <w:b/>
                <w:sz w:val="18"/>
              </w:rPr>
            </w:pPr>
            <w:r w:rsidRPr="009F5FED">
              <w:rPr>
                <w:rFonts w:cs="Verdana"/>
                <w:b/>
                <w:sz w:val="18"/>
              </w:rPr>
              <w:t>Namiddag</w:t>
            </w:r>
          </w:p>
        </w:tc>
        <w:tc>
          <w:tcPr>
            <w:tcW w:w="1701" w:type="dxa"/>
          </w:tcPr>
          <w:p w14:paraId="7E43CD38" w14:textId="336EE735" w:rsidR="00A47234" w:rsidRPr="00A010D3" w:rsidRDefault="007A33A0" w:rsidP="00A47234">
            <w:pPr>
              <w:pStyle w:val="Plattetekst"/>
              <w:spacing w:before="0" w:beforeAutospacing="0" w:after="0" w:line="240" w:lineRule="auto"/>
              <w:jc w:val="left"/>
              <w:rPr>
                <w:rFonts w:cs="Verdana"/>
                <w:sz w:val="14"/>
                <w:lang w:val="en-GB"/>
              </w:rPr>
            </w:pPr>
            <w:r w:rsidRPr="00A010D3">
              <w:rPr>
                <w:rFonts w:cs="Verdana"/>
                <w:sz w:val="14"/>
                <w:lang w:val="en-GB"/>
              </w:rPr>
              <w:t>12:30 -15:45</w:t>
            </w:r>
            <w:r w:rsidRPr="00A010D3">
              <w:rPr>
                <w:rFonts w:cs="Verdana"/>
                <w:sz w:val="14"/>
                <w:lang w:val="en-GB"/>
              </w:rPr>
              <w:br/>
            </w:r>
            <w:r w:rsidR="00A47234" w:rsidRPr="00A010D3">
              <w:rPr>
                <w:rFonts w:cs="Verdana"/>
                <w:sz w:val="14"/>
                <w:lang w:val="en-GB"/>
              </w:rPr>
              <w:t>B202</w:t>
            </w:r>
          </w:p>
          <w:p w14:paraId="40A899C5" w14:textId="77777777" w:rsidR="00A47234" w:rsidRPr="00A010D3" w:rsidRDefault="00A47234" w:rsidP="00A47234">
            <w:pPr>
              <w:pStyle w:val="Plattetekst"/>
              <w:spacing w:before="0" w:beforeAutospacing="0" w:after="0" w:line="240" w:lineRule="auto"/>
              <w:jc w:val="left"/>
              <w:rPr>
                <w:rFonts w:cs="Verdana"/>
                <w:sz w:val="14"/>
                <w:lang w:val="en-GB"/>
              </w:rPr>
            </w:pPr>
          </w:p>
          <w:p w14:paraId="74316278" w14:textId="77777777" w:rsidR="00CC761A" w:rsidRPr="00A010D3" w:rsidRDefault="00A47234" w:rsidP="009E3459">
            <w:pPr>
              <w:pStyle w:val="Plattetekst"/>
              <w:spacing w:before="0" w:beforeAutospacing="0" w:line="240" w:lineRule="auto"/>
              <w:jc w:val="left"/>
              <w:rPr>
                <w:rFonts w:cs="Verdana"/>
                <w:sz w:val="14"/>
                <w:lang w:val="en-GB"/>
              </w:rPr>
            </w:pPr>
            <w:r w:rsidRPr="00A010D3">
              <w:rPr>
                <w:rFonts w:cs="Verdana"/>
                <w:sz w:val="14"/>
                <w:lang w:val="en-GB"/>
              </w:rPr>
              <w:t>Workshop</w:t>
            </w:r>
            <w:r w:rsidR="00D2002E" w:rsidRPr="00A010D3">
              <w:rPr>
                <w:rFonts w:cs="Verdana"/>
                <w:sz w:val="14"/>
                <w:lang w:val="en-GB"/>
              </w:rPr>
              <w:t xml:space="preserve"> Tableau</w:t>
            </w:r>
            <w:r w:rsidRPr="00A010D3">
              <w:rPr>
                <w:rFonts w:cs="Verdana"/>
                <w:sz w:val="14"/>
                <w:lang w:val="en-GB"/>
              </w:rPr>
              <w:t xml:space="preserve"> </w:t>
            </w:r>
            <w:r w:rsidR="00F94134" w:rsidRPr="00A010D3">
              <w:rPr>
                <w:rFonts w:cs="Verdana"/>
                <w:sz w:val="14"/>
                <w:lang w:val="en-GB"/>
              </w:rPr>
              <w:br/>
            </w:r>
            <w:r w:rsidR="00F94134">
              <w:rPr>
                <w:rFonts w:cs="Verdana"/>
                <w:noProof/>
                <w:sz w:val="14"/>
              </w:rPr>
              <w:drawing>
                <wp:inline distT="0" distB="0" distL="0" distR="0" wp14:anchorId="5BD7169D" wp14:editId="658B7799">
                  <wp:extent cx="658093" cy="144780"/>
                  <wp:effectExtent l="0" t="0" r="8890" b="762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jpg"/>
                          <pic:cNvPicPr/>
                        </pic:nvPicPr>
                        <pic:blipFill>
                          <a:blip r:embed="rId23">
                            <a:extLst>
                              <a:ext uri="{28A0092B-C50C-407E-A947-70E740481C1C}">
                                <a14:useLocalDpi xmlns:a14="http://schemas.microsoft.com/office/drawing/2010/main" val="0"/>
                              </a:ext>
                            </a:extLst>
                          </a:blip>
                          <a:stretch>
                            <a:fillRect/>
                          </a:stretch>
                        </pic:blipFill>
                        <pic:spPr>
                          <a:xfrm>
                            <a:off x="0" y="0"/>
                            <a:ext cx="663544" cy="145979"/>
                          </a:xfrm>
                          <a:prstGeom prst="rect">
                            <a:avLst/>
                          </a:prstGeom>
                        </pic:spPr>
                      </pic:pic>
                    </a:graphicData>
                  </a:graphic>
                </wp:inline>
              </w:drawing>
            </w:r>
          </w:p>
          <w:p w14:paraId="531C404D" w14:textId="18E4683E" w:rsidR="007A33A0" w:rsidRPr="00A010D3" w:rsidRDefault="00CC761A" w:rsidP="00CC761A">
            <w:pPr>
              <w:pStyle w:val="Plattetekst"/>
              <w:spacing w:before="0" w:beforeAutospacing="0" w:line="240" w:lineRule="auto"/>
              <w:ind w:left="0"/>
              <w:jc w:val="left"/>
              <w:rPr>
                <w:rFonts w:cs="Verdana"/>
                <w:sz w:val="14"/>
                <w:lang w:val="en-GB"/>
              </w:rPr>
            </w:pPr>
            <w:r w:rsidRPr="00A010D3">
              <w:rPr>
                <w:rFonts w:cs="Verdana"/>
                <w:sz w:val="14"/>
                <w:lang w:val="en-GB"/>
              </w:rPr>
              <w:t xml:space="preserve">  Gert Kemps</w:t>
            </w:r>
            <w:r w:rsidR="007A33A0" w:rsidRPr="00A010D3">
              <w:rPr>
                <w:rFonts w:cs="Verdana"/>
                <w:sz w:val="14"/>
                <w:lang w:val="en-GB"/>
              </w:rPr>
              <w:br/>
            </w:r>
          </w:p>
          <w:p w14:paraId="7DDBB8B7" w14:textId="3951A47C" w:rsidR="007A33A0" w:rsidRDefault="003C0DDD" w:rsidP="009E3459">
            <w:pPr>
              <w:pStyle w:val="Plattetekst"/>
              <w:spacing w:before="0" w:beforeAutospacing="0" w:line="240" w:lineRule="auto"/>
              <w:jc w:val="left"/>
              <w:rPr>
                <w:rFonts w:cs="Verdana"/>
                <w:sz w:val="14"/>
              </w:rPr>
            </w:pPr>
            <w:r>
              <w:rPr>
                <w:rFonts w:cs="Verdana"/>
                <w:sz w:val="14"/>
              </w:rPr>
              <w:t xml:space="preserve">Voor 15:45 </w:t>
            </w:r>
            <w:r w:rsidR="007A33A0">
              <w:rPr>
                <w:rFonts w:cs="Verdana"/>
                <w:sz w:val="14"/>
              </w:rPr>
              <w:t xml:space="preserve">Inschrijven voor spellingstest </w:t>
            </w:r>
          </w:p>
          <w:p w14:paraId="4010372E" w14:textId="77777777" w:rsidR="007A33A0" w:rsidRDefault="007A33A0" w:rsidP="009E3459">
            <w:pPr>
              <w:pStyle w:val="Plattetekst"/>
              <w:spacing w:before="0" w:beforeAutospacing="0" w:line="240" w:lineRule="auto"/>
              <w:jc w:val="left"/>
              <w:rPr>
                <w:rFonts w:cs="Verdana"/>
                <w:sz w:val="14"/>
              </w:rPr>
            </w:pPr>
            <w:r w:rsidRPr="008B7560">
              <w:rPr>
                <w:rFonts w:cs="Verdana"/>
                <w:sz w:val="14"/>
              </w:rPr>
              <w:t>Voor 15:45: Inschrijven jurymoment</w:t>
            </w:r>
          </w:p>
          <w:p w14:paraId="4921BD39" w14:textId="77777777" w:rsidR="007A33A0" w:rsidRPr="009F5FED" w:rsidRDefault="007A33A0" w:rsidP="009E3459">
            <w:pPr>
              <w:pStyle w:val="Plattetekst"/>
              <w:spacing w:before="0" w:beforeAutospacing="0" w:line="240" w:lineRule="auto"/>
              <w:jc w:val="left"/>
              <w:rPr>
                <w:rFonts w:cs="Verdana"/>
                <w:sz w:val="14"/>
              </w:rPr>
            </w:pPr>
            <w:r>
              <w:rPr>
                <w:rFonts w:cs="Verdana"/>
                <w:sz w:val="14"/>
              </w:rPr>
              <w:t>Tweet teamvoorstelling</w:t>
            </w:r>
          </w:p>
        </w:tc>
        <w:tc>
          <w:tcPr>
            <w:tcW w:w="1559" w:type="dxa"/>
          </w:tcPr>
          <w:p w14:paraId="73F99A38" w14:textId="43BF85C2" w:rsidR="007A33A0" w:rsidRDefault="007A33A0" w:rsidP="0002145F">
            <w:pPr>
              <w:pStyle w:val="Plattetekst"/>
              <w:spacing w:before="0" w:beforeAutospacing="0" w:line="240" w:lineRule="auto"/>
              <w:jc w:val="left"/>
              <w:rPr>
                <w:rFonts w:cs="Verdana"/>
                <w:sz w:val="14"/>
              </w:rPr>
            </w:pPr>
            <w:r>
              <w:rPr>
                <w:rFonts w:cs="Verdana"/>
                <w:sz w:val="14"/>
              </w:rPr>
              <w:t>12:30-15:45</w:t>
            </w:r>
            <w:r>
              <w:rPr>
                <w:rFonts w:cs="Verdana"/>
                <w:sz w:val="14"/>
              </w:rPr>
              <w:br/>
              <w:t>Projectwerk</w:t>
            </w:r>
            <w:r>
              <w:rPr>
                <w:rFonts w:cs="Verdana"/>
                <w:sz w:val="14"/>
              </w:rPr>
              <w:br/>
            </w:r>
            <w:r w:rsidR="003C0DDD">
              <w:rPr>
                <w:rFonts w:cs="Verdana"/>
                <w:sz w:val="14"/>
              </w:rPr>
              <w:t>B202</w:t>
            </w:r>
          </w:p>
          <w:p w14:paraId="1C43F6D4" w14:textId="1DCB48EA" w:rsidR="007A33A0" w:rsidRPr="009F5FED" w:rsidRDefault="00F35AE5" w:rsidP="009E3459">
            <w:pPr>
              <w:pStyle w:val="Plattetekst"/>
              <w:spacing w:before="0" w:beforeAutospacing="0" w:line="240" w:lineRule="auto"/>
              <w:jc w:val="left"/>
              <w:rPr>
                <w:rFonts w:cs="Verdana"/>
                <w:sz w:val="14"/>
              </w:rPr>
            </w:pPr>
            <w:r w:rsidRPr="0002145F">
              <w:rPr>
                <w:rFonts w:cs="Verdana"/>
                <w:sz w:val="14"/>
              </w:rPr>
              <w:t>Consult Ordina</w:t>
            </w:r>
            <w:r>
              <w:rPr>
                <w:rFonts w:cs="Verdana"/>
                <w:noProof/>
                <w:sz w:val="14"/>
              </w:rPr>
              <w:drawing>
                <wp:inline distT="0" distB="0" distL="0" distR="0" wp14:anchorId="1AB8EA17" wp14:editId="42F926DB">
                  <wp:extent cx="658093" cy="144780"/>
                  <wp:effectExtent l="0" t="0" r="889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jpg"/>
                          <pic:cNvPicPr/>
                        </pic:nvPicPr>
                        <pic:blipFill>
                          <a:blip r:embed="rId23">
                            <a:extLst>
                              <a:ext uri="{28A0092B-C50C-407E-A947-70E740481C1C}">
                                <a14:useLocalDpi xmlns:a14="http://schemas.microsoft.com/office/drawing/2010/main" val="0"/>
                              </a:ext>
                            </a:extLst>
                          </a:blip>
                          <a:stretch>
                            <a:fillRect/>
                          </a:stretch>
                        </pic:blipFill>
                        <pic:spPr>
                          <a:xfrm>
                            <a:off x="0" y="0"/>
                            <a:ext cx="663544" cy="145979"/>
                          </a:xfrm>
                          <a:prstGeom prst="rect">
                            <a:avLst/>
                          </a:prstGeom>
                        </pic:spPr>
                      </pic:pic>
                    </a:graphicData>
                  </a:graphic>
                </wp:inline>
              </w:drawing>
            </w:r>
          </w:p>
        </w:tc>
        <w:tc>
          <w:tcPr>
            <w:tcW w:w="1701" w:type="dxa"/>
          </w:tcPr>
          <w:p w14:paraId="7660E879" w14:textId="49DB8970" w:rsidR="007A33A0" w:rsidRPr="00A010D3" w:rsidRDefault="007A33A0" w:rsidP="00CC761A">
            <w:pPr>
              <w:pStyle w:val="Plattetekst"/>
              <w:spacing w:before="0" w:beforeAutospacing="0" w:line="240" w:lineRule="auto"/>
              <w:jc w:val="left"/>
              <w:rPr>
                <w:rFonts w:cs="Verdana"/>
                <w:sz w:val="14"/>
                <w:lang w:val="en-GB"/>
              </w:rPr>
            </w:pPr>
            <w:r w:rsidRPr="00A010D3">
              <w:rPr>
                <w:rFonts w:cs="Verdana"/>
                <w:sz w:val="14"/>
                <w:lang w:val="en-GB"/>
              </w:rPr>
              <w:t>12:30-15:45</w:t>
            </w:r>
            <w:r w:rsidRPr="00A010D3">
              <w:rPr>
                <w:rFonts w:cs="Verdana"/>
                <w:sz w:val="14"/>
                <w:lang w:val="en-GB"/>
              </w:rPr>
              <w:br/>
            </w:r>
            <w:proofErr w:type="spellStart"/>
            <w:r w:rsidRPr="00A010D3">
              <w:rPr>
                <w:rFonts w:cs="Verdana"/>
                <w:sz w:val="14"/>
                <w:lang w:val="en-GB"/>
              </w:rPr>
              <w:t>Projectwerk</w:t>
            </w:r>
            <w:proofErr w:type="spellEnd"/>
            <w:r w:rsidRPr="00A010D3">
              <w:rPr>
                <w:rFonts w:cs="Verdana"/>
                <w:sz w:val="14"/>
                <w:lang w:val="en-GB"/>
              </w:rPr>
              <w:br/>
            </w:r>
            <w:r w:rsidR="003C0DDD" w:rsidRPr="00A010D3">
              <w:rPr>
                <w:rFonts w:cs="Verdana"/>
                <w:sz w:val="14"/>
                <w:lang w:val="en-GB"/>
              </w:rPr>
              <w:t>B202</w:t>
            </w:r>
          </w:p>
          <w:p w14:paraId="383B4A0B" w14:textId="726CF3B6" w:rsidR="00F35AE5" w:rsidRPr="00A010D3" w:rsidRDefault="00F35AE5" w:rsidP="00CC761A">
            <w:pPr>
              <w:pStyle w:val="Plattetekst"/>
              <w:spacing w:before="0" w:beforeAutospacing="0" w:line="240" w:lineRule="auto"/>
              <w:jc w:val="left"/>
              <w:rPr>
                <w:rFonts w:cs="Verdana"/>
                <w:sz w:val="14"/>
                <w:lang w:val="en-GB"/>
              </w:rPr>
            </w:pPr>
            <w:r w:rsidRPr="00A010D3">
              <w:rPr>
                <w:rFonts w:cs="Verdana"/>
                <w:sz w:val="14"/>
                <w:lang w:val="en-GB"/>
              </w:rPr>
              <w:t>Workshop Infographics</w:t>
            </w:r>
            <w:r w:rsidRPr="00A010D3">
              <w:rPr>
                <w:rFonts w:cs="Verdana"/>
                <w:sz w:val="14"/>
                <w:lang w:val="en-GB"/>
              </w:rPr>
              <w:br/>
            </w:r>
            <w:r>
              <w:rPr>
                <w:rFonts w:cs="Verdana"/>
                <w:noProof/>
                <w:sz w:val="14"/>
              </w:rPr>
              <w:drawing>
                <wp:inline distT="0" distB="0" distL="0" distR="0" wp14:anchorId="55946C8D" wp14:editId="3A152DEC">
                  <wp:extent cx="658093" cy="144780"/>
                  <wp:effectExtent l="0" t="0" r="889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jpg"/>
                          <pic:cNvPicPr/>
                        </pic:nvPicPr>
                        <pic:blipFill>
                          <a:blip r:embed="rId23">
                            <a:extLst>
                              <a:ext uri="{28A0092B-C50C-407E-A947-70E740481C1C}">
                                <a14:useLocalDpi xmlns:a14="http://schemas.microsoft.com/office/drawing/2010/main" val="0"/>
                              </a:ext>
                            </a:extLst>
                          </a:blip>
                          <a:stretch>
                            <a:fillRect/>
                          </a:stretch>
                        </pic:blipFill>
                        <pic:spPr>
                          <a:xfrm>
                            <a:off x="0" y="0"/>
                            <a:ext cx="663544" cy="145979"/>
                          </a:xfrm>
                          <a:prstGeom prst="rect">
                            <a:avLst/>
                          </a:prstGeom>
                        </pic:spPr>
                      </pic:pic>
                    </a:graphicData>
                  </a:graphic>
                </wp:inline>
              </w:drawing>
            </w:r>
            <w:r w:rsidRPr="00A010D3">
              <w:rPr>
                <w:rFonts w:cs="Verdana"/>
                <w:sz w:val="14"/>
                <w:lang w:val="en-GB"/>
              </w:rPr>
              <w:t xml:space="preserve"> </w:t>
            </w:r>
          </w:p>
          <w:p w14:paraId="58CE744B" w14:textId="259587F9" w:rsidR="00CC761A" w:rsidRPr="00A010D3" w:rsidRDefault="00CC761A" w:rsidP="00CC761A">
            <w:pPr>
              <w:pStyle w:val="Plattetekst"/>
              <w:spacing w:before="0" w:beforeAutospacing="0" w:line="240" w:lineRule="auto"/>
              <w:jc w:val="left"/>
              <w:rPr>
                <w:rFonts w:cs="Verdana"/>
                <w:sz w:val="14"/>
                <w:lang w:val="en-GB"/>
              </w:rPr>
            </w:pPr>
            <w:r w:rsidRPr="00A010D3">
              <w:rPr>
                <w:rFonts w:cs="Verdana"/>
                <w:sz w:val="14"/>
                <w:lang w:val="en-GB"/>
              </w:rPr>
              <w:t xml:space="preserve">Peter </w:t>
            </w:r>
            <w:proofErr w:type="spellStart"/>
            <w:r w:rsidRPr="00A010D3">
              <w:rPr>
                <w:rFonts w:cs="Verdana"/>
                <w:sz w:val="14"/>
                <w:lang w:val="en-GB"/>
              </w:rPr>
              <w:t>Stouthuysen</w:t>
            </w:r>
            <w:proofErr w:type="spellEnd"/>
          </w:p>
          <w:p w14:paraId="2DC9B9C7" w14:textId="03102054" w:rsidR="007A33A0" w:rsidRPr="00A47234" w:rsidRDefault="007A33A0" w:rsidP="00CC761A">
            <w:pPr>
              <w:pStyle w:val="Plattetekst"/>
              <w:spacing w:before="0" w:beforeAutospacing="0" w:line="240" w:lineRule="auto"/>
              <w:jc w:val="left"/>
              <w:rPr>
                <w:rFonts w:cs="Verdana"/>
                <w:sz w:val="14"/>
                <w:lang w:val="en-GB"/>
              </w:rPr>
            </w:pPr>
            <w:r w:rsidRPr="00A010D3">
              <w:rPr>
                <w:rFonts w:cs="Verdana"/>
                <w:sz w:val="14"/>
                <w:lang w:val="en-GB"/>
              </w:rPr>
              <w:br/>
            </w:r>
            <w:r w:rsidRPr="00CC761A">
              <w:rPr>
                <w:rFonts w:cs="Verdana"/>
                <w:sz w:val="14"/>
              </w:rPr>
              <w:t xml:space="preserve">Tweet </w:t>
            </w:r>
            <w:r w:rsidR="0002145F" w:rsidRPr="00CC761A">
              <w:rPr>
                <w:rFonts w:cs="Verdana"/>
                <w:sz w:val="14"/>
              </w:rPr>
              <w:br/>
            </w:r>
            <w:proofErr w:type="spellStart"/>
            <w:r w:rsidRPr="00CC761A">
              <w:rPr>
                <w:rFonts w:cs="Verdana"/>
                <w:sz w:val="14"/>
              </w:rPr>
              <w:t>work</w:t>
            </w:r>
            <w:proofErr w:type="spellEnd"/>
            <w:r w:rsidRPr="00CC761A">
              <w:rPr>
                <w:rFonts w:cs="Verdana"/>
                <w:sz w:val="14"/>
              </w:rPr>
              <w:t>-in-</w:t>
            </w:r>
            <w:proofErr w:type="spellStart"/>
            <w:r w:rsidRPr="00CC761A">
              <w:rPr>
                <w:rFonts w:cs="Verdana"/>
                <w:sz w:val="14"/>
              </w:rPr>
              <w:t>progress</w:t>
            </w:r>
            <w:proofErr w:type="spellEnd"/>
          </w:p>
        </w:tc>
        <w:tc>
          <w:tcPr>
            <w:tcW w:w="1559" w:type="dxa"/>
          </w:tcPr>
          <w:p w14:paraId="51C05CB5" w14:textId="7BB60A3F" w:rsidR="002B1CA6" w:rsidRDefault="00760101" w:rsidP="00D2002E">
            <w:pPr>
              <w:pStyle w:val="Plattetekst"/>
              <w:spacing w:before="0" w:beforeAutospacing="0" w:line="240" w:lineRule="auto"/>
              <w:ind w:left="0"/>
              <w:jc w:val="left"/>
              <w:rPr>
                <w:rFonts w:cs="Verdana"/>
                <w:sz w:val="14"/>
              </w:rPr>
            </w:pPr>
            <w:r w:rsidRPr="00A010D3">
              <w:rPr>
                <w:rFonts w:cs="Verdana"/>
                <w:sz w:val="14"/>
              </w:rPr>
              <w:t xml:space="preserve">  </w:t>
            </w:r>
            <w:r>
              <w:rPr>
                <w:rFonts w:cs="Verdana"/>
                <w:sz w:val="14"/>
              </w:rPr>
              <w:t>12:30-15:45</w:t>
            </w:r>
            <w:r>
              <w:rPr>
                <w:rFonts w:cs="Verdana"/>
                <w:sz w:val="14"/>
              </w:rPr>
              <w:br/>
              <w:t xml:space="preserve">  Projectwerk</w:t>
            </w:r>
            <w:r>
              <w:rPr>
                <w:rFonts w:cs="Verdana"/>
                <w:sz w:val="14"/>
              </w:rPr>
              <w:br/>
              <w:t xml:space="preserve">  B202</w:t>
            </w:r>
          </w:p>
          <w:p w14:paraId="072F979B" w14:textId="3E7A9EF5" w:rsidR="00760101" w:rsidRDefault="00760101" w:rsidP="00760101">
            <w:pPr>
              <w:pStyle w:val="Plattetekst"/>
              <w:spacing w:before="0" w:beforeAutospacing="0" w:line="240" w:lineRule="auto"/>
              <w:jc w:val="left"/>
              <w:rPr>
                <w:rFonts w:cs="Verdana"/>
                <w:sz w:val="14"/>
              </w:rPr>
            </w:pPr>
            <w:r w:rsidRPr="00BB0D6A">
              <w:rPr>
                <w:rFonts w:cs="Verdana"/>
                <w:sz w:val="14"/>
              </w:rPr>
              <w:t>14:00 resultaat projectwerk inleveren</w:t>
            </w:r>
          </w:p>
          <w:p w14:paraId="55322278" w14:textId="4AE9D224" w:rsidR="007A33A0" w:rsidRDefault="007A33A0" w:rsidP="009E3459">
            <w:pPr>
              <w:pStyle w:val="Plattetekst"/>
              <w:spacing w:before="0" w:beforeAutospacing="0" w:line="240" w:lineRule="auto"/>
              <w:jc w:val="left"/>
              <w:rPr>
                <w:rFonts w:cs="Verdana"/>
                <w:sz w:val="14"/>
              </w:rPr>
            </w:pPr>
            <w:r>
              <w:rPr>
                <w:rFonts w:cs="Verdana"/>
                <w:sz w:val="14"/>
              </w:rPr>
              <w:t>Voorbereiden presentatie</w:t>
            </w:r>
            <w:r w:rsidR="003C0DDD">
              <w:rPr>
                <w:rFonts w:cs="Verdana"/>
                <w:sz w:val="14"/>
              </w:rPr>
              <w:t xml:space="preserve"> en inoefenen</w:t>
            </w:r>
          </w:p>
          <w:p w14:paraId="061E68FC" w14:textId="1D0C733F" w:rsidR="002B1CA6" w:rsidRDefault="00A47234" w:rsidP="002B1CA6">
            <w:pPr>
              <w:pStyle w:val="Plattetekst"/>
              <w:spacing w:before="0" w:beforeAutospacing="0" w:after="0" w:line="240" w:lineRule="auto"/>
              <w:ind w:left="0"/>
              <w:jc w:val="left"/>
              <w:rPr>
                <w:rFonts w:cs="Verdana"/>
                <w:sz w:val="14"/>
              </w:rPr>
            </w:pPr>
            <w:r>
              <w:rPr>
                <w:rFonts w:cs="Verdana"/>
                <w:sz w:val="14"/>
              </w:rPr>
              <w:t xml:space="preserve">  </w:t>
            </w:r>
            <w:r w:rsidR="007A33A0">
              <w:rPr>
                <w:rFonts w:cs="Verdana"/>
                <w:sz w:val="14"/>
              </w:rPr>
              <w:t>Tweet</w:t>
            </w:r>
          </w:p>
          <w:p w14:paraId="4DEFAC4C" w14:textId="08C23233" w:rsidR="00A47234" w:rsidRPr="009F5FED" w:rsidRDefault="002B1CA6" w:rsidP="002B1CA6">
            <w:pPr>
              <w:pStyle w:val="Plattetekst"/>
              <w:spacing w:before="0" w:beforeAutospacing="0" w:after="0" w:line="240" w:lineRule="auto"/>
              <w:ind w:left="0"/>
              <w:jc w:val="left"/>
              <w:rPr>
                <w:rFonts w:cs="Verdana"/>
                <w:sz w:val="14"/>
              </w:rPr>
            </w:pPr>
            <w:r>
              <w:rPr>
                <w:rFonts w:cs="Verdana"/>
                <w:sz w:val="14"/>
              </w:rPr>
              <w:t xml:space="preserve">  </w:t>
            </w:r>
            <w:r w:rsidR="00A47234">
              <w:rPr>
                <w:rFonts w:cs="Verdana"/>
                <w:sz w:val="14"/>
              </w:rPr>
              <w:t>projectresultaat</w:t>
            </w:r>
          </w:p>
        </w:tc>
        <w:tc>
          <w:tcPr>
            <w:tcW w:w="1985" w:type="dxa"/>
          </w:tcPr>
          <w:p w14:paraId="7EB1C895" w14:textId="77777777" w:rsidR="007A33A0" w:rsidRPr="009F5FED" w:rsidRDefault="007A33A0" w:rsidP="009E3459">
            <w:pPr>
              <w:pStyle w:val="Plattetekst"/>
              <w:spacing w:before="0" w:beforeAutospacing="0" w:line="240" w:lineRule="auto"/>
              <w:jc w:val="left"/>
              <w:rPr>
                <w:rFonts w:cs="Verdana"/>
                <w:sz w:val="14"/>
              </w:rPr>
            </w:pPr>
            <w:r>
              <w:rPr>
                <w:rFonts w:cs="Verdana"/>
                <w:sz w:val="14"/>
              </w:rPr>
              <w:br/>
            </w:r>
          </w:p>
        </w:tc>
      </w:tr>
    </w:tbl>
    <w:p w14:paraId="0087FBCF" w14:textId="069631D1" w:rsidR="007A33A0" w:rsidRDefault="007A33A0" w:rsidP="007A33A0">
      <w:pPr>
        <w:pStyle w:val="Kop2"/>
      </w:pPr>
      <w:bookmarkStart w:id="53" w:name="_Toc514679935"/>
      <w:r>
        <w:t>Teamoverleg en opvolging</w:t>
      </w:r>
      <w:bookmarkEnd w:id="53"/>
    </w:p>
    <w:p w14:paraId="2304C846" w14:textId="15AC3614" w:rsidR="0050475D" w:rsidRDefault="0050475D" w:rsidP="005021D5">
      <w:pPr>
        <w:pStyle w:val="Kop3"/>
      </w:pPr>
      <w:bookmarkStart w:id="54" w:name="_Toc514679936"/>
      <w:r>
        <w:t>Daily stand-up meetings</w:t>
      </w:r>
      <w:bookmarkEnd w:id="54"/>
    </w:p>
    <w:p w14:paraId="4A4EBE14" w14:textId="77777777" w:rsidR="00220F00" w:rsidRDefault="00220F00" w:rsidP="0050475D">
      <w:pPr>
        <w:rPr>
          <w:rFonts w:cs="Verdana"/>
        </w:rPr>
      </w:pPr>
      <w:r>
        <w:rPr>
          <w:rFonts w:cs="Verdana"/>
        </w:rPr>
        <w:t>Elke dag maak je</w:t>
      </w:r>
      <w:r w:rsidR="0050475D" w:rsidRPr="002F5106">
        <w:rPr>
          <w:rFonts w:cs="Verdana"/>
        </w:rPr>
        <w:t xml:space="preserve"> met je teamleden tijdens</w:t>
      </w:r>
      <w:r>
        <w:rPr>
          <w:rFonts w:cs="Verdana"/>
        </w:rPr>
        <w:t xml:space="preserve"> een</w:t>
      </w:r>
      <w:r w:rsidR="0050475D" w:rsidRPr="002F5106">
        <w:rPr>
          <w:rFonts w:cs="Verdana"/>
        </w:rPr>
        <w:t xml:space="preserve"> </w:t>
      </w:r>
      <w:r>
        <w:rPr>
          <w:rFonts w:cs="Verdana"/>
          <w:b/>
        </w:rPr>
        <w:t>stand-up meeting</w:t>
      </w:r>
      <w:r>
        <w:rPr>
          <w:rFonts w:cs="Verdana"/>
        </w:rPr>
        <w:t xml:space="preserve"> concrete afspraken. </w:t>
      </w:r>
    </w:p>
    <w:p w14:paraId="7545424C" w14:textId="77777777" w:rsidR="00220F00" w:rsidRDefault="00220F00" w:rsidP="00220F00">
      <w:pPr>
        <w:rPr>
          <w:rFonts w:cs="Verdana"/>
        </w:rPr>
      </w:pPr>
      <w:r>
        <w:rPr>
          <w:rFonts w:cs="Verdana"/>
        </w:rPr>
        <w:t>Doel van de stand-up meeting is dat ieder teamlid 3 vragen beantwoordt:</w:t>
      </w:r>
    </w:p>
    <w:p w14:paraId="7D0D569D" w14:textId="77777777" w:rsidR="00220F00" w:rsidRPr="006B0439" w:rsidRDefault="00220F00" w:rsidP="00220F00">
      <w:pPr>
        <w:pStyle w:val="Lijstalinea"/>
        <w:numPr>
          <w:ilvl w:val="0"/>
          <w:numId w:val="49"/>
        </w:numPr>
        <w:rPr>
          <w:rFonts w:cs="Verdana"/>
        </w:rPr>
      </w:pPr>
      <w:r w:rsidRPr="006B0439">
        <w:rPr>
          <w:rFonts w:cs="Verdana"/>
        </w:rPr>
        <w:t>Wat heb je sinds de vorige stand-up gedaan?</w:t>
      </w:r>
    </w:p>
    <w:p w14:paraId="03C0D2BB" w14:textId="77777777" w:rsidR="00220F00" w:rsidRPr="006B0439" w:rsidRDefault="00220F00" w:rsidP="00220F00">
      <w:pPr>
        <w:pStyle w:val="Lijstalinea"/>
        <w:numPr>
          <w:ilvl w:val="0"/>
          <w:numId w:val="49"/>
        </w:numPr>
        <w:rPr>
          <w:rFonts w:cs="Verdana"/>
        </w:rPr>
      </w:pPr>
      <w:r w:rsidRPr="006B0439">
        <w:rPr>
          <w:rFonts w:cs="Verdana"/>
        </w:rPr>
        <w:t>Wat ga je doen tot aan de volgende stand-up?</w:t>
      </w:r>
    </w:p>
    <w:p w14:paraId="79C1EE5C" w14:textId="77777777" w:rsidR="00220F00" w:rsidRDefault="00220F00" w:rsidP="00220F00">
      <w:pPr>
        <w:pStyle w:val="Lijstalinea"/>
        <w:numPr>
          <w:ilvl w:val="0"/>
          <w:numId w:val="49"/>
        </w:numPr>
        <w:rPr>
          <w:rFonts w:cs="Verdana"/>
        </w:rPr>
      </w:pPr>
      <w:r w:rsidRPr="006B0439">
        <w:rPr>
          <w:rFonts w:cs="Verdana"/>
        </w:rPr>
        <w:lastRenderedPageBreak/>
        <w:t>En welke obstakels/risico’s zie je?</w:t>
      </w:r>
      <w:r>
        <w:rPr>
          <w:rFonts w:cs="Verdana"/>
        </w:rPr>
        <w:br/>
      </w:r>
    </w:p>
    <w:p w14:paraId="6B645F7C" w14:textId="4473F1D7" w:rsidR="00220F00" w:rsidRPr="00220F00" w:rsidRDefault="00220F00" w:rsidP="00220F00">
      <w:pPr>
        <w:rPr>
          <w:rFonts w:cs="Verdana"/>
        </w:rPr>
      </w:pPr>
      <w:r w:rsidRPr="00220F00">
        <w:rPr>
          <w:rFonts w:cs="Verdana"/>
        </w:rPr>
        <w:t xml:space="preserve">De focus moet tijdens een Daily Stand-up liggen op vandaag en de obstakels. </w:t>
      </w:r>
      <w:r>
        <w:rPr>
          <w:rFonts w:cs="Verdana"/>
        </w:rPr>
        <w:t>Door problemen snel te benoemen, speel je kort op de bal en boek je sneller vooruitgang.</w:t>
      </w:r>
    </w:p>
    <w:p w14:paraId="55544AF5" w14:textId="67A18F9E" w:rsidR="006B0439" w:rsidRDefault="006B0439" w:rsidP="0050475D">
      <w:pPr>
        <w:rPr>
          <w:rFonts w:cs="Verdana"/>
        </w:rPr>
      </w:pPr>
      <w:r>
        <w:rPr>
          <w:rFonts w:cs="Verdana"/>
        </w:rPr>
        <w:t xml:space="preserve">Je kan je stand-up organiseren rond de borden in de leslokalen.  Het is immers echt de bedoeling dat jullie deze meeting rechtstaand houden. </w:t>
      </w:r>
      <w:r w:rsidRPr="006B0439">
        <w:rPr>
          <w:rFonts w:cs="Verdana"/>
        </w:rPr>
        <w:t>Dit zorgt ervoor dat iedereen meer focus houdt, waardoor de meeting korter duurt en effectiever is.</w:t>
      </w:r>
    </w:p>
    <w:p w14:paraId="7480E1E4" w14:textId="34C5AE67" w:rsidR="0050475D" w:rsidRDefault="00220F00" w:rsidP="0050475D">
      <w:pPr>
        <w:rPr>
          <w:rFonts w:cs="Verdana"/>
        </w:rPr>
      </w:pPr>
      <w:r>
        <w:rPr>
          <w:rFonts w:cs="Verdana"/>
        </w:rPr>
        <w:t>Een foto van het bordscherm mag je beschouwen als een verslag van de meeting en opnemen in je projectverslag.</w:t>
      </w:r>
    </w:p>
    <w:p w14:paraId="2898F2AF" w14:textId="5457A938" w:rsidR="00A010D3" w:rsidRDefault="00A010D3" w:rsidP="00A010D3">
      <w:pPr>
        <w:pStyle w:val="Kop3"/>
      </w:pPr>
      <w:bookmarkStart w:id="55" w:name="_Toc514679937"/>
      <w:r>
        <w:t>Agile werken</w:t>
      </w:r>
      <w:bookmarkEnd w:id="55"/>
      <w:r>
        <w:t xml:space="preserve"> </w:t>
      </w:r>
    </w:p>
    <w:p w14:paraId="1EC085C7" w14:textId="0CA79E4D" w:rsidR="00A010D3" w:rsidRDefault="00A010D3" w:rsidP="0050475D">
      <w:pPr>
        <w:rPr>
          <w:rFonts w:cs="Verdana"/>
        </w:rPr>
      </w:pPr>
      <w:r>
        <w:rPr>
          <w:rFonts w:cs="Verdana"/>
        </w:rPr>
        <w:t>Hergroeperen teams:</w:t>
      </w:r>
    </w:p>
    <w:p w14:paraId="339035E3" w14:textId="7B42E635" w:rsidR="00A010D3" w:rsidRPr="00220F00" w:rsidRDefault="00A010D3" w:rsidP="0050475D">
      <w:pPr>
        <w:rPr>
          <w:rFonts w:cs="Verdana"/>
        </w:rPr>
      </w:pPr>
      <w:r>
        <w:rPr>
          <w:rFonts w:cs="Verdana"/>
          <w:noProof/>
        </w:rPr>
        <w:drawing>
          <wp:inline distT="0" distB="0" distL="0" distR="0" wp14:anchorId="4658F0E5" wp14:editId="170A994B">
            <wp:extent cx="5005051" cy="1298696"/>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4440" cy="1311511"/>
                    </a:xfrm>
                    <a:prstGeom prst="rect">
                      <a:avLst/>
                    </a:prstGeom>
                    <a:noFill/>
                  </pic:spPr>
                </pic:pic>
              </a:graphicData>
            </a:graphic>
          </wp:inline>
        </w:drawing>
      </w:r>
    </w:p>
    <w:p w14:paraId="0044F78A" w14:textId="1DB77B60" w:rsidR="00AB7732" w:rsidRDefault="00E31DB4" w:rsidP="005021D5">
      <w:pPr>
        <w:pStyle w:val="Kop3"/>
      </w:pPr>
      <w:bookmarkStart w:id="56" w:name="_Toc514679938"/>
      <w:r>
        <w:t>Projectverslag</w:t>
      </w:r>
      <w:bookmarkEnd w:id="56"/>
      <w:r w:rsidR="00E76E91">
        <w:t xml:space="preserve"> </w:t>
      </w:r>
    </w:p>
    <w:p w14:paraId="59D13A11" w14:textId="2538DCBE" w:rsidR="00AB7732" w:rsidRDefault="00AB7732" w:rsidP="00177B15">
      <w:pPr>
        <w:rPr>
          <w:rFonts w:cs="Verdana"/>
        </w:rPr>
      </w:pPr>
      <w:r>
        <w:rPr>
          <w:rFonts w:cs="Verdana"/>
        </w:rPr>
        <w:t>Je gebruikt hiervoor het document ‘</w:t>
      </w:r>
      <w:r w:rsidR="00E23C40" w:rsidRPr="00EC45EC">
        <w:rPr>
          <w:rFonts w:cs="Verdana"/>
          <w:b/>
        </w:rPr>
        <w:t xml:space="preserve">KP </w:t>
      </w:r>
      <w:r w:rsidRPr="00EC45EC">
        <w:rPr>
          <w:rFonts w:cs="Verdana"/>
          <w:b/>
        </w:rPr>
        <w:t>2 BIT projectverslag team Bxx.docx</w:t>
      </w:r>
      <w:r>
        <w:rPr>
          <w:rFonts w:cs="Verdana"/>
        </w:rPr>
        <w:t>’ dat je vindt op Toledo.</w:t>
      </w:r>
    </w:p>
    <w:p w14:paraId="63DEB4A4" w14:textId="452DC424" w:rsidR="00AC1420" w:rsidRPr="00AC1420" w:rsidRDefault="00E23C40" w:rsidP="00177B15">
      <w:pPr>
        <w:rPr>
          <w:rFonts w:cs="Verdana"/>
        </w:rPr>
      </w:pPr>
      <w:r w:rsidRPr="00E23C40">
        <w:rPr>
          <w:rFonts w:cs="Verdana"/>
        </w:rPr>
        <w:t>Hierin beschrijf je de gevolgde workshop</w:t>
      </w:r>
      <w:r w:rsidR="00AB7732" w:rsidRPr="00E23C40">
        <w:rPr>
          <w:rFonts w:cs="Verdana"/>
        </w:rPr>
        <w:t>, l</w:t>
      </w:r>
      <w:r w:rsidR="00177B15" w:rsidRPr="00E23C40">
        <w:rPr>
          <w:rFonts w:cs="Verdana"/>
        </w:rPr>
        <w:t xml:space="preserve">eg </w:t>
      </w:r>
      <w:r w:rsidR="00AB7732" w:rsidRPr="00E23C40">
        <w:rPr>
          <w:rFonts w:cs="Verdana"/>
        </w:rPr>
        <w:t xml:space="preserve">je </w:t>
      </w:r>
      <w:r w:rsidR="00177B15" w:rsidRPr="00E23C40">
        <w:rPr>
          <w:rFonts w:cs="Verdana"/>
        </w:rPr>
        <w:t xml:space="preserve">een </w:t>
      </w:r>
      <w:r w:rsidR="00177B15" w:rsidRPr="00E23C40">
        <w:rPr>
          <w:rFonts w:cs="Verdana"/>
          <w:b/>
        </w:rPr>
        <w:t>taakverdeling</w:t>
      </w:r>
      <w:r w:rsidR="00177B15" w:rsidRPr="00E23C40">
        <w:rPr>
          <w:rFonts w:cs="Verdana"/>
        </w:rPr>
        <w:t xml:space="preserve"> vast,</w:t>
      </w:r>
      <w:r w:rsidR="00177B15" w:rsidRPr="002F5106">
        <w:rPr>
          <w:rFonts w:cs="Verdana"/>
        </w:rPr>
        <w:t xml:space="preserve"> leg </w:t>
      </w:r>
      <w:r w:rsidR="0050475D">
        <w:rPr>
          <w:rFonts w:cs="Verdana"/>
        </w:rPr>
        <w:t xml:space="preserve">je </w:t>
      </w:r>
      <w:r w:rsidR="00177B15" w:rsidRPr="002F5106">
        <w:rPr>
          <w:rFonts w:cs="Verdana"/>
        </w:rPr>
        <w:t xml:space="preserve">vast op welke manier de uitvoering van de taken moet gebeuren, wanneer jullie </w:t>
      </w:r>
      <w:proofErr w:type="spellStart"/>
      <w:r w:rsidR="00AC1420">
        <w:rPr>
          <w:rFonts w:cs="Verdana"/>
        </w:rPr>
        <w:t>daily</w:t>
      </w:r>
      <w:proofErr w:type="spellEnd"/>
      <w:r w:rsidR="00AC1420">
        <w:rPr>
          <w:rFonts w:cs="Verdana"/>
        </w:rPr>
        <w:t xml:space="preserve"> stand-up meetings doorgaan</w:t>
      </w:r>
      <w:r w:rsidR="00177B15" w:rsidRPr="002F5106">
        <w:rPr>
          <w:rFonts w:cs="Verdana"/>
        </w:rPr>
        <w:t>, welke deadlines jullie jezelf stellen, hoe jullie de kwaliteit van het eindresultaat gaan beoordelen,</w:t>
      </w:r>
      <w:r w:rsidR="007D6D2E">
        <w:rPr>
          <w:rFonts w:cs="Verdana"/>
        </w:rPr>
        <w:t xml:space="preserve"> </w:t>
      </w:r>
      <w:r w:rsidR="00E47448" w:rsidRPr="002F5106">
        <w:rPr>
          <w:rFonts w:cs="Verdana"/>
        </w:rPr>
        <w:t>..</w:t>
      </w:r>
      <w:r w:rsidR="00177B15" w:rsidRPr="002F5106">
        <w:rPr>
          <w:rFonts w:cs="Verdana"/>
        </w:rPr>
        <w:t>. Hoe beter het plan, hoe groter de kans dat je resultaat zonder al te veel omwegen en vertragingen behaald kan worden.</w:t>
      </w:r>
      <w:r w:rsidR="00AC1420">
        <w:rPr>
          <w:rFonts w:cs="Verdana"/>
        </w:rPr>
        <w:t xml:space="preserve"> </w:t>
      </w:r>
      <w:r w:rsidR="00AC1420">
        <w:rPr>
          <w:rFonts w:cs="Verdana"/>
        </w:rPr>
        <w:br/>
      </w:r>
      <w:r w:rsidR="00AC1420">
        <w:rPr>
          <w:rFonts w:cs="Verdana"/>
        </w:rPr>
        <w:br/>
      </w:r>
      <w:r w:rsidR="00AC1420" w:rsidRPr="00AC1420">
        <w:rPr>
          <w:rFonts w:cs="Verdana"/>
          <w:b/>
        </w:rPr>
        <w:t xml:space="preserve">Het verslag van je </w:t>
      </w:r>
      <w:proofErr w:type="spellStart"/>
      <w:r w:rsidR="00AC1420" w:rsidRPr="00AC1420">
        <w:rPr>
          <w:rFonts w:cs="Verdana"/>
          <w:b/>
        </w:rPr>
        <w:t>daily</w:t>
      </w:r>
      <w:proofErr w:type="spellEnd"/>
      <w:r w:rsidR="00AC1420" w:rsidRPr="00AC1420">
        <w:rPr>
          <w:rFonts w:cs="Verdana"/>
          <w:b/>
        </w:rPr>
        <w:t xml:space="preserve"> stand-up</w:t>
      </w:r>
      <w:r w:rsidR="00AC1420">
        <w:rPr>
          <w:rFonts w:cs="Verdana"/>
        </w:rPr>
        <w:t xml:space="preserve"> neem je op in je projectverslag (foto, tekst, …)</w:t>
      </w:r>
    </w:p>
    <w:p w14:paraId="0563837E" w14:textId="332FCEF3" w:rsidR="00AB7732" w:rsidRPr="002F5106" w:rsidRDefault="00AB7732" w:rsidP="00177B15">
      <w:pPr>
        <w:rPr>
          <w:rFonts w:cs="Verdana"/>
        </w:rPr>
      </w:pPr>
      <w:r w:rsidRPr="00E23C40">
        <w:rPr>
          <w:rFonts w:cs="Verdana"/>
        </w:rPr>
        <w:t xml:space="preserve">Het projectverslag bevat </w:t>
      </w:r>
      <w:r w:rsidR="005021D5">
        <w:rPr>
          <w:rFonts w:cs="Verdana"/>
        </w:rPr>
        <w:t>screenshots van de</w:t>
      </w:r>
      <w:r w:rsidRPr="00E23C40">
        <w:rPr>
          <w:rFonts w:cs="Verdana"/>
        </w:rPr>
        <w:t xml:space="preserve"> </w:t>
      </w:r>
      <w:r w:rsidRPr="005021D5">
        <w:rPr>
          <w:rFonts w:cs="Verdana"/>
          <w:b/>
        </w:rPr>
        <w:t xml:space="preserve">2 </w:t>
      </w:r>
      <w:r w:rsidR="005021D5" w:rsidRPr="005021D5">
        <w:rPr>
          <w:rFonts w:cs="Verdana"/>
          <w:b/>
        </w:rPr>
        <w:t>dashboards</w:t>
      </w:r>
      <w:r w:rsidR="005021D5">
        <w:rPr>
          <w:rFonts w:cs="Verdana"/>
        </w:rPr>
        <w:t xml:space="preserve"> en </w:t>
      </w:r>
      <w:r w:rsidR="005021D5" w:rsidRPr="005021D5">
        <w:rPr>
          <w:rFonts w:cs="Verdana"/>
          <w:b/>
        </w:rPr>
        <w:t xml:space="preserve">de 2 </w:t>
      </w:r>
      <w:proofErr w:type="spellStart"/>
      <w:r w:rsidRPr="005021D5">
        <w:rPr>
          <w:rFonts w:cs="Verdana"/>
          <w:b/>
        </w:rPr>
        <w:t>infographics</w:t>
      </w:r>
      <w:proofErr w:type="spellEnd"/>
      <w:r w:rsidRPr="00E23C40">
        <w:rPr>
          <w:rFonts w:cs="Verdana"/>
        </w:rPr>
        <w:t>. Zie hierover verder</w:t>
      </w:r>
      <w:r w:rsidR="005021D5" w:rsidRPr="005021D5">
        <w:rPr>
          <w:rFonts w:cs="Verdana"/>
        </w:rPr>
        <w:t xml:space="preserve"> </w:t>
      </w:r>
      <w:r w:rsidR="005021D5" w:rsidRPr="00E23C40">
        <w:rPr>
          <w:rFonts w:cs="Verdana"/>
        </w:rPr>
        <w:t>meer</w:t>
      </w:r>
      <w:r w:rsidRPr="00E23C40">
        <w:rPr>
          <w:rFonts w:cs="Verdana"/>
        </w:rPr>
        <w:t>.</w:t>
      </w:r>
    </w:p>
    <w:p w14:paraId="72E55DAE" w14:textId="31C73182" w:rsidR="00177B15" w:rsidRPr="002F5106" w:rsidRDefault="00E956D1" w:rsidP="00E31DB4">
      <w:pPr>
        <w:rPr>
          <w:rFonts w:cs="Verdana"/>
        </w:rPr>
      </w:pPr>
      <w:r w:rsidRPr="002F5106">
        <w:rPr>
          <w:rFonts w:cs="Verdana"/>
        </w:rPr>
        <w:t>Het projectverslag</w:t>
      </w:r>
      <w:r w:rsidR="00E76E91">
        <w:rPr>
          <w:rFonts w:cs="Verdana"/>
        </w:rPr>
        <w:t xml:space="preserve"> ‘</w:t>
      </w:r>
      <w:r w:rsidR="00E23C40">
        <w:rPr>
          <w:rFonts w:cs="Verdana"/>
        </w:rPr>
        <w:t xml:space="preserve">KP </w:t>
      </w:r>
      <w:r w:rsidR="00E76E91">
        <w:rPr>
          <w:rFonts w:cs="Verdana"/>
        </w:rPr>
        <w:t>2 BIT projectverslag team Bxx.docx’</w:t>
      </w:r>
      <w:r w:rsidRPr="002F5106">
        <w:rPr>
          <w:rFonts w:cs="Verdana"/>
        </w:rPr>
        <w:t xml:space="preserve"> wordt </w:t>
      </w:r>
      <w:r w:rsidRPr="005021D5">
        <w:rPr>
          <w:rFonts w:cs="Verdana"/>
          <w:b/>
        </w:rPr>
        <w:t>op papier</w:t>
      </w:r>
      <w:r w:rsidRPr="002F5106">
        <w:rPr>
          <w:rFonts w:cs="Verdana"/>
        </w:rPr>
        <w:t xml:space="preserve"> </w:t>
      </w:r>
      <w:r w:rsidRPr="005021D5">
        <w:rPr>
          <w:rFonts w:cs="Verdana"/>
          <w:b/>
        </w:rPr>
        <w:t>afgegeven</w:t>
      </w:r>
      <w:r w:rsidRPr="002F5106">
        <w:rPr>
          <w:rFonts w:cs="Verdana"/>
        </w:rPr>
        <w:t xml:space="preserve"> bij de start van het jurymoment</w:t>
      </w:r>
      <w:r w:rsidR="00861926">
        <w:rPr>
          <w:rFonts w:cs="Verdana"/>
        </w:rPr>
        <w:t xml:space="preserve"> samen met de evaluatie van de samenwerking</w:t>
      </w:r>
      <w:r w:rsidRPr="002F5106">
        <w:rPr>
          <w:rFonts w:cs="Verdana"/>
        </w:rPr>
        <w:t>.</w:t>
      </w:r>
    </w:p>
    <w:p w14:paraId="0FF3F3EF" w14:textId="77777777" w:rsidR="00384256" w:rsidRDefault="00E31DB4" w:rsidP="00384256">
      <w:pPr>
        <w:pStyle w:val="Kop3"/>
      </w:pPr>
      <w:bookmarkStart w:id="57" w:name="_Toc514679939"/>
      <w:r>
        <w:lastRenderedPageBreak/>
        <w:t>Projectverloop delen via Twitter</w:t>
      </w:r>
      <w:bookmarkEnd w:id="57"/>
    </w:p>
    <w:p w14:paraId="56EE3740" w14:textId="4927EE6B" w:rsidR="002F5106" w:rsidRDefault="002F5106" w:rsidP="00384256">
      <w:r w:rsidRPr="00AB64C2">
        <w:rPr>
          <w:b/>
        </w:rPr>
        <w:t>3</w:t>
      </w:r>
      <w:r w:rsidRPr="002F5106">
        <w:t xml:space="preserve"> tweets per team in de loop van het project</w:t>
      </w:r>
      <w:r w:rsidR="00AB64C2">
        <w:t>.</w:t>
      </w:r>
    </w:p>
    <w:p w14:paraId="5EBC0AF0" w14:textId="0008CEAF" w:rsidR="003C0DDD" w:rsidRPr="003C0DDD" w:rsidRDefault="003C0DDD" w:rsidP="003C0DDD">
      <w:pPr>
        <w:pStyle w:val="Lijstalinea"/>
        <w:numPr>
          <w:ilvl w:val="0"/>
          <w:numId w:val="46"/>
        </w:numPr>
      </w:pPr>
      <w:r w:rsidRPr="003C0DDD">
        <w:t>thema voor tweet 1 = voorstelling projectteam (dinsdag)</w:t>
      </w:r>
    </w:p>
    <w:p w14:paraId="60D49DBE" w14:textId="77777777" w:rsidR="003C0DDD" w:rsidRDefault="003C0DDD" w:rsidP="003C0DDD">
      <w:pPr>
        <w:pStyle w:val="Lijstalinea"/>
        <w:numPr>
          <w:ilvl w:val="0"/>
          <w:numId w:val="46"/>
        </w:numPr>
      </w:pPr>
      <w:r w:rsidRPr="003C0DDD">
        <w:t xml:space="preserve">thema voor tweet 2 = </w:t>
      </w:r>
      <w:proofErr w:type="spellStart"/>
      <w:r w:rsidRPr="003C0DDD">
        <w:t>work</w:t>
      </w:r>
      <w:proofErr w:type="spellEnd"/>
      <w:r w:rsidRPr="003C0DDD">
        <w:t>-in-</w:t>
      </w:r>
      <w:proofErr w:type="spellStart"/>
      <w:r w:rsidRPr="003C0DDD">
        <w:t>progress</w:t>
      </w:r>
      <w:proofErr w:type="spellEnd"/>
      <w:r w:rsidRPr="003C0DDD">
        <w:t xml:space="preserve"> (donderdag)</w:t>
      </w:r>
    </w:p>
    <w:p w14:paraId="7CC4499D" w14:textId="09FD989E" w:rsidR="003C0DDD" w:rsidRPr="003C0DDD" w:rsidRDefault="003C0DDD" w:rsidP="003C0DDD">
      <w:pPr>
        <w:pStyle w:val="Lijstalinea"/>
        <w:numPr>
          <w:ilvl w:val="0"/>
          <w:numId w:val="46"/>
        </w:numPr>
      </w:pPr>
      <w:r w:rsidRPr="003C0DDD">
        <w:t>thema voor tweet 3 = het projectresultaat (vrijdag)</w:t>
      </w:r>
    </w:p>
    <w:p w14:paraId="27D40850" w14:textId="42674E5F" w:rsidR="00AB64C2" w:rsidRPr="00AB64C2" w:rsidRDefault="00AB64C2" w:rsidP="00C76533">
      <w:pPr>
        <w:rPr>
          <w:b/>
        </w:rPr>
      </w:pPr>
      <w:r w:rsidRPr="00AB7732">
        <w:rPr>
          <w:b/>
        </w:rPr>
        <w:t>#keuzeproject #</w:t>
      </w:r>
      <w:proofErr w:type="spellStart"/>
      <w:r w:rsidRPr="00AB7732">
        <w:rPr>
          <w:b/>
        </w:rPr>
        <w:t>itfactory</w:t>
      </w:r>
      <w:proofErr w:type="spellEnd"/>
      <w:r w:rsidRPr="00AB7732">
        <w:rPr>
          <w:b/>
        </w:rPr>
        <w:t xml:space="preserve"> #thomasmore</w:t>
      </w:r>
      <w:r w:rsidR="0050475D">
        <w:rPr>
          <w:b/>
        </w:rPr>
        <w:t xml:space="preserve"> #</w:t>
      </w:r>
      <w:proofErr w:type="spellStart"/>
      <w:r w:rsidR="0050475D">
        <w:rPr>
          <w:b/>
        </w:rPr>
        <w:t>ordina</w:t>
      </w:r>
      <w:proofErr w:type="spellEnd"/>
    </w:p>
    <w:p w14:paraId="4A2DF2F5" w14:textId="77777777" w:rsidR="00A71865" w:rsidRDefault="00A71865" w:rsidP="0054082C">
      <w:pPr>
        <w:pStyle w:val="Kop1"/>
      </w:pPr>
      <w:bookmarkStart w:id="58" w:name="_Toc514679940"/>
      <w:r>
        <w:lastRenderedPageBreak/>
        <w:t>Concrete opdracht</w:t>
      </w:r>
      <w:bookmarkEnd w:id="58"/>
    </w:p>
    <w:p w14:paraId="01E6FAD5" w14:textId="263255B5" w:rsidR="00C72D28" w:rsidRDefault="001526FE" w:rsidP="00B7385B">
      <w:pPr>
        <w:pStyle w:val="Kop2"/>
        <w:rPr>
          <w:lang w:val="en-US"/>
        </w:rPr>
      </w:pPr>
      <w:bookmarkStart w:id="59" w:name="_Toc514679941"/>
      <w:r>
        <w:t>Installeren Tableau Desktop</w:t>
      </w:r>
      <w:bookmarkEnd w:id="59"/>
    </w:p>
    <w:p w14:paraId="75BFE631" w14:textId="02CCA6AC" w:rsidR="001526FE" w:rsidRPr="00B54492" w:rsidRDefault="001526FE" w:rsidP="001526FE">
      <w:r>
        <w:t xml:space="preserve">Je gaat aan de slag met de tool Tableau.  </w:t>
      </w:r>
      <w:r w:rsidR="001C7517">
        <w:t xml:space="preserve">Je kan deze software gratis downloaden en gedurende 14 dagen gebruiken.  Wil je echter een licentie met een langere looptijd, volg dan onderstaande instructies.  </w:t>
      </w:r>
    </w:p>
    <w:p w14:paraId="5196BD90" w14:textId="73C39AE4" w:rsidR="001526FE" w:rsidRPr="00577254" w:rsidRDefault="001526FE" w:rsidP="00AA08D3">
      <w:pPr>
        <w:spacing w:before="0" w:beforeAutospacing="0" w:after="0"/>
        <w:ind w:left="708" w:hanging="708"/>
        <w:rPr>
          <w:lang w:val="en-US"/>
        </w:rPr>
      </w:pPr>
      <w:r>
        <w:rPr>
          <w:lang w:val="en-US"/>
        </w:rPr>
        <w:t>1.</w:t>
      </w:r>
      <w:r>
        <w:rPr>
          <w:lang w:val="en-US"/>
        </w:rPr>
        <w:tab/>
        <w:t xml:space="preserve">Download Tableau Desktop: </w:t>
      </w:r>
      <w:r w:rsidR="00AA08D3">
        <w:rPr>
          <w:lang w:val="en-US"/>
        </w:rPr>
        <w:br/>
      </w:r>
      <w:hyperlink r:id="rId25" w:history="1">
        <w:r w:rsidR="00AA08D3" w:rsidRPr="00AA08D3">
          <w:rPr>
            <w:rStyle w:val="Hyperlink"/>
            <w:szCs w:val="24"/>
            <w:lang w:val="en-US"/>
          </w:rPr>
          <w:t>https://www.tableau.com/university-students</w:t>
        </w:r>
      </w:hyperlink>
    </w:p>
    <w:p w14:paraId="1EF30B9D" w14:textId="77777777" w:rsidR="001526FE" w:rsidRPr="00577254" w:rsidRDefault="001526FE" w:rsidP="001526FE">
      <w:pPr>
        <w:spacing w:before="0" w:beforeAutospacing="0" w:after="0"/>
        <w:ind w:left="709" w:hanging="709"/>
        <w:rPr>
          <w:lang w:val="en-US"/>
        </w:rPr>
      </w:pPr>
      <w:r w:rsidRPr="00577254">
        <w:rPr>
          <w:lang w:val="en-US"/>
        </w:rPr>
        <w:t>2.</w:t>
      </w:r>
      <w:r w:rsidRPr="00577254">
        <w:rPr>
          <w:lang w:val="en-US"/>
        </w:rPr>
        <w:tab/>
        <w:t xml:space="preserve">On the form, enter your school email address and enter the </w:t>
      </w:r>
      <w:r>
        <w:rPr>
          <w:lang w:val="en-US"/>
        </w:rPr>
        <w:t>name of your school.</w:t>
      </w:r>
    </w:p>
    <w:p w14:paraId="31834AC7" w14:textId="0BA19596" w:rsidR="001C7517" w:rsidRDefault="001526FE" w:rsidP="001526FE">
      <w:pPr>
        <w:spacing w:before="0" w:beforeAutospacing="0" w:after="0"/>
        <w:rPr>
          <w:lang w:val="en-US"/>
        </w:rPr>
      </w:pPr>
      <w:r w:rsidRPr="00577254">
        <w:rPr>
          <w:lang w:val="en-US"/>
        </w:rPr>
        <w:t>3.</w:t>
      </w:r>
      <w:r w:rsidRPr="00577254">
        <w:rPr>
          <w:lang w:val="en-US"/>
        </w:rPr>
        <w:tab/>
        <w:t>Activate with your product key: TCID-FAFC-0A60-A6AB-255E</w:t>
      </w:r>
      <w:r w:rsidR="001C7517">
        <w:rPr>
          <w:lang w:val="en-US"/>
        </w:rPr>
        <w:br/>
      </w:r>
    </w:p>
    <w:p w14:paraId="22BA78E1" w14:textId="77777777" w:rsidR="001C7517" w:rsidRPr="00577254" w:rsidRDefault="001C7517" w:rsidP="001C7517">
      <w:pPr>
        <w:spacing w:before="0" w:beforeAutospacing="0" w:after="0"/>
        <w:ind w:left="708" w:hanging="708"/>
        <w:rPr>
          <w:lang w:val="en-US"/>
        </w:rPr>
      </w:pPr>
      <w:r w:rsidRPr="00577254">
        <w:rPr>
          <w:lang w:val="en-US"/>
        </w:rPr>
        <w:t>4.</w:t>
      </w:r>
      <w:r w:rsidRPr="00577254">
        <w:rPr>
          <w:lang w:val="en-US"/>
        </w:rPr>
        <w:tab/>
        <w:t>Update your license in the a</w:t>
      </w:r>
      <w:r>
        <w:rPr>
          <w:lang w:val="en-US"/>
        </w:rPr>
        <w:t xml:space="preserve">pplication: </w:t>
      </w:r>
      <w:r>
        <w:rPr>
          <w:lang w:val="en-US"/>
        </w:rPr>
        <w:br/>
        <w:t xml:space="preserve">Help menu -&gt; Manage  </w:t>
      </w:r>
      <w:r w:rsidRPr="00577254">
        <w:rPr>
          <w:lang w:val="en-US"/>
        </w:rPr>
        <w:t>Product Keys</w:t>
      </w:r>
    </w:p>
    <w:p w14:paraId="5742F914" w14:textId="6CBF7B30" w:rsidR="001526FE" w:rsidRPr="001526FE" w:rsidRDefault="001C7517" w:rsidP="001C7517">
      <w:pPr>
        <w:spacing w:before="0" w:beforeAutospacing="0" w:after="0"/>
        <w:rPr>
          <w:lang w:val="en-US"/>
        </w:rPr>
      </w:pPr>
      <w:r>
        <w:rPr>
          <w:lang w:val="en-US"/>
        </w:rPr>
        <w:br/>
      </w:r>
      <w:r w:rsidR="001526FE" w:rsidRPr="00577254">
        <w:rPr>
          <w:lang w:val="en-US"/>
        </w:rPr>
        <w:t>Students can continue using Tableau after the class is over by individually requesting their own one-year license through the Tableau for Students program.</w:t>
      </w:r>
      <w:r w:rsidRPr="00577254">
        <w:rPr>
          <w:lang w:val="en-US"/>
        </w:rPr>
        <w:t xml:space="preserve"> </w:t>
      </w:r>
    </w:p>
    <w:p w14:paraId="4C848864" w14:textId="67ABFC23" w:rsidR="00577254" w:rsidRDefault="00C33DAC" w:rsidP="001526FE">
      <w:pPr>
        <w:pStyle w:val="Kop2"/>
      </w:pPr>
      <w:bookmarkStart w:id="60" w:name="_Toc514679942"/>
      <w:r>
        <w:t>Workshop</w:t>
      </w:r>
      <w:r w:rsidR="006E213E">
        <w:t xml:space="preserve"> en assistentie</w:t>
      </w:r>
      <w:bookmarkEnd w:id="60"/>
      <w:r w:rsidR="006E213E">
        <w:t xml:space="preserve"> </w:t>
      </w:r>
    </w:p>
    <w:p w14:paraId="4BF4BBB5" w14:textId="049673D0" w:rsidR="001526FE" w:rsidRPr="001526FE" w:rsidRDefault="001526FE" w:rsidP="001526FE">
      <w:r>
        <w:t>De projectweek start met een inleidende workshop Tableau.</w:t>
      </w:r>
    </w:p>
    <w:p w14:paraId="42F2B9C5" w14:textId="57D4E4E9" w:rsidR="00992227" w:rsidRDefault="006E213E" w:rsidP="007025D4">
      <w:r>
        <w:t>Onderstaande tabel toont welke consultants tijdens de week verdere assistentie verlenen bij het uitwerken van het project.</w:t>
      </w:r>
    </w:p>
    <w:p w14:paraId="7597370F" w14:textId="6F8866AD" w:rsidR="00992227" w:rsidRPr="001526FE" w:rsidRDefault="00992227" w:rsidP="00992227">
      <w:pPr>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sidRPr="001526FE">
        <w:rPr>
          <w:lang w:val="en-US"/>
        </w:rPr>
        <w:t>22/05</w:t>
      </w:r>
      <w:r w:rsidR="001526FE">
        <w:rPr>
          <w:lang w:val="en-US"/>
        </w:rPr>
        <w:tab/>
      </w:r>
      <w:r w:rsidRPr="001526FE">
        <w:rPr>
          <w:lang w:val="en-US"/>
        </w:rPr>
        <w:tab/>
        <w:t xml:space="preserve">Tableau </w:t>
      </w:r>
      <w:r w:rsidR="001526FE" w:rsidRPr="001526FE">
        <w:rPr>
          <w:lang w:val="en-US"/>
        </w:rPr>
        <w:t>workshop</w:t>
      </w:r>
      <w:r w:rsidRPr="001526FE">
        <w:rPr>
          <w:lang w:val="en-US"/>
        </w:rPr>
        <w:tab/>
      </w:r>
      <w:r w:rsidR="001526FE">
        <w:rPr>
          <w:lang w:val="en-US"/>
        </w:rPr>
        <w:tab/>
      </w:r>
      <w:r w:rsidRPr="001526FE">
        <w:rPr>
          <w:lang w:val="en-US"/>
        </w:rPr>
        <w:t>Gert Kemps</w:t>
      </w:r>
    </w:p>
    <w:p w14:paraId="4528279F" w14:textId="06E92643" w:rsidR="00992227" w:rsidRPr="00992227" w:rsidRDefault="00992227" w:rsidP="00992227">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r w:rsidRPr="00992227">
        <w:rPr>
          <w:lang w:val="en-GB"/>
        </w:rPr>
        <w:t>23/05</w:t>
      </w:r>
      <w:r w:rsidRPr="00992227">
        <w:rPr>
          <w:lang w:val="en-GB"/>
        </w:rPr>
        <w:tab/>
      </w:r>
      <w:r w:rsidR="001526FE">
        <w:rPr>
          <w:lang w:val="en-GB"/>
        </w:rPr>
        <w:tab/>
      </w:r>
      <w:r w:rsidRPr="00992227">
        <w:rPr>
          <w:lang w:val="en-GB"/>
        </w:rPr>
        <w:t>Follow up</w:t>
      </w:r>
      <w:r w:rsidRPr="00992227">
        <w:rPr>
          <w:lang w:val="en-GB"/>
        </w:rPr>
        <w:tab/>
      </w:r>
      <w:r w:rsidRPr="00992227">
        <w:rPr>
          <w:lang w:val="en-GB"/>
        </w:rPr>
        <w:tab/>
      </w:r>
      <w:r w:rsidR="001526FE">
        <w:rPr>
          <w:lang w:val="en-GB"/>
        </w:rPr>
        <w:tab/>
      </w:r>
      <w:r w:rsidRPr="00992227">
        <w:rPr>
          <w:lang w:val="en-GB"/>
        </w:rPr>
        <w:t xml:space="preserve">Tom De Witte &amp; </w:t>
      </w:r>
      <w:proofErr w:type="spellStart"/>
      <w:r w:rsidRPr="00992227">
        <w:rPr>
          <w:lang w:val="en-GB"/>
        </w:rPr>
        <w:t>Robbe</w:t>
      </w:r>
      <w:proofErr w:type="spellEnd"/>
      <w:r w:rsidRPr="00992227">
        <w:rPr>
          <w:lang w:val="en-GB"/>
        </w:rPr>
        <w:t xml:space="preserve"> Van </w:t>
      </w:r>
      <w:proofErr w:type="spellStart"/>
      <w:r w:rsidRPr="00992227">
        <w:rPr>
          <w:lang w:val="en-GB"/>
        </w:rPr>
        <w:t>Laere</w:t>
      </w:r>
      <w:proofErr w:type="spellEnd"/>
    </w:p>
    <w:p w14:paraId="3084CB44" w14:textId="5942A7A2" w:rsidR="00992227" w:rsidRPr="00992227" w:rsidRDefault="00992227" w:rsidP="00992227">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r w:rsidRPr="00992227">
        <w:rPr>
          <w:lang w:val="en-GB"/>
        </w:rPr>
        <w:t>24/05</w:t>
      </w:r>
      <w:r w:rsidR="001526FE">
        <w:rPr>
          <w:lang w:val="en-GB"/>
        </w:rPr>
        <w:tab/>
      </w:r>
      <w:r w:rsidRPr="00992227">
        <w:rPr>
          <w:lang w:val="en-GB"/>
        </w:rPr>
        <w:tab/>
        <w:t>Intro to infographics</w:t>
      </w:r>
      <w:r w:rsidRPr="00992227">
        <w:rPr>
          <w:lang w:val="en-GB"/>
        </w:rPr>
        <w:tab/>
      </w:r>
      <w:r w:rsidR="001526FE">
        <w:rPr>
          <w:lang w:val="en-GB"/>
        </w:rPr>
        <w:tab/>
      </w:r>
      <w:r w:rsidRPr="00992227">
        <w:rPr>
          <w:lang w:val="en-GB"/>
        </w:rPr>
        <w:t xml:space="preserve">Peter </w:t>
      </w:r>
      <w:proofErr w:type="spellStart"/>
      <w:r w:rsidRPr="00992227">
        <w:rPr>
          <w:lang w:val="en-GB"/>
        </w:rPr>
        <w:t>Stouthuysen</w:t>
      </w:r>
      <w:proofErr w:type="spellEnd"/>
    </w:p>
    <w:p w14:paraId="7176B4A2" w14:textId="5FAE6EDE" w:rsidR="00992227" w:rsidRPr="00992227" w:rsidRDefault="00992227" w:rsidP="00992227">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r w:rsidRPr="00992227">
        <w:rPr>
          <w:lang w:val="en-GB"/>
        </w:rPr>
        <w:t>25/05</w:t>
      </w:r>
      <w:r w:rsidRPr="00992227">
        <w:rPr>
          <w:lang w:val="en-GB"/>
        </w:rPr>
        <w:tab/>
      </w:r>
      <w:r w:rsidRPr="00992227">
        <w:rPr>
          <w:lang w:val="en-GB"/>
        </w:rPr>
        <w:tab/>
        <w:t>Follow up</w:t>
      </w:r>
      <w:r w:rsidRPr="00992227">
        <w:rPr>
          <w:lang w:val="en-GB"/>
        </w:rPr>
        <w:tab/>
      </w:r>
      <w:r w:rsidRPr="00992227">
        <w:rPr>
          <w:lang w:val="en-GB"/>
        </w:rPr>
        <w:tab/>
      </w:r>
      <w:r w:rsidR="001526FE">
        <w:rPr>
          <w:lang w:val="en-GB"/>
        </w:rPr>
        <w:tab/>
      </w:r>
      <w:r w:rsidRPr="00992227">
        <w:rPr>
          <w:lang w:val="en-GB"/>
        </w:rPr>
        <w:t>Eline Schmitz &amp; Charlie Janssen</w:t>
      </w:r>
    </w:p>
    <w:p w14:paraId="3865A3F3" w14:textId="2AAED6EA" w:rsidR="006E213E" w:rsidRPr="001526FE" w:rsidRDefault="001526FE" w:rsidP="00992227">
      <w:pPr>
        <w:pBdr>
          <w:top w:val="single" w:sz="4" w:space="1" w:color="auto"/>
          <w:left w:val="single" w:sz="4" w:space="4" w:color="auto"/>
          <w:bottom w:val="single" w:sz="4" w:space="1" w:color="auto"/>
          <w:right w:val="single" w:sz="4" w:space="4" w:color="auto"/>
          <w:between w:val="single" w:sz="4" w:space="1" w:color="auto"/>
          <w:bar w:val="single" w:sz="4" w:color="auto"/>
        </w:pBdr>
      </w:pPr>
      <w:r>
        <w:t>28/05</w:t>
      </w:r>
      <w:r>
        <w:tab/>
      </w:r>
      <w:r w:rsidRPr="001526FE">
        <w:tab/>
        <w:t>J</w:t>
      </w:r>
      <w:r w:rsidR="00992227" w:rsidRPr="001526FE">
        <w:t>ury</w:t>
      </w:r>
      <w:r w:rsidR="00992227" w:rsidRPr="001526FE">
        <w:tab/>
      </w:r>
      <w:r w:rsidR="00992227" w:rsidRPr="001526FE">
        <w:tab/>
      </w:r>
      <w:r w:rsidR="00992227" w:rsidRPr="001526FE">
        <w:tab/>
      </w:r>
      <w:r w:rsidRPr="001526FE">
        <w:tab/>
      </w:r>
      <w:r w:rsidR="00992227" w:rsidRPr="001526FE">
        <w:t xml:space="preserve">Gert Kemps &amp; Peter </w:t>
      </w:r>
      <w:proofErr w:type="spellStart"/>
      <w:r w:rsidR="00992227" w:rsidRPr="001526FE">
        <w:t>Stouthuysen</w:t>
      </w:r>
      <w:proofErr w:type="spellEnd"/>
      <w:r w:rsidR="006E213E" w:rsidRPr="001526FE">
        <w:br/>
      </w:r>
    </w:p>
    <w:p w14:paraId="5C855344" w14:textId="6F81C2A0" w:rsidR="00C23368" w:rsidRPr="001526FE" w:rsidRDefault="00C23368" w:rsidP="00C23368">
      <w:pPr>
        <w:pStyle w:val="Kop2"/>
        <w:numPr>
          <w:ilvl w:val="0"/>
          <w:numId w:val="0"/>
        </w:numPr>
        <w:ind w:left="737"/>
      </w:pPr>
    </w:p>
    <w:p w14:paraId="601459F3" w14:textId="77777777" w:rsidR="00C23368" w:rsidRPr="001526FE" w:rsidRDefault="00C23368" w:rsidP="00C23368"/>
    <w:p w14:paraId="4027A012" w14:textId="73AA368B" w:rsidR="00C33DAC" w:rsidRDefault="001C7517" w:rsidP="00C33DAC">
      <w:pPr>
        <w:pStyle w:val="Kop2"/>
      </w:pPr>
      <w:r>
        <w:br w:type="column"/>
      </w:r>
      <w:bookmarkStart w:id="61" w:name="_Toc514679943"/>
      <w:r w:rsidR="00E06851">
        <w:lastRenderedPageBreak/>
        <w:t>Dashboarding</w:t>
      </w:r>
      <w:bookmarkEnd w:id="61"/>
    </w:p>
    <w:p w14:paraId="2F676F93" w14:textId="2496021B" w:rsidR="004A2E4A" w:rsidRDefault="00C33DAC" w:rsidP="00C33DAC">
      <w:r>
        <w:t xml:space="preserve">Doel van het project is het aanmaken van 2 dashboards.  </w:t>
      </w:r>
    </w:p>
    <w:p w14:paraId="0BEB8096" w14:textId="652F3A6C" w:rsidR="00C33DAC" w:rsidRPr="002D5595" w:rsidRDefault="00C33DAC" w:rsidP="00C33DAC">
      <w:r>
        <w:t xml:space="preserve">Voor het eerste dashboard baseer je je op data </w:t>
      </w:r>
      <w:r w:rsidR="006955BE">
        <w:t>geleverd door Ordina met betrekking tot</w:t>
      </w:r>
      <w:r w:rsidR="00B54492">
        <w:t xml:space="preserve"> </w:t>
      </w:r>
      <w:r w:rsidR="002F0A98">
        <w:t>films</w:t>
      </w:r>
      <w:r w:rsidRPr="002D5595">
        <w:t xml:space="preserve">. </w:t>
      </w:r>
      <w:r w:rsidR="002F0A98" w:rsidRPr="00550D9B">
        <w:t xml:space="preserve">Deze dataset wordt in </w:t>
      </w:r>
      <w:proofErr w:type="spellStart"/>
      <w:r w:rsidR="002F0A98" w:rsidRPr="00550D9B">
        <w:t>csv</w:t>
      </w:r>
      <w:proofErr w:type="spellEnd"/>
      <w:r w:rsidR="002F0A98" w:rsidRPr="00550D9B">
        <w:t xml:space="preserve"> formaat ter beschikking gesteld. </w:t>
      </w:r>
      <w:r w:rsidR="001024DC" w:rsidRPr="002D5595">
        <w:t xml:space="preserve">Welke vragen je </w:t>
      </w:r>
      <w:r w:rsidR="007462A4" w:rsidRPr="002D5595">
        <w:t xml:space="preserve">op basis van </w:t>
      </w:r>
      <w:r w:rsidR="001024DC" w:rsidRPr="002D5595">
        <w:t xml:space="preserve">deze data </w:t>
      </w:r>
      <w:r w:rsidR="007462A4" w:rsidRPr="002D5595">
        <w:t>kan</w:t>
      </w:r>
      <w:r w:rsidR="0072427B" w:rsidRPr="002D5595">
        <w:t xml:space="preserve"> beantwoorden word</w:t>
      </w:r>
      <w:r w:rsidR="00B54492">
        <w:t>t</w:t>
      </w:r>
      <w:r w:rsidR="001024DC" w:rsidRPr="002D5595">
        <w:t xml:space="preserve"> duidelijk omschreven.  We helpen je met andere woorden op weg om de juiste verbanden te vinden.  </w:t>
      </w:r>
      <w:r w:rsidR="000050C1">
        <w:t>Voor de concrete opgave</w:t>
      </w:r>
      <w:r w:rsidR="00B54492">
        <w:t>: z</w:t>
      </w:r>
      <w:r w:rsidR="006955BE">
        <w:t>ie aparte bundel van Ordina.</w:t>
      </w:r>
    </w:p>
    <w:p w14:paraId="4D5AFB53" w14:textId="0A24F0D2" w:rsidR="00C33DAC" w:rsidRDefault="001024DC" w:rsidP="00C33DAC">
      <w:pPr>
        <w:rPr>
          <w:rFonts w:asciiTheme="majorHAnsi" w:hAnsiTheme="majorHAnsi"/>
          <w:color w:val="000000"/>
          <w:shd w:val="clear" w:color="auto" w:fill="FFFFFF"/>
        </w:rPr>
      </w:pPr>
      <w:r w:rsidRPr="002D5595">
        <w:rPr>
          <w:rFonts w:asciiTheme="majorHAnsi" w:hAnsiTheme="majorHAnsi"/>
          <w:color w:val="000000"/>
          <w:shd w:val="clear" w:color="auto" w:fill="FFFFFF"/>
        </w:rPr>
        <w:t>Wat het 2</w:t>
      </w:r>
      <w:r w:rsidRPr="002D5595">
        <w:rPr>
          <w:rFonts w:asciiTheme="majorHAnsi" w:hAnsiTheme="majorHAnsi"/>
          <w:color w:val="000000"/>
          <w:shd w:val="clear" w:color="auto" w:fill="FFFFFF"/>
          <w:vertAlign w:val="superscript"/>
        </w:rPr>
        <w:t>de</w:t>
      </w:r>
      <w:r w:rsidRPr="002D5595">
        <w:rPr>
          <w:rFonts w:asciiTheme="majorHAnsi" w:hAnsiTheme="majorHAnsi"/>
          <w:color w:val="000000"/>
          <w:shd w:val="clear" w:color="auto" w:fill="FFFFFF"/>
        </w:rPr>
        <w:t xml:space="preserve"> dashboard betreft mag je zelf bepalen met welke data je aan de slag wil.  We leveren een aantal mogelijke databronnen aan maar het staat je vrij om zelf op zoek te gaan naar databestanden die je interessant vindt om verder te analyseren.</w:t>
      </w:r>
      <w:r w:rsidR="00B54492">
        <w:rPr>
          <w:rFonts w:asciiTheme="majorHAnsi" w:hAnsiTheme="majorHAnsi"/>
          <w:color w:val="000000"/>
          <w:shd w:val="clear" w:color="auto" w:fill="FFFFFF"/>
        </w:rPr>
        <w:t xml:space="preserve"> Mocht je data vinden die aansluiten bij de </w:t>
      </w:r>
      <w:r w:rsidR="002F0A98">
        <w:rPr>
          <w:rFonts w:asciiTheme="majorHAnsi" w:hAnsiTheme="majorHAnsi"/>
          <w:color w:val="000000"/>
          <w:shd w:val="clear" w:color="auto" w:fill="FFFFFF"/>
        </w:rPr>
        <w:t>films</w:t>
      </w:r>
      <w:r w:rsidR="00B54492">
        <w:rPr>
          <w:rFonts w:asciiTheme="majorHAnsi" w:hAnsiTheme="majorHAnsi"/>
          <w:color w:val="000000"/>
          <w:shd w:val="clear" w:color="auto" w:fill="FFFFFF"/>
        </w:rPr>
        <w:t xml:space="preserve"> en op deze manier nog extra inzichten kunnen verschaffen is dat een pluspunt.</w:t>
      </w:r>
    </w:p>
    <w:p w14:paraId="3651D2F1" w14:textId="2AA3F17D" w:rsidR="004A2E4A" w:rsidRDefault="004A2E4A" w:rsidP="00C33DAC">
      <w:pPr>
        <w:rPr>
          <w:rFonts w:asciiTheme="majorHAnsi" w:hAnsiTheme="majorHAnsi"/>
          <w:color w:val="000000"/>
          <w:shd w:val="clear" w:color="auto" w:fill="FFFFFF"/>
        </w:rPr>
      </w:pPr>
      <w:r>
        <w:rPr>
          <w:rFonts w:asciiTheme="majorHAnsi" w:hAnsiTheme="majorHAnsi"/>
          <w:color w:val="000000"/>
          <w:shd w:val="clear" w:color="auto" w:fill="FFFFFF"/>
        </w:rPr>
        <w:t>Voor elk dashboard neem je volgende stappen:</w:t>
      </w:r>
    </w:p>
    <w:p w14:paraId="47D0A703" w14:textId="0E5BBA00" w:rsidR="004A2E4A" w:rsidRDefault="004A2E4A" w:rsidP="004A2E4A">
      <w:pPr>
        <w:pStyle w:val="Lijstalinea"/>
        <w:numPr>
          <w:ilvl w:val="0"/>
          <w:numId w:val="45"/>
        </w:numPr>
        <w:rPr>
          <w:rFonts w:asciiTheme="majorHAnsi" w:hAnsiTheme="majorHAnsi"/>
          <w:color w:val="000000"/>
          <w:shd w:val="clear" w:color="auto" w:fill="FFFFFF"/>
        </w:rPr>
      </w:pPr>
      <w:r>
        <w:rPr>
          <w:rFonts w:asciiTheme="majorHAnsi" w:hAnsiTheme="majorHAnsi"/>
          <w:color w:val="000000"/>
          <w:shd w:val="clear" w:color="auto" w:fill="FFFFFF"/>
        </w:rPr>
        <w:t>Connecteer met een dataset</w:t>
      </w:r>
    </w:p>
    <w:p w14:paraId="7DB11ABD" w14:textId="46A1C823" w:rsidR="004A2E4A" w:rsidRDefault="00A062DD" w:rsidP="004A2E4A">
      <w:pPr>
        <w:pStyle w:val="Lijstalinea"/>
        <w:numPr>
          <w:ilvl w:val="0"/>
          <w:numId w:val="45"/>
        </w:numPr>
        <w:rPr>
          <w:rFonts w:asciiTheme="majorHAnsi" w:hAnsiTheme="majorHAnsi"/>
          <w:color w:val="000000"/>
          <w:shd w:val="clear" w:color="auto" w:fill="FFFFFF"/>
        </w:rPr>
      </w:pPr>
      <w:r>
        <w:rPr>
          <w:rFonts w:asciiTheme="majorHAnsi" w:hAnsiTheme="majorHAnsi"/>
          <w:color w:val="000000"/>
          <w:shd w:val="clear" w:color="auto" w:fill="FFFFFF"/>
        </w:rPr>
        <w:t>Bewerk</w:t>
      </w:r>
      <w:r w:rsidR="004A2E4A">
        <w:rPr>
          <w:rFonts w:asciiTheme="majorHAnsi" w:hAnsiTheme="majorHAnsi"/>
          <w:color w:val="000000"/>
          <w:shd w:val="clear" w:color="auto" w:fill="FFFFFF"/>
        </w:rPr>
        <w:t xml:space="preserve"> de dataset indien nodig</w:t>
      </w:r>
    </w:p>
    <w:p w14:paraId="62B5D64B" w14:textId="46376009" w:rsidR="00844F2A" w:rsidRDefault="006955BE" w:rsidP="004A2E4A">
      <w:pPr>
        <w:pStyle w:val="Lijstalinea"/>
        <w:numPr>
          <w:ilvl w:val="0"/>
          <w:numId w:val="45"/>
        </w:numPr>
        <w:rPr>
          <w:rFonts w:asciiTheme="majorHAnsi" w:hAnsiTheme="majorHAnsi"/>
          <w:color w:val="000000"/>
          <w:shd w:val="clear" w:color="auto" w:fill="FFFFFF"/>
          <w:lang w:val="en-GB"/>
        </w:rPr>
      </w:pPr>
      <w:proofErr w:type="spellStart"/>
      <w:r w:rsidRPr="006955BE">
        <w:rPr>
          <w:rFonts w:asciiTheme="majorHAnsi" w:hAnsiTheme="majorHAnsi"/>
          <w:color w:val="000000"/>
          <w:shd w:val="clear" w:color="auto" w:fill="FFFFFF"/>
          <w:lang w:val="en-GB"/>
        </w:rPr>
        <w:t>Maak</w:t>
      </w:r>
      <w:proofErr w:type="spellEnd"/>
      <w:r w:rsidRPr="006955BE">
        <w:rPr>
          <w:rFonts w:asciiTheme="majorHAnsi" w:hAnsiTheme="majorHAnsi"/>
          <w:color w:val="000000"/>
          <w:shd w:val="clear" w:color="auto" w:fill="FFFFFF"/>
          <w:lang w:val="en-GB"/>
        </w:rPr>
        <w:t xml:space="preserve"> dashboards</w:t>
      </w:r>
      <w:r w:rsidR="004A2E4A" w:rsidRPr="006955BE">
        <w:rPr>
          <w:rFonts w:asciiTheme="majorHAnsi" w:hAnsiTheme="majorHAnsi"/>
          <w:color w:val="000000"/>
          <w:shd w:val="clear" w:color="auto" w:fill="FFFFFF"/>
          <w:lang w:val="en-GB"/>
        </w:rPr>
        <w:t xml:space="preserve"> </w:t>
      </w:r>
      <w:r w:rsidRPr="006955BE">
        <w:rPr>
          <w:rFonts w:asciiTheme="majorHAnsi" w:hAnsiTheme="majorHAnsi"/>
          <w:color w:val="000000"/>
          <w:shd w:val="clear" w:color="auto" w:fill="FFFFFF"/>
          <w:lang w:val="en-GB"/>
        </w:rPr>
        <w:t>in</w:t>
      </w:r>
      <w:r w:rsidR="004A2E4A" w:rsidRPr="006955BE">
        <w:rPr>
          <w:rFonts w:asciiTheme="majorHAnsi" w:hAnsiTheme="majorHAnsi"/>
          <w:color w:val="000000"/>
          <w:shd w:val="clear" w:color="auto" w:fill="FFFFFF"/>
          <w:lang w:val="en-GB"/>
        </w:rPr>
        <w:t xml:space="preserve"> </w:t>
      </w:r>
      <w:r w:rsidRPr="006955BE">
        <w:rPr>
          <w:rFonts w:asciiTheme="majorHAnsi" w:hAnsiTheme="majorHAnsi"/>
          <w:color w:val="000000"/>
          <w:shd w:val="clear" w:color="auto" w:fill="FFFFFF"/>
          <w:lang w:val="en-GB"/>
        </w:rPr>
        <w:t>Tableau</w:t>
      </w:r>
    </w:p>
    <w:p w14:paraId="2B49E803" w14:textId="2FE8E259" w:rsidR="004A2E4A" w:rsidRPr="006955BE" w:rsidRDefault="004A2E4A" w:rsidP="00844F2A">
      <w:pPr>
        <w:pStyle w:val="Lijstalinea"/>
        <w:rPr>
          <w:rFonts w:asciiTheme="majorHAnsi" w:hAnsiTheme="majorHAnsi"/>
          <w:color w:val="000000"/>
          <w:shd w:val="clear" w:color="auto" w:fill="FFFFFF"/>
          <w:lang w:val="en-GB"/>
        </w:rPr>
      </w:pPr>
    </w:p>
    <w:p w14:paraId="68C5C61F" w14:textId="3FC924DD" w:rsidR="00C4141A" w:rsidRDefault="00C4141A" w:rsidP="00C4141A">
      <w:pPr>
        <w:pStyle w:val="Kop3"/>
        <w:rPr>
          <w:shd w:val="clear" w:color="auto" w:fill="FFFFFF"/>
        </w:rPr>
      </w:pPr>
      <w:bookmarkStart w:id="62" w:name="_Toc514679944"/>
      <w:r>
        <w:rPr>
          <w:shd w:val="clear" w:color="auto" w:fill="FFFFFF"/>
        </w:rPr>
        <w:t xml:space="preserve">Dashboard </w:t>
      </w:r>
      <w:r w:rsidR="0099158F">
        <w:rPr>
          <w:shd w:val="clear" w:color="auto" w:fill="FFFFFF"/>
        </w:rPr>
        <w:t>films</w:t>
      </w:r>
      <w:bookmarkEnd w:id="62"/>
    </w:p>
    <w:p w14:paraId="6112F5AA" w14:textId="0B2525D6" w:rsidR="004A2E4A" w:rsidRDefault="00D7763F" w:rsidP="002D5595">
      <w:r>
        <w:t>Zie bundel van Ordina voor de concrete opdracht.</w:t>
      </w:r>
    </w:p>
    <w:p w14:paraId="00EE8338" w14:textId="08BD9D9A" w:rsidR="00A1338B" w:rsidRDefault="00A1338B" w:rsidP="00A1338B">
      <w:pPr>
        <w:pStyle w:val="Kop3"/>
        <w:rPr>
          <w:shd w:val="clear" w:color="auto" w:fill="FFFFFF"/>
        </w:rPr>
      </w:pPr>
      <w:bookmarkStart w:id="63" w:name="_Toc514679945"/>
      <w:r>
        <w:rPr>
          <w:shd w:val="clear" w:color="auto" w:fill="FFFFFF"/>
        </w:rPr>
        <w:t>Dashboard op basis van dataset naar keuze</w:t>
      </w:r>
      <w:bookmarkEnd w:id="63"/>
    </w:p>
    <w:p w14:paraId="2537F683" w14:textId="77777777" w:rsidR="00177B15" w:rsidRDefault="00FD2CF6" w:rsidP="00607570">
      <w:r>
        <w:t>Wat het 2</w:t>
      </w:r>
      <w:r w:rsidRPr="00FD2CF6">
        <w:rPr>
          <w:vertAlign w:val="superscript"/>
        </w:rPr>
        <w:t>de</w:t>
      </w:r>
      <w:r>
        <w:t xml:space="preserve"> dashboard betreft, start je van een dataset naar keuze. </w:t>
      </w:r>
    </w:p>
    <w:p w14:paraId="10DBC9C7" w14:textId="463D0744" w:rsidR="00607570" w:rsidRDefault="00FD2CF6" w:rsidP="00607570">
      <w:r>
        <w:t>Je mag zelf op zoe</w:t>
      </w:r>
      <w:r w:rsidR="00607570">
        <w:t xml:space="preserve">k gaan naar interessante data op het net.  </w:t>
      </w:r>
      <w:r w:rsidR="00844F2A">
        <w:t xml:space="preserve">Data die aansluiten bij het topic </w:t>
      </w:r>
      <w:r w:rsidR="002F0A98">
        <w:t>films</w:t>
      </w:r>
      <w:r w:rsidR="00844F2A">
        <w:t xml:space="preserve"> kunnen een meerwaarde betekenen. </w:t>
      </w:r>
      <w:r w:rsidR="00607570">
        <w:t>Onderstaande open data initiatieven zijn een goed startpunt.  Open data</w:t>
      </w:r>
      <w:r w:rsidR="00607570" w:rsidRPr="00607570">
        <w:t xml:space="preserve"> </w:t>
      </w:r>
      <w:r w:rsidR="00607570">
        <w:t>zijn</w:t>
      </w:r>
      <w:r w:rsidR="00607570" w:rsidRPr="00607570">
        <w:t xml:space="preserve"> niet-persoonsgebonden gegevens </w:t>
      </w:r>
      <w:r w:rsidR="00607570">
        <w:t xml:space="preserve">die </w:t>
      </w:r>
      <w:r w:rsidR="00607570" w:rsidRPr="00607570">
        <w:t>beschikbaar zijn voor iedereen</w:t>
      </w:r>
      <w:r w:rsidR="00607570">
        <w:t xml:space="preserve"> in</w:t>
      </w:r>
      <w:r w:rsidR="00607570" w:rsidRPr="00607570">
        <w:t xml:space="preserve"> leesbare formaten. De meeste open data komen van overheidsinstanties. </w:t>
      </w:r>
    </w:p>
    <w:p w14:paraId="17076A5D" w14:textId="5AD8805A" w:rsidR="00607570" w:rsidRDefault="000330C7" w:rsidP="004E11F1">
      <w:pPr>
        <w:pStyle w:val="Lijstalinea"/>
        <w:numPr>
          <w:ilvl w:val="0"/>
          <w:numId w:val="24"/>
        </w:numPr>
      </w:pPr>
      <w:hyperlink r:id="rId26" w:history="1">
        <w:r w:rsidR="00607570" w:rsidRPr="00607570">
          <w:rPr>
            <w:rStyle w:val="Hyperlink"/>
            <w:szCs w:val="24"/>
          </w:rPr>
          <w:t>http://opendata.antwerpen.be/</w:t>
        </w:r>
      </w:hyperlink>
    </w:p>
    <w:p w14:paraId="0B80DCC6" w14:textId="5647F2E3" w:rsidR="00607570" w:rsidRDefault="000330C7" w:rsidP="004E11F1">
      <w:pPr>
        <w:pStyle w:val="Lijstalinea"/>
        <w:numPr>
          <w:ilvl w:val="0"/>
          <w:numId w:val="23"/>
        </w:numPr>
      </w:pPr>
      <w:hyperlink r:id="rId27" w:history="1">
        <w:r w:rsidR="00607570" w:rsidRPr="00607570">
          <w:rPr>
            <w:rStyle w:val="Hyperlink"/>
            <w:szCs w:val="24"/>
          </w:rPr>
          <w:t>http://opendata.vlaanderen.be/</w:t>
        </w:r>
      </w:hyperlink>
    </w:p>
    <w:p w14:paraId="6804671B" w14:textId="66C94019" w:rsidR="0071771A" w:rsidRDefault="000330C7" w:rsidP="004E11F1">
      <w:pPr>
        <w:pStyle w:val="Lijstalinea"/>
        <w:numPr>
          <w:ilvl w:val="0"/>
          <w:numId w:val="23"/>
        </w:numPr>
      </w:pPr>
      <w:hyperlink r:id="rId28" w:history="1">
        <w:r w:rsidR="0071771A" w:rsidRPr="0071771A">
          <w:rPr>
            <w:rStyle w:val="Hyperlink"/>
            <w:szCs w:val="24"/>
          </w:rPr>
          <w:t>http://data.toerismevlaanderen.be/</w:t>
        </w:r>
      </w:hyperlink>
    </w:p>
    <w:p w14:paraId="51ACFFE2" w14:textId="65EB5A9F" w:rsidR="0071771A" w:rsidRDefault="000330C7" w:rsidP="004E11F1">
      <w:pPr>
        <w:pStyle w:val="Lijstalinea"/>
        <w:numPr>
          <w:ilvl w:val="0"/>
          <w:numId w:val="23"/>
        </w:numPr>
      </w:pPr>
      <w:hyperlink r:id="rId29" w:history="1">
        <w:r w:rsidR="0071771A" w:rsidRPr="0071771A">
          <w:rPr>
            <w:rStyle w:val="Hyperlink"/>
            <w:szCs w:val="24"/>
          </w:rPr>
          <w:t>http://data.gov.be/nl</w:t>
        </w:r>
      </w:hyperlink>
    </w:p>
    <w:p w14:paraId="64A6427F" w14:textId="55F9B793" w:rsidR="0071771A" w:rsidRDefault="000330C7" w:rsidP="004E11F1">
      <w:pPr>
        <w:pStyle w:val="Lijstalinea"/>
        <w:numPr>
          <w:ilvl w:val="0"/>
          <w:numId w:val="23"/>
        </w:numPr>
      </w:pPr>
      <w:hyperlink r:id="rId30" w:history="1">
        <w:r w:rsidR="0071771A" w:rsidRPr="0071771A">
          <w:rPr>
            <w:rStyle w:val="Hyperlink"/>
            <w:szCs w:val="24"/>
          </w:rPr>
          <w:t>https://open-data.europa.eu/en/data/</w:t>
        </w:r>
      </w:hyperlink>
    </w:p>
    <w:p w14:paraId="729BCDF7" w14:textId="77777777" w:rsidR="001B795D" w:rsidRDefault="001B795D" w:rsidP="001B795D">
      <w:pPr>
        <w:jc w:val="both"/>
        <w:rPr>
          <w:rStyle w:val="Alletekenopmaakwissen"/>
        </w:rPr>
      </w:pPr>
      <w:r>
        <w:rPr>
          <w:rStyle w:val="Alletekenopmaakwissen"/>
        </w:rPr>
        <w:t>Houd rekening met de volgende tips bij de selectie van je data:</w:t>
      </w:r>
    </w:p>
    <w:p w14:paraId="5E397D4E" w14:textId="77777777" w:rsidR="001B795D" w:rsidRDefault="001B795D" w:rsidP="001B795D">
      <w:pPr>
        <w:pStyle w:val="Lijstalinea"/>
        <w:numPr>
          <w:ilvl w:val="0"/>
          <w:numId w:val="36"/>
        </w:numPr>
        <w:jc w:val="both"/>
        <w:rPr>
          <w:rStyle w:val="Alletekenopmaakwissen"/>
        </w:rPr>
      </w:pPr>
      <w:r>
        <w:rPr>
          <w:rStyle w:val="Alletekenopmaakwissen"/>
        </w:rPr>
        <w:t xml:space="preserve">bij voorkeur een Excel of </w:t>
      </w:r>
      <w:proofErr w:type="spellStart"/>
      <w:r>
        <w:rPr>
          <w:rStyle w:val="Alletekenopmaakwissen"/>
        </w:rPr>
        <w:t>csv</w:t>
      </w:r>
      <w:proofErr w:type="spellEnd"/>
      <w:r>
        <w:rPr>
          <w:rStyle w:val="Alletekenopmaakwissen"/>
        </w:rPr>
        <w:t xml:space="preserve"> met alle data op 1 tabblad</w:t>
      </w:r>
    </w:p>
    <w:p w14:paraId="5E890DD9" w14:textId="77777777" w:rsidR="001B795D" w:rsidRDefault="001B795D" w:rsidP="001B795D">
      <w:pPr>
        <w:pStyle w:val="Lijstalinea"/>
        <w:numPr>
          <w:ilvl w:val="0"/>
          <w:numId w:val="36"/>
        </w:numPr>
        <w:jc w:val="both"/>
        <w:rPr>
          <w:rStyle w:val="Alletekenopmaakwissen"/>
        </w:rPr>
      </w:pPr>
      <w:r>
        <w:rPr>
          <w:rStyle w:val="Alletekenopmaakwissen"/>
        </w:rPr>
        <w:t xml:space="preserve">minimum 15 kolommen </w:t>
      </w:r>
    </w:p>
    <w:p w14:paraId="4AE528FB" w14:textId="77777777" w:rsidR="001B795D" w:rsidRDefault="001B795D" w:rsidP="001B795D">
      <w:pPr>
        <w:pStyle w:val="Lijstalinea"/>
        <w:numPr>
          <w:ilvl w:val="0"/>
          <w:numId w:val="36"/>
        </w:numPr>
        <w:jc w:val="both"/>
        <w:rPr>
          <w:rStyle w:val="Alletekenopmaakwissen"/>
        </w:rPr>
      </w:pPr>
      <w:r>
        <w:rPr>
          <w:rStyle w:val="Alletekenopmaakwissen"/>
        </w:rPr>
        <w:t>minimum 100 rijen</w:t>
      </w:r>
    </w:p>
    <w:p w14:paraId="7F35428C" w14:textId="77777777" w:rsidR="001B795D" w:rsidRDefault="001B795D" w:rsidP="001B795D">
      <w:pPr>
        <w:pStyle w:val="Lijstalinea"/>
        <w:numPr>
          <w:ilvl w:val="0"/>
          <w:numId w:val="36"/>
        </w:numPr>
        <w:jc w:val="both"/>
        <w:rPr>
          <w:rStyle w:val="Alletekenopmaakwissen"/>
        </w:rPr>
      </w:pPr>
      <w:r>
        <w:rPr>
          <w:rStyle w:val="Alletekenopmaakwissen"/>
        </w:rPr>
        <w:t>voldoende numerieke gegevens</w:t>
      </w:r>
    </w:p>
    <w:p w14:paraId="7F56DA93" w14:textId="622B54D7" w:rsidR="00177B15" w:rsidRDefault="001B795D" w:rsidP="001B795D">
      <w:pPr>
        <w:pStyle w:val="Lijstalinea"/>
        <w:ind w:left="0"/>
        <w:jc w:val="both"/>
      </w:pPr>
      <w:r>
        <w:rPr>
          <w:rStyle w:val="Alletekenopmaakwissen"/>
        </w:rPr>
        <w:lastRenderedPageBreak/>
        <w:br/>
      </w:r>
      <w:r w:rsidR="00177B15">
        <w:t>Mocht je geen geschikte data vinden dan kan je vertr</w:t>
      </w:r>
      <w:r w:rsidR="002D5595">
        <w:t xml:space="preserve">ekken van </w:t>
      </w:r>
      <w:r>
        <w:t xml:space="preserve">door ons aangeleverde </w:t>
      </w:r>
      <w:r w:rsidR="002D5595">
        <w:t>datasets</w:t>
      </w:r>
      <w:r>
        <w:t xml:space="preserve"> terug te vinden op Toledo</w:t>
      </w:r>
    </w:p>
    <w:p w14:paraId="254B8F6E" w14:textId="6181E268" w:rsidR="00FD2CF6" w:rsidRPr="002D5595" w:rsidRDefault="00177B15" w:rsidP="004E11F1">
      <w:pPr>
        <w:pStyle w:val="Lijstalinea"/>
        <w:numPr>
          <w:ilvl w:val="0"/>
          <w:numId w:val="25"/>
        </w:numPr>
      </w:pPr>
      <w:r w:rsidRPr="002D5595">
        <w:t>Eurosong</w:t>
      </w:r>
    </w:p>
    <w:p w14:paraId="1872951F" w14:textId="5A6C2417" w:rsidR="00D7763F" w:rsidRDefault="00D7763F" w:rsidP="00D7763F">
      <w:pPr>
        <w:pStyle w:val="Lijstalinea"/>
        <w:numPr>
          <w:ilvl w:val="0"/>
          <w:numId w:val="25"/>
        </w:numPr>
      </w:pPr>
      <w:r>
        <w:t>Tennis mannen</w:t>
      </w:r>
    </w:p>
    <w:p w14:paraId="01B176E7" w14:textId="7C8F56F8" w:rsidR="00D7763F" w:rsidRDefault="00D7763F" w:rsidP="00D7763F">
      <w:pPr>
        <w:pStyle w:val="Lijstalinea"/>
        <w:numPr>
          <w:ilvl w:val="0"/>
          <w:numId w:val="25"/>
        </w:numPr>
      </w:pPr>
      <w:r>
        <w:t>Hoger onderwijs</w:t>
      </w:r>
    </w:p>
    <w:p w14:paraId="22085FAE" w14:textId="7BD83717" w:rsidR="002F0A98" w:rsidRDefault="002F0A98" w:rsidP="00D7763F">
      <w:pPr>
        <w:pStyle w:val="Lijstalinea"/>
        <w:numPr>
          <w:ilvl w:val="0"/>
          <w:numId w:val="25"/>
        </w:numPr>
      </w:pPr>
      <w:r>
        <w:t>Global COGS</w:t>
      </w:r>
    </w:p>
    <w:p w14:paraId="3D4B5AAE" w14:textId="11B40282" w:rsidR="002F0A98" w:rsidRPr="002D5595" w:rsidRDefault="002F0A98" w:rsidP="002F0A98">
      <w:pPr>
        <w:pStyle w:val="Lijstalinea"/>
        <w:numPr>
          <w:ilvl w:val="0"/>
          <w:numId w:val="25"/>
        </w:numPr>
      </w:pPr>
      <w:r>
        <w:t>Global Superstore</w:t>
      </w:r>
    </w:p>
    <w:p w14:paraId="2D88FF51" w14:textId="77777777" w:rsidR="001B795D" w:rsidRDefault="00177B15" w:rsidP="00A1338B">
      <w:r>
        <w:t xml:space="preserve">Analyseer vervolgens de gekozen dataset.  </w:t>
      </w:r>
      <w:r>
        <w:br/>
      </w:r>
      <w:r w:rsidR="001B795D">
        <w:br/>
      </w:r>
      <w:r>
        <w:t xml:space="preserve">Zoek de verbanden tussen de data. </w:t>
      </w:r>
      <w:r w:rsidR="001B795D">
        <w:t>Leg de puzzel en b</w:t>
      </w:r>
      <w:r>
        <w:t>epaal met andere woorden welk verhaa</w:t>
      </w:r>
      <w:r w:rsidR="001B795D">
        <w:t>l je met de data kan vertellen.</w:t>
      </w:r>
    </w:p>
    <w:p w14:paraId="5EF7E8FB" w14:textId="41D0FBBC" w:rsidR="00844F2A" w:rsidRDefault="00177B15" w:rsidP="00A1338B">
      <w:r>
        <w:t xml:space="preserve">Visualiseer de data met behulp van </w:t>
      </w:r>
      <w:r w:rsidR="00D7763F">
        <w:t>Tableau</w:t>
      </w:r>
      <w:r>
        <w:t>.</w:t>
      </w:r>
    </w:p>
    <w:p w14:paraId="1A4EB958" w14:textId="7C8FC3E9" w:rsidR="0069536C" w:rsidRDefault="00F17AFA" w:rsidP="0069536C">
      <w:pPr>
        <w:pStyle w:val="Kop3"/>
        <w:rPr>
          <w:shd w:val="clear" w:color="auto" w:fill="FFFFFF"/>
        </w:rPr>
      </w:pPr>
      <w:bookmarkStart w:id="64" w:name="_Toc514679946"/>
      <w:r>
        <w:rPr>
          <w:shd w:val="clear" w:color="auto" w:fill="FFFFFF"/>
        </w:rPr>
        <w:t>Inleveren resultaten</w:t>
      </w:r>
      <w:bookmarkEnd w:id="64"/>
      <w:r>
        <w:rPr>
          <w:shd w:val="clear" w:color="auto" w:fill="FFFFFF"/>
        </w:rPr>
        <w:t xml:space="preserve"> </w:t>
      </w:r>
    </w:p>
    <w:p w14:paraId="01BC394A" w14:textId="7F6AD1B0" w:rsidR="00F17AFA" w:rsidRPr="00F17AFA" w:rsidRDefault="00095299" w:rsidP="00F17AFA">
      <w:pPr>
        <w:pStyle w:val="Kop4"/>
        <w:rPr>
          <w:shd w:val="clear" w:color="auto" w:fill="FFFFFF"/>
        </w:rPr>
      </w:pPr>
      <w:r>
        <w:rPr>
          <w:shd w:val="clear" w:color="auto" w:fill="FFFFFF"/>
        </w:rPr>
        <w:t xml:space="preserve">Uploaden </w:t>
      </w:r>
      <w:r w:rsidR="00562F59">
        <w:rPr>
          <w:shd w:val="clear" w:color="auto" w:fill="FFFFFF"/>
        </w:rPr>
        <w:t xml:space="preserve">dashboards </w:t>
      </w:r>
      <w:r>
        <w:rPr>
          <w:shd w:val="clear" w:color="auto" w:fill="FFFFFF"/>
        </w:rPr>
        <w:t>naar Toledo</w:t>
      </w:r>
    </w:p>
    <w:p w14:paraId="2A9240C6" w14:textId="575D1E70" w:rsidR="006A1513" w:rsidRDefault="00780129" w:rsidP="0069536C">
      <w:r>
        <w:t xml:space="preserve">Je levert </w:t>
      </w:r>
      <w:r w:rsidR="00095299">
        <w:t>je</w:t>
      </w:r>
      <w:r>
        <w:t xml:space="preserve"> </w:t>
      </w:r>
      <w:r w:rsidR="00095299">
        <w:t>2 dashboards</w:t>
      </w:r>
      <w:r w:rsidR="0069536C" w:rsidRPr="00F17AFA">
        <w:t xml:space="preserve"> in</w:t>
      </w:r>
      <w:r w:rsidR="00F17AFA" w:rsidRPr="00F17AFA">
        <w:t xml:space="preserve"> via Toledo</w:t>
      </w:r>
      <w:r w:rsidR="00095299">
        <w:t>. Verwerk je teamnaam in de naamgeving van je bestanden</w:t>
      </w:r>
      <w:r w:rsidR="006A1513">
        <w:t>. Bezorg ons ook je dataset die je zelf gevonden hebt.</w:t>
      </w:r>
    </w:p>
    <w:tbl>
      <w:tblPr>
        <w:tblStyle w:val="Tabelraster"/>
        <w:tblW w:w="4252" w:type="dxa"/>
        <w:tblLook w:val="04A0" w:firstRow="1" w:lastRow="0" w:firstColumn="1" w:lastColumn="0" w:noHBand="0" w:noVBand="1"/>
      </w:tblPr>
      <w:tblGrid>
        <w:gridCol w:w="4252"/>
      </w:tblGrid>
      <w:tr w:rsidR="0099158F" w:rsidRPr="006A1513" w14:paraId="268D2939" w14:textId="77777777" w:rsidTr="0099158F">
        <w:tc>
          <w:tcPr>
            <w:tcW w:w="4252" w:type="dxa"/>
          </w:tcPr>
          <w:p w14:paraId="652A65B8" w14:textId="11C2B4E6" w:rsidR="0099158F" w:rsidRPr="006A1513" w:rsidRDefault="0099158F" w:rsidP="0069536C">
            <w:pPr>
              <w:rPr>
                <w:b/>
              </w:rPr>
            </w:pPr>
            <w:r w:rsidRPr="006A1513">
              <w:rPr>
                <w:b/>
              </w:rPr>
              <w:t>Tableau</w:t>
            </w:r>
          </w:p>
        </w:tc>
      </w:tr>
      <w:tr w:rsidR="0099158F" w14:paraId="7D44C73E" w14:textId="77777777" w:rsidTr="0099158F">
        <w:tc>
          <w:tcPr>
            <w:tcW w:w="4252" w:type="dxa"/>
          </w:tcPr>
          <w:p w14:paraId="3077C171" w14:textId="0813CF21" w:rsidR="0099158F" w:rsidRDefault="0099158F" w:rsidP="0069536C">
            <w:proofErr w:type="spellStart"/>
            <w:r>
              <w:t>teamBxx</w:t>
            </w:r>
            <w:proofErr w:type="spellEnd"/>
            <w:r>
              <w:t xml:space="preserve"> </w:t>
            </w:r>
            <w:proofErr w:type="spellStart"/>
            <w:r>
              <w:t>films.twb</w:t>
            </w:r>
            <w:proofErr w:type="spellEnd"/>
          </w:p>
        </w:tc>
      </w:tr>
      <w:tr w:rsidR="0099158F" w14:paraId="022295FF" w14:textId="77777777" w:rsidTr="0099158F">
        <w:tc>
          <w:tcPr>
            <w:tcW w:w="4252" w:type="dxa"/>
          </w:tcPr>
          <w:p w14:paraId="594333AF" w14:textId="53D1B086" w:rsidR="0099158F" w:rsidRDefault="0099158F" w:rsidP="006A1513">
            <w:pPr>
              <w:jc w:val="left"/>
            </w:pPr>
            <w:proofErr w:type="spellStart"/>
            <w:r>
              <w:t>teamBxx</w:t>
            </w:r>
            <w:proofErr w:type="spellEnd"/>
            <w:r>
              <w:t xml:space="preserve"> zelfgekozen </w:t>
            </w:r>
            <w:proofErr w:type="spellStart"/>
            <w:r>
              <w:t>dataset.twb</w:t>
            </w:r>
            <w:proofErr w:type="spellEnd"/>
          </w:p>
        </w:tc>
      </w:tr>
      <w:tr w:rsidR="0099158F" w:rsidRPr="007A33A0" w14:paraId="68587040" w14:textId="77777777" w:rsidTr="0099158F">
        <w:tc>
          <w:tcPr>
            <w:tcW w:w="4252" w:type="dxa"/>
          </w:tcPr>
          <w:p w14:paraId="1BA01BD5" w14:textId="1224D788" w:rsidR="0099158F" w:rsidRPr="000050C1" w:rsidRDefault="0099158F" w:rsidP="006A1513">
            <w:r w:rsidRPr="000050C1">
              <w:t xml:space="preserve">zelfgekozen dataset in </w:t>
            </w:r>
            <w:proofErr w:type="spellStart"/>
            <w:r w:rsidRPr="000050C1">
              <w:t>excel</w:t>
            </w:r>
            <w:proofErr w:type="spellEnd"/>
            <w:r w:rsidRPr="000050C1">
              <w:t xml:space="preserve"> of </w:t>
            </w:r>
            <w:proofErr w:type="spellStart"/>
            <w:r w:rsidRPr="000050C1">
              <w:t>csv</w:t>
            </w:r>
            <w:proofErr w:type="spellEnd"/>
            <w:r w:rsidRPr="000050C1">
              <w:t xml:space="preserve"> formaat</w:t>
            </w:r>
          </w:p>
        </w:tc>
      </w:tr>
    </w:tbl>
    <w:p w14:paraId="289F3681" w14:textId="0A9D0CFD" w:rsidR="006E213E" w:rsidRDefault="006E213E" w:rsidP="00537824"/>
    <w:p w14:paraId="588F973A" w14:textId="083FB4E5" w:rsidR="00D0129A" w:rsidRDefault="00D0129A" w:rsidP="00D0129A">
      <w:pPr>
        <w:pStyle w:val="Kop2"/>
      </w:pPr>
      <w:bookmarkStart w:id="65" w:name="_Toc514679947"/>
      <w:r>
        <w:t xml:space="preserve">Storytelling met behulp van </w:t>
      </w:r>
      <w:proofErr w:type="spellStart"/>
      <w:r>
        <w:t>infographics</w:t>
      </w:r>
      <w:bookmarkEnd w:id="65"/>
      <w:proofErr w:type="spellEnd"/>
    </w:p>
    <w:p w14:paraId="0F0B5E1B" w14:textId="395EED4B" w:rsidR="0099158F" w:rsidRDefault="0099158F" w:rsidP="0099158F">
      <w:pPr>
        <w:pStyle w:val="Kop3"/>
        <w:rPr>
          <w:shd w:val="clear" w:color="auto" w:fill="FFFFFF"/>
        </w:rPr>
      </w:pPr>
      <w:bookmarkStart w:id="66" w:name="_Toc514679948"/>
      <w:r w:rsidRPr="0099158F">
        <w:rPr>
          <w:shd w:val="clear" w:color="auto" w:fill="FFFFFF"/>
        </w:rPr>
        <w:t xml:space="preserve">Workshop </w:t>
      </w:r>
      <w:proofErr w:type="spellStart"/>
      <w:r>
        <w:rPr>
          <w:shd w:val="clear" w:color="auto" w:fill="FFFFFF"/>
        </w:rPr>
        <w:t>infographics</w:t>
      </w:r>
      <w:bookmarkEnd w:id="66"/>
      <w:proofErr w:type="spellEnd"/>
    </w:p>
    <w:p w14:paraId="010B0A9A" w14:textId="31E621FD" w:rsidR="0099158F" w:rsidRDefault="0099158F" w:rsidP="0099158F">
      <w:r>
        <w:t xml:space="preserve">Donderdag geeft </w:t>
      </w:r>
      <w:r w:rsidRPr="0099158F">
        <w:t xml:space="preserve">Peter </w:t>
      </w:r>
      <w:proofErr w:type="spellStart"/>
      <w:r w:rsidRPr="0099158F">
        <w:t>Stouthuysen</w:t>
      </w:r>
      <w:proofErr w:type="spellEnd"/>
      <w:r w:rsidRPr="0099158F">
        <w:t xml:space="preserve"> een</w:t>
      </w:r>
      <w:r>
        <w:t xml:space="preserve"> intro tot het maken van </w:t>
      </w:r>
      <w:proofErr w:type="spellStart"/>
      <w:r>
        <w:t>infographics</w:t>
      </w:r>
      <w:proofErr w:type="spellEnd"/>
      <w:r>
        <w:t>.</w:t>
      </w:r>
    </w:p>
    <w:p w14:paraId="6E04B422" w14:textId="275C61B3" w:rsidR="0099158F" w:rsidRPr="0099158F" w:rsidRDefault="0099158F" w:rsidP="0099158F">
      <w:r>
        <w:rPr>
          <w:noProof/>
        </w:rPr>
        <w:drawing>
          <wp:inline distT="0" distB="0" distL="0" distR="0" wp14:anchorId="1E1CDD48" wp14:editId="555BC6CA">
            <wp:extent cx="1728651" cy="1511196"/>
            <wp:effectExtent l="0" t="0" r="508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8820" cy="1537570"/>
                    </a:xfrm>
                    <a:prstGeom prst="rect">
                      <a:avLst/>
                    </a:prstGeom>
                  </pic:spPr>
                </pic:pic>
              </a:graphicData>
            </a:graphic>
          </wp:inline>
        </w:drawing>
      </w:r>
    </w:p>
    <w:p w14:paraId="5718B273" w14:textId="6D80D3F8" w:rsidR="00D0129A" w:rsidRDefault="00D0129A" w:rsidP="00D0129A">
      <w:r>
        <w:lastRenderedPageBreak/>
        <w:t xml:space="preserve">Het eindresultaat van elk dashboard is dat je erin slaagt, om de data die je gevisualiseerd hebt ook samen te brengen tot een verhaal.  </w:t>
      </w:r>
      <w:r w:rsidRPr="000B32D0">
        <w:t>Wil je dat je data</w:t>
      </w:r>
      <w:r>
        <w:t xml:space="preserve"> begrepen en meegedragen worden door je publiek</w:t>
      </w:r>
      <w:r w:rsidRPr="000B32D0">
        <w:t>, dan is het belangrijk dat je de informatie visueel weergeeft.</w:t>
      </w:r>
      <w:r>
        <w:t xml:space="preserve"> </w:t>
      </w:r>
      <w:r w:rsidRPr="000B32D0">
        <w:t xml:space="preserve">De belangrijkste reden is dat </w:t>
      </w:r>
      <w:r w:rsidRPr="00D0129A">
        <w:rPr>
          <w:bCs/>
        </w:rPr>
        <w:t>mensen visuele informatie beter onthouden dan tekstuele</w:t>
      </w:r>
      <w:r w:rsidRPr="000B32D0">
        <w:t>. Giet je data in een tabel, dan wordt die slechter onthouden dan wanneer die in een grafiek staat. En een grafiek wordt op zijn beurt weer minder goed</w:t>
      </w:r>
      <w:r>
        <w:t>.</w:t>
      </w:r>
      <w:r w:rsidRPr="000B32D0">
        <w:t xml:space="preserve"> </w:t>
      </w:r>
      <w:r>
        <w:fldChar w:fldCharType="begin"/>
      </w:r>
      <w:r>
        <w:instrText xml:space="preserve"> REF _Ref482175000 \h </w:instrText>
      </w:r>
      <w:r>
        <w:fldChar w:fldCharType="separate"/>
      </w:r>
      <w:r w:rsidR="00920775">
        <w:t xml:space="preserve">Figuur </w:t>
      </w:r>
      <w:r w:rsidR="00920775">
        <w:rPr>
          <w:noProof/>
        </w:rPr>
        <w:t>4</w:t>
      </w:r>
      <w:r>
        <w:fldChar w:fldCharType="end"/>
      </w:r>
      <w:r>
        <w:t xml:space="preserve"> illustreert de kracht van afbeeldingen bij het weergeven van data.</w:t>
      </w:r>
    </w:p>
    <w:p w14:paraId="71BB0FD0" w14:textId="719B0F6E" w:rsidR="00D0129A" w:rsidRDefault="00D0129A" w:rsidP="00D0129A">
      <w:r w:rsidRPr="000B32D0">
        <w:rPr>
          <w:rFonts w:ascii="Times New Roman" w:hAnsi="Times New Roman"/>
          <w:noProof/>
          <w:sz w:val="24"/>
        </w:rPr>
        <w:drawing>
          <wp:inline distT="0" distB="0" distL="0" distR="0" wp14:anchorId="4AC1DB76" wp14:editId="0A0D2BCA">
            <wp:extent cx="3243580" cy="3243580"/>
            <wp:effectExtent l="0" t="0" r="0" b="0"/>
            <wp:docPr id="17" name="Afbeelding 17" descr="Mensen onthouden visuele informatie beter dan textu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sen onthouden visuele informatie beter dan textue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3580" cy="3243580"/>
                    </a:xfrm>
                    <a:prstGeom prst="rect">
                      <a:avLst/>
                    </a:prstGeom>
                    <a:noFill/>
                    <a:ln>
                      <a:noFill/>
                    </a:ln>
                  </pic:spPr>
                </pic:pic>
              </a:graphicData>
            </a:graphic>
          </wp:inline>
        </w:drawing>
      </w:r>
    </w:p>
    <w:p w14:paraId="64ABD396" w14:textId="50070FC4" w:rsidR="00D0129A" w:rsidRPr="000B32D0" w:rsidRDefault="00D0129A" w:rsidP="00D0129A">
      <w:pPr>
        <w:pStyle w:val="Bijschrift"/>
      </w:pPr>
      <w:bookmarkStart w:id="67" w:name="_Ref482175000"/>
      <w:bookmarkStart w:id="68" w:name="_Ref482174994"/>
      <w:bookmarkStart w:id="69" w:name="_Toc482175489"/>
      <w:r>
        <w:t xml:space="preserve">Figuur </w:t>
      </w:r>
      <w:r w:rsidR="000330C7">
        <w:fldChar w:fldCharType="begin"/>
      </w:r>
      <w:r w:rsidR="000330C7">
        <w:instrText xml:space="preserve"> SEQ Figuur \* ARABIC </w:instrText>
      </w:r>
      <w:r w:rsidR="000330C7">
        <w:fldChar w:fldCharType="separate"/>
      </w:r>
      <w:r w:rsidR="00920775">
        <w:rPr>
          <w:noProof/>
        </w:rPr>
        <w:t>4</w:t>
      </w:r>
      <w:r w:rsidR="000330C7">
        <w:rPr>
          <w:noProof/>
        </w:rPr>
        <w:fldChar w:fldCharType="end"/>
      </w:r>
      <w:bookmarkEnd w:id="67"/>
      <w:r>
        <w:t xml:space="preserve"> De kracht van </w:t>
      </w:r>
      <w:proofErr w:type="spellStart"/>
      <w:r>
        <w:t>infographics</w:t>
      </w:r>
      <w:bookmarkEnd w:id="68"/>
      <w:bookmarkEnd w:id="69"/>
      <w:proofErr w:type="spellEnd"/>
    </w:p>
    <w:p w14:paraId="334D1740" w14:textId="29AA3BA5" w:rsidR="00C4141A" w:rsidRPr="00C4141A" w:rsidRDefault="00C4141A" w:rsidP="00177B15">
      <w:pPr>
        <w:pStyle w:val="Lijstalinea"/>
        <w:tabs>
          <w:tab w:val="left" w:pos="2544"/>
        </w:tabs>
        <w:ind w:left="0"/>
      </w:pPr>
    </w:p>
    <w:p w14:paraId="371632A8" w14:textId="40F4BE92" w:rsidR="00826A18" w:rsidRDefault="00826A18" w:rsidP="007462A4">
      <w:r>
        <w:rPr>
          <w:noProof/>
        </w:rPr>
        <w:lastRenderedPageBreak/>
        <w:drawing>
          <wp:anchor distT="0" distB="0" distL="114300" distR="114300" simplePos="0" relativeHeight="251668992" behindDoc="1" locked="0" layoutInCell="1" allowOverlap="1" wp14:anchorId="36CF6057" wp14:editId="1463C8E9">
            <wp:simplePos x="0" y="0"/>
            <wp:positionH relativeFrom="column">
              <wp:posOffset>50165</wp:posOffset>
            </wp:positionH>
            <wp:positionV relativeFrom="paragraph">
              <wp:posOffset>64770</wp:posOffset>
            </wp:positionV>
            <wp:extent cx="1473835" cy="6408420"/>
            <wp:effectExtent l="0" t="0" r="0" b="0"/>
            <wp:wrapTight wrapText="bothSides">
              <wp:wrapPolygon edited="0">
                <wp:start x="0" y="0"/>
                <wp:lineTo x="0" y="21510"/>
                <wp:lineTo x="21218" y="21510"/>
                <wp:lineTo x="21218" y="0"/>
                <wp:lineTo x="0" y="0"/>
              </wp:wrapPolygon>
            </wp:wrapTight>
            <wp:docPr id="35" name="Afbeelding 35" descr="http://www.flipit.com/public/be/images/upload/ckeditor/images/Belgie_Infograph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lipit.com/public/be/images/upload/ckeditor/images/Belgie_Infographic(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835" cy="640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36C">
        <w:t xml:space="preserve">Je maakt dus 2 </w:t>
      </w:r>
      <w:proofErr w:type="spellStart"/>
      <w:r w:rsidR="0069536C">
        <w:t>info</w:t>
      </w:r>
      <w:r w:rsidR="00B4596B">
        <w:t>graphics</w:t>
      </w:r>
      <w:proofErr w:type="spellEnd"/>
      <w:r w:rsidR="00B4596B">
        <w:t xml:space="preserve">: 1 voor de dataset </w:t>
      </w:r>
      <w:r w:rsidR="0099158F">
        <w:t>films</w:t>
      </w:r>
      <w:r w:rsidR="00B4596B">
        <w:t xml:space="preserve"> </w:t>
      </w:r>
      <w:r w:rsidR="0069536C">
        <w:t>en 1 voor de dataset naar keuze.</w:t>
      </w:r>
    </w:p>
    <w:p w14:paraId="29648753" w14:textId="69A22687" w:rsidR="00554B5E" w:rsidRDefault="006E6FB5" w:rsidP="007462A4">
      <w:r>
        <w:t xml:space="preserve">Een handige manier om het verhaal tot leven te brengen is het bundelen van de grafieken en de analyseresultaten </w:t>
      </w:r>
      <w:r w:rsidR="007462A4">
        <w:t xml:space="preserve">op een </w:t>
      </w:r>
      <w:proofErr w:type="spellStart"/>
      <w:r w:rsidR="007462A4">
        <w:t>infographic</w:t>
      </w:r>
      <w:proofErr w:type="spellEnd"/>
      <w:r w:rsidR="007462A4">
        <w:t xml:space="preserve">.  </w:t>
      </w:r>
    </w:p>
    <w:p w14:paraId="0CACFE89" w14:textId="0D5CF998" w:rsidR="00826A18" w:rsidRDefault="00826A18" w:rsidP="007462A4">
      <w:r>
        <w:fldChar w:fldCharType="begin"/>
      </w:r>
      <w:r>
        <w:instrText xml:space="preserve"> REF _Ref449367671 \h </w:instrText>
      </w:r>
      <w:r>
        <w:fldChar w:fldCharType="separate"/>
      </w:r>
      <w:r w:rsidR="00920775" w:rsidRPr="00920775">
        <w:t xml:space="preserve">Figuur </w:t>
      </w:r>
      <w:r w:rsidR="00920775" w:rsidRPr="00920775">
        <w:rPr>
          <w:noProof/>
        </w:rPr>
        <w:t>5</w:t>
      </w:r>
      <w:r>
        <w:fldChar w:fldCharType="end"/>
      </w:r>
      <w:r>
        <w:t xml:space="preserve"> toont bijvoorbeeld een </w:t>
      </w:r>
      <w:proofErr w:type="spellStart"/>
      <w:r>
        <w:t>infographic</w:t>
      </w:r>
      <w:proofErr w:type="spellEnd"/>
      <w:r>
        <w:t xml:space="preserve"> die aangeeft hoe e-commerce in België gegroeid is sinds 2002. </w:t>
      </w:r>
      <w:r w:rsidR="00614D4E">
        <w:t xml:space="preserve">Het groeien van e-commerce betekent dat Belgen ook steeds meer gebruik maken van kortingscodes. </w:t>
      </w:r>
    </w:p>
    <w:p w14:paraId="3701E381" w14:textId="517A26A0" w:rsidR="00DE0F1A" w:rsidRDefault="00DE0F1A" w:rsidP="007462A4">
      <w:r>
        <w:t xml:space="preserve">Voor het uitwerken van </w:t>
      </w:r>
      <w:r w:rsidR="00614D4E">
        <w:t>de</w:t>
      </w:r>
      <w:r>
        <w:t xml:space="preserve"> </w:t>
      </w:r>
      <w:proofErr w:type="spellStart"/>
      <w:r>
        <w:t>infographic</w:t>
      </w:r>
      <w:proofErr w:type="spellEnd"/>
      <w:r>
        <w:t xml:space="preserve"> kan je gebruik maken van een gratis online tool zoals </w:t>
      </w:r>
      <w:proofErr w:type="spellStart"/>
      <w:r>
        <w:t>Piktochart</w:t>
      </w:r>
      <w:proofErr w:type="spellEnd"/>
      <w:r>
        <w:t xml:space="preserve"> (</w:t>
      </w:r>
      <w:hyperlink r:id="rId34" w:history="1">
        <w:r w:rsidRPr="00651CBE">
          <w:rPr>
            <w:rStyle w:val="Hyperlink"/>
            <w:szCs w:val="24"/>
          </w:rPr>
          <w:t>http://www.piktochart.com/</w:t>
        </w:r>
      </w:hyperlink>
      <w:r>
        <w:t xml:space="preserve">).  </w:t>
      </w:r>
      <w:r w:rsidR="00C4141A">
        <w:br/>
      </w:r>
      <w:r w:rsidR="00614D4E">
        <w:br/>
      </w:r>
      <w:r w:rsidR="008B529F">
        <w:t>Een a</w:t>
      </w:r>
      <w:r>
        <w:t>lternatief is dat je gebruik maakt van één van de PowerPoint-templates die je terugvindt op Toledo.</w:t>
      </w:r>
    </w:p>
    <w:p w14:paraId="56289BF8" w14:textId="04153FD0" w:rsidR="00743A70" w:rsidRDefault="00743A70" w:rsidP="007462A4">
      <w:r>
        <w:t xml:space="preserve">Voor bijkomende info omtrent </w:t>
      </w:r>
      <w:proofErr w:type="spellStart"/>
      <w:r>
        <w:t>infographics</w:t>
      </w:r>
      <w:proofErr w:type="spellEnd"/>
      <w:r>
        <w:t xml:space="preserve"> kan je het document “</w:t>
      </w:r>
      <w:proofErr w:type="spellStart"/>
      <w:r>
        <w:t>TheFloorIsYours</w:t>
      </w:r>
      <w:proofErr w:type="spellEnd"/>
      <w:r>
        <w:t>-</w:t>
      </w:r>
      <w:proofErr w:type="spellStart"/>
      <w:r>
        <w:t>Infographics</w:t>
      </w:r>
      <w:proofErr w:type="spellEnd"/>
      <w:r>
        <w:t xml:space="preserve">-NL” op Toledo lezen.  </w:t>
      </w:r>
    </w:p>
    <w:p w14:paraId="5CE85CC5" w14:textId="77777777" w:rsidR="00C4141A" w:rsidRDefault="00C4141A" w:rsidP="007462A4"/>
    <w:p w14:paraId="22C07DBE" w14:textId="77777777" w:rsidR="00554B5E" w:rsidRDefault="00554B5E" w:rsidP="007462A4"/>
    <w:p w14:paraId="1332EF8F" w14:textId="77777777" w:rsidR="006E6FB5" w:rsidRPr="007462A4" w:rsidRDefault="006E6FB5" w:rsidP="007462A4"/>
    <w:p w14:paraId="66203BAF" w14:textId="77777777" w:rsidR="00E06851" w:rsidRPr="00E06851" w:rsidRDefault="00E06851" w:rsidP="00E06851"/>
    <w:p w14:paraId="31C29725" w14:textId="1CF5342F" w:rsidR="00B7385B" w:rsidRPr="00B7385B" w:rsidRDefault="00B7385B" w:rsidP="00B7385B"/>
    <w:p w14:paraId="2AA9A20D" w14:textId="5D65B966" w:rsidR="00260522" w:rsidRDefault="00260522" w:rsidP="0086753B"/>
    <w:p w14:paraId="4415FA95" w14:textId="2FD6860F" w:rsidR="0086753B" w:rsidRDefault="00562F59" w:rsidP="0086753B">
      <w:r>
        <w:rPr>
          <w:noProof/>
        </w:rPr>
        <mc:AlternateContent>
          <mc:Choice Requires="wps">
            <w:drawing>
              <wp:anchor distT="0" distB="0" distL="114300" distR="114300" simplePos="0" relativeHeight="251673088" behindDoc="1" locked="0" layoutInCell="1" allowOverlap="1" wp14:anchorId="2EDAE385" wp14:editId="05159F1C">
                <wp:simplePos x="0" y="0"/>
                <wp:positionH relativeFrom="margin">
                  <wp:posOffset>60960</wp:posOffset>
                </wp:positionH>
                <wp:positionV relativeFrom="paragraph">
                  <wp:posOffset>160655</wp:posOffset>
                </wp:positionV>
                <wp:extent cx="2407920" cy="635"/>
                <wp:effectExtent l="0" t="0" r="0" b="0"/>
                <wp:wrapTight wrapText="bothSides">
                  <wp:wrapPolygon edited="0">
                    <wp:start x="0" y="0"/>
                    <wp:lineTo x="0" y="19736"/>
                    <wp:lineTo x="21361" y="19736"/>
                    <wp:lineTo x="21361" y="0"/>
                    <wp:lineTo x="0" y="0"/>
                  </wp:wrapPolygon>
                </wp:wrapTight>
                <wp:docPr id="36" name="Tekstvak 36"/>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a:effectLst/>
                      </wps:spPr>
                      <wps:txbx>
                        <w:txbxContent>
                          <w:p w14:paraId="44CBB860" w14:textId="22266A59" w:rsidR="00AA08D3" w:rsidRPr="004E11F1" w:rsidRDefault="00AA08D3" w:rsidP="00826A18">
                            <w:pPr>
                              <w:pStyle w:val="Bijschrift"/>
                              <w:rPr>
                                <w:noProof/>
                                <w:sz w:val="20"/>
                                <w:szCs w:val="24"/>
                                <w:lang w:val="en-GB"/>
                              </w:rPr>
                            </w:pPr>
                            <w:bookmarkStart w:id="70" w:name="_Ref449367671"/>
                            <w:bookmarkStart w:id="71" w:name="_Toc482175490"/>
                            <w:proofErr w:type="spellStart"/>
                            <w:r w:rsidRPr="004E11F1">
                              <w:rPr>
                                <w:lang w:val="en-GB"/>
                              </w:rPr>
                              <w:t>Figuur</w:t>
                            </w:r>
                            <w:proofErr w:type="spellEnd"/>
                            <w:r w:rsidRPr="004E11F1">
                              <w:rPr>
                                <w:lang w:val="en-GB"/>
                              </w:rPr>
                              <w:t xml:space="preserve"> </w:t>
                            </w:r>
                            <w:r>
                              <w:fldChar w:fldCharType="begin"/>
                            </w:r>
                            <w:r w:rsidRPr="004E11F1">
                              <w:rPr>
                                <w:lang w:val="en-GB"/>
                              </w:rPr>
                              <w:instrText xml:space="preserve"> SEQ Figuur \* ARABIC </w:instrText>
                            </w:r>
                            <w:r>
                              <w:fldChar w:fldCharType="separate"/>
                            </w:r>
                            <w:r>
                              <w:rPr>
                                <w:noProof/>
                                <w:lang w:val="en-GB"/>
                              </w:rPr>
                              <w:t>5</w:t>
                            </w:r>
                            <w:r>
                              <w:rPr>
                                <w:noProof/>
                              </w:rPr>
                              <w:fldChar w:fldCharType="end"/>
                            </w:r>
                            <w:bookmarkEnd w:id="70"/>
                            <w:r w:rsidRPr="004E11F1">
                              <w:rPr>
                                <w:lang w:val="en-GB"/>
                              </w:rPr>
                              <w:t xml:space="preserve">: Infographic E-commerce in </w:t>
                            </w:r>
                            <w:proofErr w:type="spellStart"/>
                            <w:r w:rsidRPr="004E11F1">
                              <w:rPr>
                                <w:lang w:val="en-GB"/>
                              </w:rPr>
                              <w:t>België</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DAE385" id="Tekstvak 36" o:spid="_x0000_s1032" type="#_x0000_t202" style="position:absolute;margin-left:4.8pt;margin-top:12.65pt;width:189.6pt;height:.05pt;z-index:-251643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" stroked="f">
                <v:textbox style="mso-fit-shape-to-text:t" inset="0,0,0,0">
                  <w:txbxContent>
                    <w:p w14:paraId="44CBB860" w14:textId="22266A59" w:rsidR="00AA08D3" w:rsidRPr="004E11F1" w:rsidRDefault="00AA08D3" w:rsidP="00826A18">
                      <w:pPr>
                        <w:pStyle w:val="Bijschrift"/>
                        <w:rPr>
                          <w:noProof/>
                          <w:sz w:val="20"/>
                          <w:szCs w:val="24"/>
                          <w:lang w:val="en-GB"/>
                        </w:rPr>
                      </w:pPr>
                      <w:bookmarkStart w:id="72" w:name="_Ref449367671"/>
                      <w:bookmarkStart w:id="73" w:name="_Toc482175490"/>
                      <w:proofErr w:type="spellStart"/>
                      <w:r w:rsidRPr="004E11F1">
                        <w:rPr>
                          <w:lang w:val="en-GB"/>
                        </w:rPr>
                        <w:t>Figuur</w:t>
                      </w:r>
                      <w:proofErr w:type="spellEnd"/>
                      <w:r w:rsidRPr="004E11F1">
                        <w:rPr>
                          <w:lang w:val="en-GB"/>
                        </w:rPr>
                        <w:t xml:space="preserve"> </w:t>
                      </w:r>
                      <w:r>
                        <w:fldChar w:fldCharType="begin"/>
                      </w:r>
                      <w:r w:rsidRPr="004E11F1">
                        <w:rPr>
                          <w:lang w:val="en-GB"/>
                        </w:rPr>
                        <w:instrText xml:space="preserve"> SEQ Figuur \* ARABIC </w:instrText>
                      </w:r>
                      <w:r>
                        <w:fldChar w:fldCharType="separate"/>
                      </w:r>
                      <w:r>
                        <w:rPr>
                          <w:noProof/>
                          <w:lang w:val="en-GB"/>
                        </w:rPr>
                        <w:t>5</w:t>
                      </w:r>
                      <w:r>
                        <w:rPr>
                          <w:noProof/>
                        </w:rPr>
                        <w:fldChar w:fldCharType="end"/>
                      </w:r>
                      <w:bookmarkEnd w:id="72"/>
                      <w:r w:rsidRPr="004E11F1">
                        <w:rPr>
                          <w:lang w:val="en-GB"/>
                        </w:rPr>
                        <w:t xml:space="preserve">: Infographic E-commerce in </w:t>
                      </w:r>
                      <w:proofErr w:type="spellStart"/>
                      <w:r w:rsidRPr="004E11F1">
                        <w:rPr>
                          <w:lang w:val="en-GB"/>
                        </w:rPr>
                        <w:t>België</w:t>
                      </w:r>
                      <w:bookmarkEnd w:id="73"/>
                      <w:proofErr w:type="spellEnd"/>
                    </w:p>
                  </w:txbxContent>
                </v:textbox>
                <w10:wrap type="tight" anchorx="margin"/>
              </v:shape>
            </w:pict>
          </mc:Fallback>
        </mc:AlternateContent>
      </w:r>
    </w:p>
    <w:p w14:paraId="130A81BA" w14:textId="77777777" w:rsidR="00260522" w:rsidRDefault="00260522" w:rsidP="0086753B"/>
    <w:p w14:paraId="552EF2D2" w14:textId="2AC0E974" w:rsidR="00260522" w:rsidRDefault="00260522" w:rsidP="0086753B">
      <w:pPr>
        <w:pStyle w:val="Kop3"/>
      </w:pPr>
      <w:bookmarkStart w:id="74" w:name="_Toc514679949"/>
      <w:r>
        <w:t xml:space="preserve">Uploaden </w:t>
      </w:r>
      <w:proofErr w:type="spellStart"/>
      <w:r>
        <w:t>infographics</w:t>
      </w:r>
      <w:proofErr w:type="spellEnd"/>
      <w:r>
        <w:t xml:space="preserve"> naar Toledo</w:t>
      </w:r>
      <w:bookmarkEnd w:id="74"/>
    </w:p>
    <w:p w14:paraId="2E9B3E13" w14:textId="79B2A348" w:rsidR="0086753B" w:rsidRPr="0069536C" w:rsidRDefault="0086753B" w:rsidP="0086753B">
      <w:r w:rsidRPr="001A30A0">
        <w:t xml:space="preserve">Je levert </w:t>
      </w:r>
      <w:r w:rsidR="001A30A0" w:rsidRPr="001A30A0">
        <w:t xml:space="preserve">de </w:t>
      </w:r>
      <w:r w:rsidRPr="001A30A0">
        <w:t xml:space="preserve">2 </w:t>
      </w:r>
      <w:proofErr w:type="spellStart"/>
      <w:r w:rsidRPr="001A30A0">
        <w:t>infographics</w:t>
      </w:r>
      <w:proofErr w:type="spellEnd"/>
      <w:r w:rsidRPr="001A30A0">
        <w:t xml:space="preserve"> </w:t>
      </w:r>
      <w:r w:rsidR="00562F59">
        <w:t>op</w:t>
      </w:r>
      <w:r w:rsidRPr="001A30A0">
        <w:t xml:space="preserve"> via Toledo </w:t>
      </w:r>
    </w:p>
    <w:p w14:paraId="669D86F1" w14:textId="1A3AF375" w:rsidR="0081691A" w:rsidRPr="0086753B" w:rsidRDefault="0081691A" w:rsidP="0086753B"/>
    <w:p w14:paraId="472BC927" w14:textId="43E9A59C" w:rsidR="00976D24" w:rsidRDefault="00976D24" w:rsidP="0054082C">
      <w:pPr>
        <w:pStyle w:val="Kop1"/>
      </w:pPr>
      <w:bookmarkStart w:id="75" w:name="_Toc514679950"/>
      <w:r>
        <w:lastRenderedPageBreak/>
        <w:t>Beoordeling</w:t>
      </w:r>
      <w:bookmarkEnd w:id="75"/>
    </w:p>
    <w:p w14:paraId="75D0BE0C" w14:textId="35F4F664" w:rsidR="00257F57" w:rsidRDefault="00E12A0A" w:rsidP="00257F57">
      <w:pPr>
        <w:pStyle w:val="Plattetekst"/>
        <w:rPr>
          <w:rFonts w:cs="Verdana"/>
        </w:rPr>
      </w:pPr>
      <w:r w:rsidRPr="001A30A0">
        <w:rPr>
          <w:rFonts w:cs="Verdana"/>
        </w:rPr>
        <w:t>J</w:t>
      </w:r>
      <w:r w:rsidR="005314C0" w:rsidRPr="001A30A0">
        <w:rPr>
          <w:rFonts w:cs="Verdana"/>
        </w:rPr>
        <w:t xml:space="preserve">e wordt zowel op het technische aspect van keuzeproject </w:t>
      </w:r>
      <w:r w:rsidR="006E6FB5" w:rsidRPr="001A30A0">
        <w:rPr>
          <w:rFonts w:cs="Verdana"/>
        </w:rPr>
        <w:t>2</w:t>
      </w:r>
      <w:r w:rsidR="005314C0" w:rsidRPr="001A30A0">
        <w:rPr>
          <w:rFonts w:cs="Verdana"/>
        </w:rPr>
        <w:t xml:space="preserve"> als voor het deel communicatieve en professionele vaardigheden beoordeeld. Zowel het proces (heb je stipt op tijd alles ingeleverd?, werkte je professioneel samen?) als het eindresultaat zal beoordeeld worden.</w:t>
      </w:r>
    </w:p>
    <w:p w14:paraId="6417CD3D" w14:textId="3C47D2B3" w:rsidR="00751EDE" w:rsidRDefault="008132D5" w:rsidP="00751EDE">
      <w:pPr>
        <w:pStyle w:val="Kop2"/>
      </w:pPr>
      <w:bookmarkStart w:id="76" w:name="_Toc514679951"/>
      <w:r>
        <w:t>Evaluatie</w:t>
      </w:r>
      <w:bookmarkEnd w:id="76"/>
    </w:p>
    <w:p w14:paraId="7939C1C5" w14:textId="77777777" w:rsidR="008132D5" w:rsidRPr="00DA2595" w:rsidRDefault="008132D5" w:rsidP="006066CD">
      <w:pPr>
        <w:pStyle w:val="Plattetekst"/>
        <w:spacing w:before="0" w:beforeAutospacing="0" w:after="0" w:line="240" w:lineRule="auto"/>
        <w:rPr>
          <w:rFonts w:cs="Verdana"/>
        </w:rPr>
      </w:pPr>
      <w:r w:rsidRPr="00DA2595">
        <w:rPr>
          <w:rFonts w:cs="Verdana"/>
        </w:rPr>
        <w:t>Puntenverdeling (ECTS-fiche)</w:t>
      </w:r>
    </w:p>
    <w:p w14:paraId="37CBA4F1" w14:textId="77777777" w:rsidR="008132D5" w:rsidRPr="00DA2595" w:rsidRDefault="008132D5" w:rsidP="006066CD">
      <w:pPr>
        <w:pStyle w:val="Plattetekst"/>
        <w:numPr>
          <w:ilvl w:val="0"/>
          <w:numId w:val="33"/>
        </w:numPr>
        <w:spacing w:before="0" w:beforeAutospacing="0" w:after="0" w:line="240" w:lineRule="auto"/>
        <w:rPr>
          <w:rFonts w:cs="Verdana"/>
        </w:rPr>
      </w:pPr>
      <w:r w:rsidRPr="00DA2595">
        <w:rPr>
          <w:rFonts w:cs="Verdana"/>
        </w:rPr>
        <w:t>50% op de technisch-inhoudelijke aspecten van het project</w:t>
      </w:r>
    </w:p>
    <w:p w14:paraId="1A838D7E" w14:textId="080ACD63" w:rsidR="008132D5" w:rsidRPr="00DA2595" w:rsidRDefault="00EA551D" w:rsidP="006066CD">
      <w:pPr>
        <w:pStyle w:val="Plattetekst"/>
        <w:numPr>
          <w:ilvl w:val="0"/>
          <w:numId w:val="33"/>
        </w:numPr>
        <w:spacing w:before="0" w:beforeAutospacing="0" w:after="0" w:line="240" w:lineRule="auto"/>
        <w:rPr>
          <w:rFonts w:cs="Verdana"/>
        </w:rPr>
      </w:pPr>
      <w:r>
        <w:rPr>
          <w:rFonts w:cs="Verdana"/>
        </w:rPr>
        <w:t>40</w:t>
      </w:r>
      <w:r w:rsidR="008132D5" w:rsidRPr="00DA2595">
        <w:rPr>
          <w:rFonts w:cs="Verdana"/>
        </w:rPr>
        <w:t>% op communicatieve en professionele vaardigheden</w:t>
      </w:r>
    </w:p>
    <w:p w14:paraId="43D7C961" w14:textId="0981FCCC" w:rsidR="008132D5" w:rsidRPr="00DA2595" w:rsidRDefault="008132D5" w:rsidP="006066CD">
      <w:pPr>
        <w:pStyle w:val="Plattetekst"/>
        <w:numPr>
          <w:ilvl w:val="1"/>
          <w:numId w:val="33"/>
        </w:numPr>
        <w:spacing w:before="0" w:beforeAutospacing="0" w:after="0" w:line="240" w:lineRule="auto"/>
        <w:rPr>
          <w:rFonts w:cs="Verdana"/>
        </w:rPr>
      </w:pPr>
      <w:r w:rsidRPr="00DA2595">
        <w:rPr>
          <w:rFonts w:cs="Verdana"/>
        </w:rPr>
        <w:t xml:space="preserve">presentatie: </w:t>
      </w:r>
      <w:r w:rsidR="0099158F">
        <w:rPr>
          <w:rFonts w:cs="Verdana"/>
        </w:rPr>
        <w:t>3</w:t>
      </w:r>
      <w:r w:rsidRPr="00DA2595">
        <w:rPr>
          <w:rFonts w:cs="Verdana"/>
        </w:rPr>
        <w:t>0%</w:t>
      </w:r>
    </w:p>
    <w:p w14:paraId="48556754" w14:textId="5614F19B" w:rsidR="008132D5" w:rsidRPr="00DA2595" w:rsidRDefault="00E17156" w:rsidP="006066CD">
      <w:pPr>
        <w:pStyle w:val="Plattetekst"/>
        <w:numPr>
          <w:ilvl w:val="1"/>
          <w:numId w:val="33"/>
        </w:numPr>
        <w:spacing w:before="0" w:beforeAutospacing="0" w:after="0" w:line="240" w:lineRule="auto"/>
        <w:rPr>
          <w:rFonts w:cs="Verdana"/>
        </w:rPr>
      </w:pPr>
      <w:r>
        <w:rPr>
          <w:rFonts w:cs="Verdana"/>
        </w:rPr>
        <w:t>tweets</w:t>
      </w:r>
      <w:r w:rsidR="008132D5" w:rsidRPr="00DA2595">
        <w:rPr>
          <w:rFonts w:cs="Verdana"/>
        </w:rPr>
        <w:t xml:space="preserve"> &amp; </w:t>
      </w:r>
      <w:r w:rsidR="009610DB">
        <w:rPr>
          <w:rFonts w:cs="Verdana"/>
        </w:rPr>
        <w:t>projectverslag</w:t>
      </w:r>
      <w:r w:rsidR="008132D5" w:rsidRPr="00DA2595">
        <w:rPr>
          <w:rFonts w:cs="Verdana"/>
        </w:rPr>
        <w:t xml:space="preserve">: </w:t>
      </w:r>
      <w:r w:rsidR="0099158F">
        <w:rPr>
          <w:rFonts w:cs="Verdana"/>
        </w:rPr>
        <w:t>1</w:t>
      </w:r>
      <w:r w:rsidR="008132D5" w:rsidRPr="00DA2595">
        <w:rPr>
          <w:rFonts w:cs="Verdana"/>
        </w:rPr>
        <w:t>0%</w:t>
      </w:r>
    </w:p>
    <w:p w14:paraId="15B769AD" w14:textId="73871282" w:rsidR="008132D5" w:rsidRPr="00DA2595" w:rsidRDefault="001562EE" w:rsidP="001562EE">
      <w:pPr>
        <w:pStyle w:val="Plattetekst"/>
        <w:numPr>
          <w:ilvl w:val="0"/>
          <w:numId w:val="33"/>
        </w:numPr>
        <w:spacing w:before="0" w:beforeAutospacing="0" w:after="0" w:line="240" w:lineRule="auto"/>
        <w:rPr>
          <w:rFonts w:cs="Verdana"/>
        </w:rPr>
      </w:pPr>
      <w:r>
        <w:rPr>
          <w:rFonts w:cs="Verdana"/>
        </w:rPr>
        <w:t xml:space="preserve">10% </w:t>
      </w:r>
      <w:r w:rsidR="008132D5" w:rsidRPr="00DA2595">
        <w:rPr>
          <w:rFonts w:cs="Verdana"/>
        </w:rPr>
        <w:t>spellingtest</w:t>
      </w:r>
    </w:p>
    <w:p w14:paraId="000D52C3" w14:textId="1BD9960E" w:rsidR="008132D5" w:rsidRPr="008132D5" w:rsidRDefault="008132D5" w:rsidP="008132D5">
      <w:pPr>
        <w:pStyle w:val="Kop2"/>
      </w:pPr>
      <w:bookmarkStart w:id="77" w:name="_Toc514679952"/>
      <w:r>
        <w:t>Jurymoment</w:t>
      </w:r>
      <w:bookmarkEnd w:id="77"/>
    </w:p>
    <w:p w14:paraId="0926B4FB" w14:textId="02A48EBE" w:rsidR="00E12A0A" w:rsidRPr="00E12A0A" w:rsidRDefault="00E12A0A" w:rsidP="00E12A0A">
      <w:pPr>
        <w:pStyle w:val="Plattetekst"/>
        <w:rPr>
          <w:rFonts w:cs="Verdana"/>
        </w:rPr>
      </w:pPr>
      <w:r w:rsidRPr="001A30A0">
        <w:rPr>
          <w:rFonts w:cs="Verdana"/>
        </w:rPr>
        <w:t>Keuz</w:t>
      </w:r>
      <w:r w:rsidR="00660FD6" w:rsidRPr="001A30A0">
        <w:rPr>
          <w:rFonts w:cs="Verdana"/>
        </w:rPr>
        <w:t>e</w:t>
      </w:r>
      <w:r w:rsidRPr="001A30A0">
        <w:rPr>
          <w:rFonts w:cs="Verdana"/>
        </w:rPr>
        <w:t xml:space="preserve">project </w:t>
      </w:r>
      <w:r w:rsidR="006E6FB5" w:rsidRPr="001A30A0">
        <w:rPr>
          <w:rFonts w:cs="Verdana"/>
        </w:rPr>
        <w:t>2</w:t>
      </w:r>
      <w:r w:rsidRPr="001A30A0">
        <w:rPr>
          <w:rFonts w:cs="Verdana"/>
        </w:rPr>
        <w:t xml:space="preserve"> wordt afgesloten met een jurymoment op </w:t>
      </w:r>
      <w:r w:rsidR="00AE0AA8">
        <w:rPr>
          <w:rFonts w:cs="Verdana"/>
        </w:rPr>
        <w:t>maandagvoormiddag</w:t>
      </w:r>
      <w:r w:rsidRPr="001A30A0">
        <w:rPr>
          <w:rFonts w:cs="Verdana"/>
        </w:rPr>
        <w:t xml:space="preserve"> </w:t>
      </w:r>
      <w:r w:rsidR="00DC0221">
        <w:rPr>
          <w:rFonts w:cs="Verdana"/>
          <w:b/>
        </w:rPr>
        <w:t>2</w:t>
      </w:r>
      <w:r w:rsidR="00AE0AA8">
        <w:rPr>
          <w:rFonts w:cs="Verdana"/>
          <w:b/>
        </w:rPr>
        <w:t>8</w:t>
      </w:r>
      <w:r w:rsidR="006E6FB5" w:rsidRPr="001A30A0">
        <w:rPr>
          <w:rFonts w:cs="Verdana"/>
          <w:b/>
        </w:rPr>
        <w:t xml:space="preserve"> </w:t>
      </w:r>
      <w:r w:rsidR="00DC0221">
        <w:rPr>
          <w:rFonts w:cs="Verdana"/>
          <w:b/>
        </w:rPr>
        <w:t>mei 201</w:t>
      </w:r>
      <w:r w:rsidR="00AE0AA8">
        <w:rPr>
          <w:rFonts w:cs="Verdana"/>
          <w:b/>
        </w:rPr>
        <w:t>8</w:t>
      </w:r>
      <w:r w:rsidRPr="001A30A0">
        <w:rPr>
          <w:rFonts w:cs="Verdana"/>
        </w:rPr>
        <w:t xml:space="preserve">. Je </w:t>
      </w:r>
      <w:r w:rsidR="00A062DD">
        <w:rPr>
          <w:rFonts w:cs="Verdana"/>
        </w:rPr>
        <w:t>kan</w:t>
      </w:r>
      <w:r w:rsidRPr="001A30A0">
        <w:rPr>
          <w:rFonts w:cs="Verdana"/>
        </w:rPr>
        <w:t xml:space="preserve"> je hiervoor </w:t>
      </w:r>
      <w:r w:rsidRPr="001A30A0">
        <w:rPr>
          <w:rFonts w:cs="Verdana"/>
          <w:b/>
        </w:rPr>
        <w:t>inschrijven</w:t>
      </w:r>
      <w:r w:rsidRPr="001A30A0">
        <w:rPr>
          <w:rFonts w:cs="Verdana"/>
        </w:rPr>
        <w:t xml:space="preserve"> via de linken in de Toledo-community.</w:t>
      </w:r>
      <w:r w:rsidRPr="00E12A0A">
        <w:rPr>
          <w:rFonts w:cs="Verdana"/>
        </w:rPr>
        <w:t xml:space="preserve"> </w:t>
      </w:r>
    </w:p>
    <w:p w14:paraId="2CF9A560" w14:textId="77777777" w:rsidR="00E12A0A" w:rsidRPr="00E03EEB" w:rsidRDefault="00E12A0A" w:rsidP="00E12A0A">
      <w:pPr>
        <w:pStyle w:val="Plattetekst"/>
        <w:rPr>
          <w:rFonts w:cs="Verdana"/>
        </w:rPr>
      </w:pPr>
      <w:r w:rsidRPr="00E03EEB">
        <w:rPr>
          <w:rFonts w:cs="Verdana"/>
        </w:rPr>
        <w:t>Je mag alleen naar de jury komen als je alle deadlines gerespecteerd hebt.</w:t>
      </w:r>
    </w:p>
    <w:p w14:paraId="30E37973" w14:textId="0F4E97B5" w:rsidR="00751EDE" w:rsidRDefault="00E12A0A" w:rsidP="00E12A0A">
      <w:pPr>
        <w:pStyle w:val="Plattetekst"/>
        <w:rPr>
          <w:rFonts w:cs="Verdana"/>
        </w:rPr>
      </w:pPr>
      <w:r w:rsidRPr="00E12A0A">
        <w:rPr>
          <w:rFonts w:cs="Verdana"/>
          <w:b/>
        </w:rPr>
        <w:t>Bereid je goed voor!</w:t>
      </w:r>
      <w:r w:rsidRPr="00E12A0A">
        <w:rPr>
          <w:rFonts w:cs="Verdana"/>
        </w:rPr>
        <w:t xml:space="preserve"> Maak </w:t>
      </w:r>
      <w:r w:rsidRPr="00796BD5">
        <w:rPr>
          <w:rFonts w:cs="Verdana"/>
          <w:b/>
        </w:rPr>
        <w:t xml:space="preserve">een Power Point-presentatie </w:t>
      </w:r>
      <w:r w:rsidRPr="00E12A0A">
        <w:rPr>
          <w:rFonts w:cs="Verdana"/>
        </w:rPr>
        <w:t xml:space="preserve">in dezelfde </w:t>
      </w:r>
      <w:r w:rsidRPr="00E12A0A">
        <w:rPr>
          <w:rFonts w:cs="Verdana"/>
          <w:b/>
        </w:rPr>
        <w:t>stijl</w:t>
      </w:r>
      <w:r w:rsidRPr="00E12A0A">
        <w:rPr>
          <w:rFonts w:cs="Verdana"/>
        </w:rPr>
        <w:t xml:space="preserve"> als de </w:t>
      </w:r>
      <w:proofErr w:type="spellStart"/>
      <w:r w:rsidR="006E6FB5">
        <w:rPr>
          <w:rFonts w:cs="Verdana"/>
          <w:b/>
        </w:rPr>
        <w:t>infographic</w:t>
      </w:r>
      <w:proofErr w:type="spellEnd"/>
      <w:r w:rsidRPr="00E12A0A">
        <w:rPr>
          <w:rFonts w:cs="Verdana"/>
        </w:rPr>
        <w:t xml:space="preserve"> die jullie maakten. Gebruik identiek dezelfde kleuren, lettertypes en andere grafische kenmerken in het </w:t>
      </w:r>
      <w:proofErr w:type="spellStart"/>
      <w:r w:rsidRPr="00E12A0A">
        <w:rPr>
          <w:rFonts w:cs="Verdana"/>
          <w:b/>
        </w:rPr>
        <w:t>diamodel</w:t>
      </w:r>
      <w:proofErr w:type="spellEnd"/>
      <w:r w:rsidRPr="00E12A0A">
        <w:rPr>
          <w:rFonts w:cs="Verdana"/>
        </w:rPr>
        <w:t xml:space="preserve">. Verdeel de taken: wie spreekt wanneer? Oefen alles in, zonder alles van buiten te </w:t>
      </w:r>
      <w:r w:rsidRPr="00C30360">
        <w:rPr>
          <w:rFonts w:cs="Verdana"/>
        </w:rPr>
        <w:t xml:space="preserve">leren. </w:t>
      </w:r>
      <w:r w:rsidR="00751EDE" w:rsidRPr="00C30360">
        <w:rPr>
          <w:rFonts w:cs="Verdana"/>
        </w:rPr>
        <w:t xml:space="preserve">Elke groep komt </w:t>
      </w:r>
      <w:r w:rsidR="00BE04EE">
        <w:rPr>
          <w:rFonts w:cs="Verdana"/>
          <w:b/>
        </w:rPr>
        <w:t>20</w:t>
      </w:r>
      <w:r w:rsidR="00751EDE" w:rsidRPr="007D7199">
        <w:rPr>
          <w:rFonts w:cs="Verdana"/>
          <w:b/>
        </w:rPr>
        <w:t xml:space="preserve"> minuten</w:t>
      </w:r>
      <w:r w:rsidR="00751EDE" w:rsidRPr="00C30360">
        <w:rPr>
          <w:rFonts w:cs="Verdana"/>
        </w:rPr>
        <w:t xml:space="preserve"> aan het woord</w:t>
      </w:r>
      <w:r w:rsidR="00C30360">
        <w:rPr>
          <w:rFonts w:cs="Verdana"/>
        </w:rPr>
        <w:t xml:space="preserve"> inclusief vragen en feedback. </w:t>
      </w:r>
    </w:p>
    <w:p w14:paraId="21B6FD22" w14:textId="77777777" w:rsidR="00751EDE" w:rsidRPr="001A30A0" w:rsidRDefault="00751EDE" w:rsidP="00751EDE">
      <w:pPr>
        <w:pStyle w:val="Plattetekst"/>
        <w:rPr>
          <w:rFonts w:cs="Verdana"/>
        </w:rPr>
      </w:pPr>
      <w:r w:rsidRPr="001A30A0">
        <w:rPr>
          <w:rFonts w:cs="Verdana"/>
        </w:rPr>
        <w:t>Verloop van de presentatie:</w:t>
      </w:r>
    </w:p>
    <w:p w14:paraId="0419B85A" w14:textId="77777777" w:rsidR="00751EDE" w:rsidRPr="001A30A0" w:rsidRDefault="00751EDE" w:rsidP="00751EDE">
      <w:pPr>
        <w:pStyle w:val="Lijstopsomming1"/>
      </w:pPr>
      <w:r w:rsidRPr="001A30A0">
        <w:t xml:space="preserve">Toon de </w:t>
      </w:r>
      <w:proofErr w:type="spellStart"/>
      <w:r w:rsidRPr="001A30A0">
        <w:t>titeldia</w:t>
      </w:r>
      <w:proofErr w:type="spellEnd"/>
      <w:r w:rsidRPr="001A30A0">
        <w:t xml:space="preserve"> van de presentatie en verwelkom de juryleden.</w:t>
      </w:r>
    </w:p>
    <w:p w14:paraId="69C2149B" w14:textId="77777777" w:rsidR="00751EDE" w:rsidRPr="001A30A0" w:rsidRDefault="00751EDE" w:rsidP="00751EDE">
      <w:pPr>
        <w:pStyle w:val="Lijstopsomming1"/>
      </w:pPr>
      <w:r w:rsidRPr="001A30A0">
        <w:t xml:space="preserve">Toon een </w:t>
      </w:r>
      <w:proofErr w:type="spellStart"/>
      <w:r w:rsidRPr="001A30A0">
        <w:t>overzichtsdia</w:t>
      </w:r>
      <w:proofErr w:type="spellEnd"/>
      <w:r w:rsidRPr="001A30A0">
        <w:t xml:space="preserve"> met de thema’s die jullie gaan bespreken en licht kort toe.</w:t>
      </w:r>
    </w:p>
    <w:p w14:paraId="559D7C30" w14:textId="2E752FD7" w:rsidR="00751EDE" w:rsidRPr="001A30A0" w:rsidRDefault="00751EDE" w:rsidP="00751EDE">
      <w:pPr>
        <w:pStyle w:val="Lijstopsomming1"/>
      </w:pPr>
      <w:r w:rsidRPr="001A30A0">
        <w:t xml:space="preserve">Stel de groepsleden die meegewerkt hebben voor aan de jury. </w:t>
      </w:r>
    </w:p>
    <w:p w14:paraId="3B9C470D" w14:textId="79D2C08B" w:rsidR="00E03EEB" w:rsidRPr="001A30A0" w:rsidRDefault="00E03EEB" w:rsidP="00751EDE">
      <w:pPr>
        <w:pStyle w:val="Lijstopsomming1"/>
      </w:pPr>
      <w:r w:rsidRPr="001A30A0">
        <w:t xml:space="preserve">Open </w:t>
      </w:r>
      <w:r w:rsidR="009036A7">
        <w:t>Tableau</w:t>
      </w:r>
      <w:r w:rsidRPr="001A30A0">
        <w:t>. L</w:t>
      </w:r>
      <w:r w:rsidR="00751EDE" w:rsidRPr="001A30A0">
        <w:t xml:space="preserve">eg uit hoe jullie </w:t>
      </w:r>
      <w:r w:rsidR="006E6FB5" w:rsidRPr="001A30A0">
        <w:t xml:space="preserve">de data omtrent </w:t>
      </w:r>
      <w:r w:rsidR="0099158F">
        <w:t xml:space="preserve">films </w:t>
      </w:r>
      <w:r w:rsidRPr="001A30A0">
        <w:t>geanalyseerd hebben aan de hand van het gemaakte dashboard.</w:t>
      </w:r>
    </w:p>
    <w:p w14:paraId="15B21D46" w14:textId="1E50F745" w:rsidR="00751EDE" w:rsidRPr="001A30A0" w:rsidRDefault="00E03EEB" w:rsidP="00751EDE">
      <w:pPr>
        <w:pStyle w:val="Lijstopsomming1"/>
      </w:pPr>
      <w:r w:rsidRPr="001A30A0">
        <w:t xml:space="preserve">Toon vervolgens in één of meerdere dia’s de bijhorende </w:t>
      </w:r>
      <w:proofErr w:type="spellStart"/>
      <w:r w:rsidRPr="001A30A0">
        <w:t>infographic</w:t>
      </w:r>
      <w:proofErr w:type="spellEnd"/>
      <w:r w:rsidRPr="001A30A0">
        <w:t xml:space="preserve"> en vertel hoe jullie deze data hebben geïnterpreteerd. </w:t>
      </w:r>
    </w:p>
    <w:p w14:paraId="5F411D7C" w14:textId="5B10C2E1" w:rsidR="00E03EEB" w:rsidRPr="001A30A0" w:rsidRDefault="00E03EEB" w:rsidP="00224089">
      <w:pPr>
        <w:pStyle w:val="Lijstopsomming1"/>
      </w:pPr>
      <w:r w:rsidRPr="001A30A0">
        <w:t xml:space="preserve">Doe hetzelfde voor de zelf </w:t>
      </w:r>
      <w:r w:rsidRPr="009036A7">
        <w:t>gekozen dataset.</w:t>
      </w:r>
      <w:r w:rsidRPr="001A30A0">
        <w:t xml:space="preserve">  Open met andere woorden het gemaakte dashboard </w:t>
      </w:r>
      <w:r w:rsidR="00EA149D">
        <w:t xml:space="preserve">in </w:t>
      </w:r>
      <w:r w:rsidR="009036A7">
        <w:t>Tableau</w:t>
      </w:r>
      <w:r w:rsidRPr="001A30A0">
        <w:t xml:space="preserve"> en vertel daarna het bijhorende verhaal aan de hand van een </w:t>
      </w:r>
      <w:proofErr w:type="spellStart"/>
      <w:r w:rsidRPr="001A30A0">
        <w:t>infographic</w:t>
      </w:r>
      <w:proofErr w:type="spellEnd"/>
      <w:r w:rsidRPr="001A30A0">
        <w:t>.</w:t>
      </w:r>
    </w:p>
    <w:p w14:paraId="70353848" w14:textId="4C313091" w:rsidR="00751EDE" w:rsidRPr="001A30A0" w:rsidRDefault="00751EDE" w:rsidP="00224089">
      <w:pPr>
        <w:pStyle w:val="Lijstopsomming1"/>
      </w:pPr>
      <w:r w:rsidRPr="001A30A0">
        <w:t>Bespreek hoe jullie de samenwerking</w:t>
      </w:r>
      <w:r w:rsidR="00925F3C" w:rsidRPr="001A30A0">
        <w:t xml:space="preserve"> en het vergaderen</w:t>
      </w:r>
      <w:r w:rsidRPr="001A30A0">
        <w:t xml:space="preserve"> hebben aangepakt. </w:t>
      </w:r>
      <w:r w:rsidR="00224089" w:rsidRPr="001A30A0">
        <w:t xml:space="preserve">Was er behoorlijk overleg? Maakten jullie afspraken? </w:t>
      </w:r>
    </w:p>
    <w:p w14:paraId="0C946082" w14:textId="6FB065D2" w:rsidR="00AA69AB" w:rsidRPr="001A30A0" w:rsidRDefault="00751EDE" w:rsidP="00751EDE">
      <w:pPr>
        <w:pStyle w:val="Lijstopsomming1"/>
      </w:pPr>
      <w:r w:rsidRPr="001A30A0">
        <w:t xml:space="preserve">Bespreek wat jullie tijdens de </w:t>
      </w:r>
      <w:r w:rsidR="00EA149D">
        <w:t>projectweek</w:t>
      </w:r>
      <w:r w:rsidRPr="001A30A0">
        <w:t xml:space="preserve"> geleerd hebben.</w:t>
      </w:r>
    </w:p>
    <w:p w14:paraId="23D0F825" w14:textId="4995AF58" w:rsidR="00751EDE" w:rsidRPr="001A30A0" w:rsidRDefault="00AA69AB" w:rsidP="00751EDE">
      <w:pPr>
        <w:pStyle w:val="Lijstopsomming1"/>
      </w:pPr>
      <w:r w:rsidRPr="001A30A0">
        <w:t>Bespreek wat jullie anders zouden aanpakken.</w:t>
      </w:r>
      <w:r w:rsidR="00751EDE" w:rsidRPr="001A30A0">
        <w:t xml:space="preserve"> </w:t>
      </w:r>
    </w:p>
    <w:p w14:paraId="22CC5ABE" w14:textId="502CAF58" w:rsidR="00751EDE" w:rsidRPr="001A30A0" w:rsidRDefault="00751EDE" w:rsidP="00751EDE">
      <w:pPr>
        <w:pStyle w:val="Lijstopsomming1"/>
      </w:pPr>
      <w:r w:rsidRPr="001A30A0">
        <w:t xml:space="preserve">Formuleer een besluit. </w:t>
      </w:r>
    </w:p>
    <w:p w14:paraId="14C1E073" w14:textId="77777777" w:rsidR="00751EDE" w:rsidRPr="001A30A0" w:rsidRDefault="00751EDE" w:rsidP="00751EDE">
      <w:pPr>
        <w:pStyle w:val="Lijstopsomming1"/>
      </w:pPr>
      <w:r w:rsidRPr="001A30A0">
        <w:t>Geef de jury de kans om vragen te stellen.</w:t>
      </w:r>
    </w:p>
    <w:p w14:paraId="6CCC62CF" w14:textId="5841A839" w:rsidR="00751EDE" w:rsidRPr="001A30A0" w:rsidRDefault="00751EDE" w:rsidP="00751EDE">
      <w:pPr>
        <w:tabs>
          <w:tab w:val="right" w:pos="8789"/>
        </w:tabs>
      </w:pPr>
      <w:r w:rsidRPr="001A30A0">
        <w:lastRenderedPageBreak/>
        <w:t>Criteria voor de beoordeling</w:t>
      </w:r>
      <w:r w:rsidR="00A062DD">
        <w:t xml:space="preserve"> van de </w:t>
      </w:r>
      <w:r w:rsidRPr="001A30A0">
        <w:t>presentatie:</w:t>
      </w:r>
    </w:p>
    <w:p w14:paraId="77F78087" w14:textId="77777777" w:rsidR="00751EDE" w:rsidRPr="001A30A0" w:rsidRDefault="00F25DFE" w:rsidP="00751EDE">
      <w:pPr>
        <w:pStyle w:val="Lijstopsomming1"/>
      </w:pPr>
      <w:r w:rsidRPr="001A30A0">
        <w:t>Grondige voorbereiding</w:t>
      </w:r>
    </w:p>
    <w:p w14:paraId="6D0AB972" w14:textId="77777777" w:rsidR="00751EDE" w:rsidRPr="001A30A0" w:rsidRDefault="00F25DFE" w:rsidP="00751EDE">
      <w:pPr>
        <w:pStyle w:val="Lijstopsomming1"/>
      </w:pPr>
      <w:r w:rsidRPr="001A30A0">
        <w:t>Behoorlijke opbouw met inleiding, midden en slot</w:t>
      </w:r>
    </w:p>
    <w:p w14:paraId="4F7934BD" w14:textId="77777777" w:rsidR="00751EDE" w:rsidRPr="001A30A0" w:rsidRDefault="00F25DFE" w:rsidP="00751EDE">
      <w:pPr>
        <w:pStyle w:val="Lijstopsomming1"/>
      </w:pPr>
      <w:r w:rsidRPr="001A30A0">
        <w:t>In de inleiding wordt de structuur van het midden duidelijk gemaakt</w:t>
      </w:r>
    </w:p>
    <w:p w14:paraId="77E906E8" w14:textId="77777777" w:rsidR="00751EDE" w:rsidRPr="001A30A0" w:rsidRDefault="00F25DFE" w:rsidP="00751EDE">
      <w:pPr>
        <w:pStyle w:val="Lijstopsomming1"/>
      </w:pPr>
      <w:r w:rsidRPr="001A30A0">
        <w:t>Duidelijke informatie</w:t>
      </w:r>
    </w:p>
    <w:p w14:paraId="41BAE0BA" w14:textId="77777777" w:rsidR="00751EDE" w:rsidRPr="001A30A0" w:rsidRDefault="00F25DFE" w:rsidP="00751EDE">
      <w:pPr>
        <w:pStyle w:val="Lijstopsomming1"/>
      </w:pPr>
      <w:r w:rsidRPr="001A30A0">
        <w:t>Goed gebruik van visuele ondersteuning</w:t>
      </w:r>
    </w:p>
    <w:p w14:paraId="394C0F85" w14:textId="77777777" w:rsidR="00751EDE" w:rsidRPr="001A30A0" w:rsidRDefault="00F25DFE" w:rsidP="00751EDE">
      <w:pPr>
        <w:pStyle w:val="Lijstopsomming1"/>
      </w:pPr>
      <w:r w:rsidRPr="001A30A0">
        <w:t>Vlot en verzorgd Nederlands</w:t>
      </w:r>
    </w:p>
    <w:p w14:paraId="35FC33E3" w14:textId="77777777" w:rsidR="00751EDE" w:rsidRPr="001A30A0" w:rsidRDefault="00F25DFE" w:rsidP="00751EDE">
      <w:pPr>
        <w:pStyle w:val="Lijstopsomming1"/>
      </w:pPr>
      <w:r w:rsidRPr="001A30A0">
        <w:t xml:space="preserve">Vragen van de jury </w:t>
      </w:r>
      <w:r w:rsidR="00751EDE" w:rsidRPr="001A30A0">
        <w:t>worden behoorlijk beantwoord</w:t>
      </w:r>
    </w:p>
    <w:p w14:paraId="6B9DF5A3" w14:textId="590CA4E7" w:rsidR="00932015" w:rsidRDefault="00932015" w:rsidP="00932015">
      <w:pPr>
        <w:pStyle w:val="Lijstopsomming1"/>
        <w:numPr>
          <w:ilvl w:val="0"/>
          <w:numId w:val="0"/>
        </w:numPr>
        <w:ind w:left="737" w:hanging="737"/>
        <w:rPr>
          <w:highlight w:val="yellow"/>
        </w:rPr>
      </w:pPr>
    </w:p>
    <w:p w14:paraId="04CFABAA" w14:textId="77777777" w:rsidR="007F691F" w:rsidRDefault="00932015" w:rsidP="00932015">
      <w:pPr>
        <w:pStyle w:val="Lijstopsomming1"/>
        <w:numPr>
          <w:ilvl w:val="0"/>
          <w:numId w:val="0"/>
        </w:numPr>
        <w:ind w:left="737" w:hanging="737"/>
        <w:rPr>
          <w:b/>
        </w:rPr>
      </w:pPr>
      <w:r w:rsidRPr="001A30A0">
        <w:rPr>
          <w:b/>
        </w:rPr>
        <w:t xml:space="preserve">Breng je projectverslag </w:t>
      </w:r>
      <w:r w:rsidR="00EA149D">
        <w:rPr>
          <w:b/>
        </w:rPr>
        <w:t>en evaluatie van de samen</w:t>
      </w:r>
      <w:r w:rsidR="007F691F">
        <w:rPr>
          <w:b/>
        </w:rPr>
        <w:t>w</w:t>
      </w:r>
      <w:r w:rsidR="00EA149D">
        <w:rPr>
          <w:b/>
        </w:rPr>
        <w:t xml:space="preserve">erking </w:t>
      </w:r>
      <w:r w:rsidR="00260522">
        <w:rPr>
          <w:b/>
        </w:rPr>
        <w:t>op</w:t>
      </w:r>
    </w:p>
    <w:p w14:paraId="4F89158D" w14:textId="269A3428" w:rsidR="00932015" w:rsidRPr="001A30A0" w:rsidRDefault="00260522" w:rsidP="00932015">
      <w:pPr>
        <w:pStyle w:val="Lijstopsomming1"/>
        <w:numPr>
          <w:ilvl w:val="0"/>
          <w:numId w:val="0"/>
        </w:numPr>
        <w:ind w:left="737" w:hanging="737"/>
        <w:rPr>
          <w:b/>
        </w:rPr>
      </w:pPr>
      <w:r>
        <w:rPr>
          <w:b/>
        </w:rPr>
        <w:t xml:space="preserve">papier </w:t>
      </w:r>
      <w:r w:rsidR="00932015" w:rsidRPr="001A30A0">
        <w:rPr>
          <w:b/>
        </w:rPr>
        <w:t>mee naar het jurymoment!</w:t>
      </w:r>
    </w:p>
    <w:p w14:paraId="275F6BC0" w14:textId="77777777" w:rsidR="00CC77D7" w:rsidRPr="00F93D03" w:rsidRDefault="00CC77D7" w:rsidP="00CC77D7">
      <w:pPr>
        <w:pStyle w:val="Kop2"/>
      </w:pPr>
      <w:bookmarkStart w:id="78" w:name="_Toc514679953"/>
      <w:r w:rsidRPr="00F93D03">
        <w:t>Beoordeling</w:t>
      </w:r>
      <w:r w:rsidR="00257F57" w:rsidRPr="00F93D03">
        <w:t xml:space="preserve"> door de jury</w:t>
      </w:r>
      <w:bookmarkEnd w:id="78"/>
    </w:p>
    <w:p w14:paraId="12B567E4" w14:textId="77777777" w:rsidR="00A50552" w:rsidRDefault="00A50552" w:rsidP="00976D24">
      <w:pPr>
        <w:pStyle w:val="Plattetekst"/>
        <w:rPr>
          <w:rFonts w:cs="Verdana"/>
        </w:rPr>
      </w:pPr>
      <w:r w:rsidRPr="001A30A0">
        <w:rPr>
          <w:rFonts w:cs="Verdana"/>
        </w:rPr>
        <w:t>Op Toledo vind je een document met de beschrijving van de onderdelen</w:t>
      </w:r>
      <w:r w:rsidRPr="00B3567D">
        <w:rPr>
          <w:rFonts w:cs="Verdana"/>
        </w:rPr>
        <w:t xml:space="preserve"> waarop </w:t>
      </w:r>
      <w:r w:rsidRPr="00B3567D">
        <w:rPr>
          <w:rFonts w:cs="Verdana"/>
          <w:b/>
        </w:rPr>
        <w:t>de jury</w:t>
      </w:r>
      <w:r w:rsidRPr="00B3567D">
        <w:rPr>
          <w:rFonts w:cs="Verdana"/>
        </w:rPr>
        <w:t xml:space="preserve"> gaat quoteren.</w:t>
      </w:r>
    </w:p>
    <w:p w14:paraId="651C178F" w14:textId="4567D5CE" w:rsidR="00CC77D7" w:rsidRDefault="00EB791C" w:rsidP="00976D24">
      <w:pPr>
        <w:tabs>
          <w:tab w:val="left" w:pos="4790"/>
        </w:tabs>
        <w:rPr>
          <w:rFonts w:cs="Verdana"/>
        </w:rPr>
      </w:pPr>
      <w:r>
        <w:rPr>
          <w:rFonts w:cs="Verdana"/>
        </w:rPr>
        <w:t xml:space="preserve">De </w:t>
      </w:r>
      <w:r w:rsidR="00CC77D7">
        <w:rPr>
          <w:rFonts w:cs="Verdana"/>
        </w:rPr>
        <w:t>docenten</w:t>
      </w:r>
      <w:r>
        <w:rPr>
          <w:rFonts w:cs="Verdana"/>
        </w:rPr>
        <w:t xml:space="preserve"> en Ordina consultants</w:t>
      </w:r>
      <w:r w:rsidR="00CC77D7">
        <w:rPr>
          <w:rFonts w:cs="Verdana"/>
        </w:rPr>
        <w:t xml:space="preserve"> gaan na het jurymoment de kwaliteit van de ingeleverde documenten, verslagen en andere bestanden evalueren.</w:t>
      </w:r>
    </w:p>
    <w:p w14:paraId="01C0BF1E" w14:textId="094E6DE5" w:rsidR="00CC77D7" w:rsidRPr="00ED0043" w:rsidRDefault="00CC77D7" w:rsidP="00CF38F5">
      <w:pPr>
        <w:pStyle w:val="Competentieshoofding"/>
        <w:rPr>
          <w:rStyle w:val="BenadrukkenVet"/>
        </w:rPr>
      </w:pPr>
      <w:r w:rsidRPr="00ED0043">
        <w:rPr>
          <w:rStyle w:val="BenadrukkenVet"/>
          <w:noProof/>
        </w:rPr>
        <w:drawing>
          <wp:anchor distT="0" distB="0" distL="114300" distR="114300" simplePos="0" relativeHeight="251643392" behindDoc="0" locked="1" layoutInCell="1" allowOverlap="1" wp14:anchorId="6EA0ECFD" wp14:editId="2EB0AA9D">
            <wp:simplePos x="0" y="0"/>
            <wp:positionH relativeFrom="insideMargin">
              <wp:align>center</wp:align>
            </wp:positionH>
            <wp:positionV relativeFrom="paragraph">
              <wp:posOffset>-54610</wp:posOffset>
            </wp:positionV>
            <wp:extent cx="714375" cy="714375"/>
            <wp:effectExtent l="0" t="0" r="0" b="0"/>
            <wp:wrapThrough wrapText="bothSides">
              <wp:wrapPolygon edited="0">
                <wp:start x="4032" y="2880"/>
                <wp:lineTo x="1728" y="17856"/>
                <wp:lineTo x="20160" y="17856"/>
                <wp:lineTo x="20160" y="9792"/>
                <wp:lineTo x="19008" y="4032"/>
                <wp:lineTo x="17856" y="2880"/>
                <wp:lineTo x="4032" y="2880"/>
              </wp:wrapPolygon>
            </wp:wrapThrough>
            <wp:docPr id="3" name="Afbeelding 349" descr="Competen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KHK\Sjablonen\Office 2007\Afbeeldingen\Te gebruiken\125471-matte-white-square-icon-people-things-hat1-graduation.png"/>
                    <pic:cNvPicPr>
                      <a:picLocks noChangeAspect="1" noChangeArrowheads="1"/>
                    </pic:cNvPicPr>
                  </pic:nvPicPr>
                  <pic:blipFill>
                    <a:blip r:embed="rId35"/>
                    <a:srcRect/>
                    <a:stretch>
                      <a:fillRect/>
                    </a:stretch>
                  </pic:blipFill>
                  <pic:spPr bwMode="auto">
                    <a:xfrm>
                      <a:off x="0" y="0"/>
                      <a:ext cx="714375" cy="714375"/>
                    </a:xfrm>
                    <a:prstGeom prst="rect">
                      <a:avLst/>
                    </a:prstGeom>
                    <a:noFill/>
                    <a:ln w="9525">
                      <a:noFill/>
                      <a:miter lim="800000"/>
                      <a:headEnd/>
                      <a:tailEnd/>
                    </a:ln>
                  </pic:spPr>
                </pic:pic>
              </a:graphicData>
            </a:graphic>
          </wp:anchor>
        </w:drawing>
      </w:r>
      <w:r w:rsidR="00C23BC6">
        <w:rPr>
          <w:rStyle w:val="BenadrukkenVet"/>
          <w:noProof/>
        </w:rPr>
        <w:t>ECTS</w:t>
      </w:r>
    </w:p>
    <w:p w14:paraId="5A70802B" w14:textId="76028FD3" w:rsidR="00CC77D7" w:rsidRDefault="00C23BC6" w:rsidP="001839E7">
      <w:pPr>
        <w:pStyle w:val="Competentiessub"/>
        <w:numPr>
          <w:ilvl w:val="0"/>
          <w:numId w:val="18"/>
        </w:numPr>
      </w:pPr>
      <w:r>
        <w:rPr>
          <w:rFonts w:cs="Verdana"/>
        </w:rPr>
        <w:t xml:space="preserve">Keuzeproject </w:t>
      </w:r>
      <w:r w:rsidR="00AA69AB">
        <w:rPr>
          <w:rFonts w:cs="Verdana"/>
        </w:rPr>
        <w:t>2</w:t>
      </w:r>
      <w:r>
        <w:rPr>
          <w:rFonts w:cs="Verdana"/>
        </w:rPr>
        <w:t xml:space="preserve"> is een apart opleidingsonderdeel van 3 studiepunten</w:t>
      </w:r>
      <w:r w:rsidR="00CC77D7">
        <w:rPr>
          <w:rFonts w:cs="Verdana"/>
        </w:rPr>
        <w:t>.</w:t>
      </w:r>
      <w:r>
        <w:rPr>
          <w:rFonts w:cs="Verdana"/>
        </w:rPr>
        <w:t xml:space="preserve"> Je kunt dit vak niet herkansen in de derde examenperiode.</w:t>
      </w:r>
      <w:r w:rsidR="00CC77D7">
        <w:rPr>
          <w:rFonts w:cs="Verdana"/>
        </w:rPr>
        <w:t xml:space="preserve"> </w:t>
      </w:r>
      <w:r w:rsidR="001E07A1">
        <w:rPr>
          <w:rFonts w:cs="Verdana"/>
        </w:rPr>
        <w:t xml:space="preserve">Je doet keuzeproject </w:t>
      </w:r>
      <w:r w:rsidR="00AA69AB">
        <w:rPr>
          <w:rFonts w:cs="Verdana"/>
        </w:rPr>
        <w:t>2</w:t>
      </w:r>
      <w:r w:rsidR="001E07A1">
        <w:rPr>
          <w:rFonts w:cs="Verdana"/>
        </w:rPr>
        <w:t xml:space="preserve"> dus best meteen goed.</w:t>
      </w:r>
    </w:p>
    <w:p w14:paraId="28F1DA26" w14:textId="77777777" w:rsidR="00CC77D7" w:rsidRPr="00F93D03" w:rsidRDefault="00CC77D7" w:rsidP="00CC77D7">
      <w:pPr>
        <w:pStyle w:val="Kop2"/>
      </w:pPr>
      <w:bookmarkStart w:id="79" w:name="_Toc514679954"/>
      <w:r w:rsidRPr="00F93D03">
        <w:t>Beoordeling door studenten</w:t>
      </w:r>
      <w:bookmarkEnd w:id="79"/>
    </w:p>
    <w:p w14:paraId="0D62A366" w14:textId="26937B10" w:rsidR="00AA1DEF" w:rsidRDefault="00976D24" w:rsidP="00AA1DEF">
      <w:pPr>
        <w:tabs>
          <w:tab w:val="left" w:pos="4790"/>
        </w:tabs>
        <w:rPr>
          <w:rFonts w:cs="Verdana"/>
        </w:rPr>
      </w:pPr>
      <w:r w:rsidRPr="006C049B">
        <w:rPr>
          <w:rFonts w:cs="Verdana"/>
        </w:rPr>
        <w:t xml:space="preserve">Als student heb je in de beoordeling ook een taak: je beoordeelt de samenwerking in je team en de inzet van de andere teamleden. </w:t>
      </w:r>
      <w:r w:rsidR="007F691F">
        <w:rPr>
          <w:rFonts w:cs="Verdana"/>
        </w:rPr>
        <w:t>Vul hiervoor document ‘KP 2 BIT Evaluatie samenwerking’ in en breng dit mee naar het jury moment.</w:t>
      </w:r>
    </w:p>
    <w:p w14:paraId="5623C220" w14:textId="77777777" w:rsidR="00466056" w:rsidRDefault="00466056" w:rsidP="00466056">
      <w:pPr>
        <w:tabs>
          <w:tab w:val="left" w:pos="4790"/>
        </w:tabs>
        <w:rPr>
          <w:rFonts w:cs="Verdana"/>
        </w:rPr>
      </w:pPr>
      <w:r w:rsidRPr="006C049B">
        <w:rPr>
          <w:rFonts w:cs="Verdana"/>
        </w:rPr>
        <w:t xml:space="preserve">De docenten houden hiermee rekening in de eindbeoordeling. </w:t>
      </w:r>
    </w:p>
    <w:p w14:paraId="73E688D6" w14:textId="55020040" w:rsidR="004A2E4A" w:rsidRDefault="004A2E4A" w:rsidP="004A2E4A">
      <w:pPr>
        <w:pStyle w:val="Kop1"/>
      </w:pPr>
      <w:bookmarkStart w:id="80" w:name="_Toc514679955"/>
      <w:r>
        <w:lastRenderedPageBreak/>
        <w:t>Overzicht deadlines</w:t>
      </w:r>
      <w:bookmarkEnd w:id="80"/>
    </w:p>
    <w:tbl>
      <w:tblPr>
        <w:tblStyle w:val="Tabelraster"/>
        <w:tblW w:w="0" w:type="auto"/>
        <w:jc w:val="center"/>
        <w:tblLook w:val="04A0" w:firstRow="1" w:lastRow="0" w:firstColumn="1" w:lastColumn="0" w:noHBand="0" w:noVBand="1"/>
      </w:tblPr>
      <w:tblGrid>
        <w:gridCol w:w="2122"/>
        <w:gridCol w:w="3260"/>
        <w:gridCol w:w="2319"/>
      </w:tblGrid>
      <w:tr w:rsidR="00927D66" w:rsidRPr="00B1001F" w14:paraId="0E25A77F" w14:textId="77777777" w:rsidTr="00B1001F">
        <w:trPr>
          <w:jc w:val="center"/>
        </w:trPr>
        <w:tc>
          <w:tcPr>
            <w:tcW w:w="2122" w:type="dxa"/>
            <w:vMerge w:val="restart"/>
          </w:tcPr>
          <w:p w14:paraId="173111E1" w14:textId="25EA2647" w:rsidR="00927D66" w:rsidRPr="00B1001F" w:rsidRDefault="00B6786C" w:rsidP="00CE5171">
            <w:pPr>
              <w:jc w:val="left"/>
            </w:pPr>
            <w:r>
              <w:t>D</w:t>
            </w:r>
            <w:r w:rsidR="00CE5171">
              <w:t>i</w:t>
            </w:r>
            <w:r>
              <w:t xml:space="preserve"> </w:t>
            </w:r>
            <w:r w:rsidR="00CE5171">
              <w:t>22</w:t>
            </w:r>
            <w:r>
              <w:t>/05 1</w:t>
            </w:r>
            <w:r w:rsidR="00CE5171">
              <w:t>5</w:t>
            </w:r>
            <w:r>
              <w:t>:</w:t>
            </w:r>
            <w:r w:rsidR="00CE5171">
              <w:t>45</w:t>
            </w:r>
          </w:p>
        </w:tc>
        <w:tc>
          <w:tcPr>
            <w:tcW w:w="3260" w:type="dxa"/>
          </w:tcPr>
          <w:p w14:paraId="5087AF37" w14:textId="4D2B2822" w:rsidR="00927D66" w:rsidRPr="00B1001F" w:rsidRDefault="00927D66" w:rsidP="000427B8">
            <w:pPr>
              <w:ind w:left="0"/>
              <w:jc w:val="left"/>
            </w:pPr>
            <w:r w:rsidRPr="00B1001F">
              <w:t xml:space="preserve">Inschrijven </w:t>
            </w:r>
            <w:r w:rsidR="00B6786C">
              <w:t>spellingtest</w:t>
            </w:r>
            <w:r>
              <w:t xml:space="preserve"> </w:t>
            </w:r>
          </w:p>
        </w:tc>
        <w:tc>
          <w:tcPr>
            <w:tcW w:w="2319" w:type="dxa"/>
          </w:tcPr>
          <w:p w14:paraId="0059BFF4" w14:textId="50DD29A0" w:rsidR="00927D66" w:rsidRPr="00B1001F" w:rsidRDefault="00927D66" w:rsidP="00D856AB">
            <w:pPr>
              <w:ind w:left="0"/>
              <w:jc w:val="left"/>
            </w:pPr>
            <w:r w:rsidRPr="00B1001F">
              <w:t>Via link op Toledo</w:t>
            </w:r>
          </w:p>
        </w:tc>
      </w:tr>
      <w:tr w:rsidR="00927D66" w:rsidRPr="00B1001F" w14:paraId="688096FF" w14:textId="77777777" w:rsidTr="00B1001F">
        <w:trPr>
          <w:jc w:val="center"/>
        </w:trPr>
        <w:tc>
          <w:tcPr>
            <w:tcW w:w="2122" w:type="dxa"/>
            <w:vMerge/>
          </w:tcPr>
          <w:p w14:paraId="0225F23A" w14:textId="77777777" w:rsidR="00927D66" w:rsidRPr="00B1001F" w:rsidRDefault="00927D66" w:rsidP="00D856AB"/>
        </w:tc>
        <w:tc>
          <w:tcPr>
            <w:tcW w:w="3260" w:type="dxa"/>
          </w:tcPr>
          <w:p w14:paraId="04CA40EA" w14:textId="430C6DCF" w:rsidR="00927D66" w:rsidRPr="00B1001F" w:rsidRDefault="00927D66" w:rsidP="00D856AB">
            <w:pPr>
              <w:ind w:left="0"/>
            </w:pPr>
            <w:r w:rsidRPr="00B1001F">
              <w:t xml:space="preserve">Inschrijven </w:t>
            </w:r>
            <w:r>
              <w:t>jurymoment</w:t>
            </w:r>
            <w:r w:rsidRPr="00B1001F">
              <w:t xml:space="preserve"> </w:t>
            </w:r>
          </w:p>
        </w:tc>
        <w:tc>
          <w:tcPr>
            <w:tcW w:w="2319" w:type="dxa"/>
          </w:tcPr>
          <w:p w14:paraId="5E291111" w14:textId="5EC3A836" w:rsidR="00927D66" w:rsidRPr="00B1001F" w:rsidRDefault="00927D66" w:rsidP="00D856AB">
            <w:pPr>
              <w:ind w:left="0"/>
            </w:pPr>
            <w:r w:rsidRPr="00B1001F">
              <w:t>Via link op Toledo</w:t>
            </w:r>
          </w:p>
        </w:tc>
      </w:tr>
      <w:tr w:rsidR="00927D66" w:rsidRPr="00B1001F" w14:paraId="306EB543" w14:textId="77777777" w:rsidTr="001A4725">
        <w:trPr>
          <w:jc w:val="center"/>
        </w:trPr>
        <w:tc>
          <w:tcPr>
            <w:tcW w:w="2122" w:type="dxa"/>
            <w:vMerge/>
          </w:tcPr>
          <w:p w14:paraId="289AC22F" w14:textId="77777777" w:rsidR="00927D66" w:rsidRPr="00B1001F" w:rsidRDefault="00927D66" w:rsidP="00D856AB"/>
        </w:tc>
        <w:tc>
          <w:tcPr>
            <w:tcW w:w="5579" w:type="dxa"/>
            <w:gridSpan w:val="2"/>
          </w:tcPr>
          <w:p w14:paraId="426ED1AD" w14:textId="407DCA56" w:rsidR="00927D66" w:rsidRPr="00B1001F" w:rsidRDefault="00017460" w:rsidP="00927D66">
            <w:pPr>
              <w:ind w:left="0"/>
              <w:jc w:val="left"/>
            </w:pPr>
            <w:r>
              <w:t xml:space="preserve">Tweet </w:t>
            </w:r>
            <w:r w:rsidR="00927D66">
              <w:t>teamvoorstelling</w:t>
            </w:r>
          </w:p>
        </w:tc>
      </w:tr>
      <w:tr w:rsidR="00927D66" w:rsidRPr="00B1001F" w14:paraId="3CCC0D81" w14:textId="77777777" w:rsidTr="001A4725">
        <w:trPr>
          <w:jc w:val="center"/>
        </w:trPr>
        <w:tc>
          <w:tcPr>
            <w:tcW w:w="2122" w:type="dxa"/>
          </w:tcPr>
          <w:p w14:paraId="29408DA2" w14:textId="1045E997" w:rsidR="00927D66" w:rsidRDefault="00CE5171" w:rsidP="00CE5171">
            <w:pPr>
              <w:jc w:val="left"/>
            </w:pPr>
            <w:r>
              <w:t>Do</w:t>
            </w:r>
            <w:r w:rsidR="00927D66">
              <w:t xml:space="preserve"> 2</w:t>
            </w:r>
            <w:r>
              <w:t>4</w:t>
            </w:r>
            <w:r w:rsidR="00927D66">
              <w:t xml:space="preserve">/05 </w:t>
            </w:r>
          </w:p>
        </w:tc>
        <w:tc>
          <w:tcPr>
            <w:tcW w:w="5579" w:type="dxa"/>
            <w:gridSpan w:val="2"/>
          </w:tcPr>
          <w:p w14:paraId="34E47E3F" w14:textId="72345FB6" w:rsidR="007C5546" w:rsidRDefault="007872D0" w:rsidP="00927D66">
            <w:pPr>
              <w:ind w:left="0"/>
              <w:jc w:val="left"/>
            </w:pPr>
            <w:r>
              <w:t xml:space="preserve">Tweet </w:t>
            </w:r>
            <w:proofErr w:type="spellStart"/>
            <w:r>
              <w:t>work</w:t>
            </w:r>
            <w:proofErr w:type="spellEnd"/>
            <w:r>
              <w:t>-in-</w:t>
            </w:r>
            <w:proofErr w:type="spellStart"/>
            <w:r>
              <w:t>progress</w:t>
            </w:r>
            <w:proofErr w:type="spellEnd"/>
          </w:p>
        </w:tc>
      </w:tr>
      <w:tr w:rsidR="00CE5171" w:rsidRPr="00B1001F" w14:paraId="5C5DA89C" w14:textId="77777777" w:rsidTr="00CE5171">
        <w:trPr>
          <w:trHeight w:val="1251"/>
          <w:jc w:val="center"/>
        </w:trPr>
        <w:tc>
          <w:tcPr>
            <w:tcW w:w="2122" w:type="dxa"/>
            <w:vMerge w:val="restart"/>
          </w:tcPr>
          <w:p w14:paraId="3F5332A8" w14:textId="40891BC5" w:rsidR="00CE5171" w:rsidRPr="003847A0" w:rsidRDefault="00CE5171" w:rsidP="00CE5171">
            <w:pPr>
              <w:jc w:val="left"/>
            </w:pPr>
            <w:r>
              <w:t xml:space="preserve">Vr </w:t>
            </w:r>
            <w:r w:rsidRPr="003847A0">
              <w:t>2</w:t>
            </w:r>
            <w:r>
              <w:t>5</w:t>
            </w:r>
            <w:r w:rsidRPr="003847A0">
              <w:t>/05 14:00</w:t>
            </w:r>
          </w:p>
        </w:tc>
        <w:tc>
          <w:tcPr>
            <w:tcW w:w="3260" w:type="dxa"/>
          </w:tcPr>
          <w:p w14:paraId="75CB2208" w14:textId="696D71FA" w:rsidR="00CE5171" w:rsidRPr="003847A0" w:rsidRDefault="00CE5171" w:rsidP="00CE5171">
            <w:pPr>
              <w:ind w:left="0"/>
              <w:jc w:val="left"/>
            </w:pPr>
            <w:proofErr w:type="spellStart"/>
            <w:r w:rsidRPr="003847A0">
              <w:t>Zip-file</w:t>
            </w:r>
            <w:proofErr w:type="spellEnd"/>
            <w:r w:rsidRPr="003847A0">
              <w:t xml:space="preserve"> met </w:t>
            </w:r>
            <w:r w:rsidRPr="003847A0">
              <w:br/>
              <w:t xml:space="preserve">2 dashboardbestanden, 2 </w:t>
            </w:r>
            <w:proofErr w:type="spellStart"/>
            <w:r w:rsidRPr="003847A0">
              <w:t>infographics</w:t>
            </w:r>
            <w:proofErr w:type="spellEnd"/>
            <w:r w:rsidRPr="003847A0">
              <w:t xml:space="preserve"> en zelfgekozen dataset in </w:t>
            </w:r>
            <w:proofErr w:type="spellStart"/>
            <w:r w:rsidRPr="003847A0">
              <w:t>xslx</w:t>
            </w:r>
            <w:proofErr w:type="spellEnd"/>
            <w:r w:rsidRPr="003847A0">
              <w:t xml:space="preserve">, </w:t>
            </w:r>
            <w:proofErr w:type="spellStart"/>
            <w:r w:rsidRPr="003847A0">
              <w:t>csv</w:t>
            </w:r>
            <w:proofErr w:type="spellEnd"/>
            <w:r w:rsidRPr="003847A0">
              <w:t>,</w:t>
            </w:r>
            <w:r>
              <w:t xml:space="preserve"> </w:t>
            </w:r>
            <w:r w:rsidRPr="003847A0">
              <w:t>…</w:t>
            </w:r>
          </w:p>
        </w:tc>
        <w:tc>
          <w:tcPr>
            <w:tcW w:w="2319" w:type="dxa"/>
          </w:tcPr>
          <w:p w14:paraId="0CE5864B" w14:textId="1FE4C5AD" w:rsidR="00CE5171" w:rsidRPr="00B1001F" w:rsidRDefault="00CE5171" w:rsidP="00CE5171">
            <w:pPr>
              <w:ind w:left="0"/>
              <w:jc w:val="left"/>
            </w:pPr>
            <w:r>
              <w:t>Uploaden naar Toledo</w:t>
            </w:r>
          </w:p>
        </w:tc>
      </w:tr>
      <w:tr w:rsidR="00927D66" w:rsidRPr="00B1001F" w14:paraId="3EFF286D" w14:textId="77777777" w:rsidTr="001A4725">
        <w:trPr>
          <w:jc w:val="center"/>
        </w:trPr>
        <w:tc>
          <w:tcPr>
            <w:tcW w:w="2122" w:type="dxa"/>
            <w:vMerge/>
          </w:tcPr>
          <w:p w14:paraId="7B8136DC" w14:textId="77777777" w:rsidR="00927D66" w:rsidRPr="00B1001F" w:rsidRDefault="00927D66" w:rsidP="00927D66"/>
        </w:tc>
        <w:tc>
          <w:tcPr>
            <w:tcW w:w="5579" w:type="dxa"/>
            <w:gridSpan w:val="2"/>
          </w:tcPr>
          <w:p w14:paraId="72C9B3AF" w14:textId="454E015C" w:rsidR="00927D66" w:rsidRPr="00B1001F" w:rsidRDefault="00927D66" w:rsidP="00927D66">
            <w:pPr>
              <w:ind w:left="0"/>
              <w:jc w:val="left"/>
            </w:pPr>
            <w:r>
              <w:t>Tweet projectresultaat</w:t>
            </w:r>
          </w:p>
        </w:tc>
      </w:tr>
      <w:tr w:rsidR="007872D0" w:rsidRPr="00B1001F" w14:paraId="2B8DAA2A" w14:textId="77777777" w:rsidTr="001A4725">
        <w:trPr>
          <w:trHeight w:val="809"/>
          <w:jc w:val="center"/>
        </w:trPr>
        <w:tc>
          <w:tcPr>
            <w:tcW w:w="2122" w:type="dxa"/>
            <w:vMerge w:val="restart"/>
          </w:tcPr>
          <w:p w14:paraId="3DF963C5" w14:textId="52041242" w:rsidR="007872D0" w:rsidRPr="00B1001F" w:rsidRDefault="00CE5171" w:rsidP="00CE5171">
            <w:pPr>
              <w:jc w:val="left"/>
            </w:pPr>
            <w:r>
              <w:t>Ma</w:t>
            </w:r>
            <w:r w:rsidR="007872D0" w:rsidRPr="00B1001F">
              <w:t xml:space="preserve"> </w:t>
            </w:r>
            <w:r w:rsidR="007872D0">
              <w:t>2</w:t>
            </w:r>
            <w:r>
              <w:t>8</w:t>
            </w:r>
            <w:r w:rsidR="007872D0">
              <w:t>/05 vóór jurymoment</w:t>
            </w:r>
          </w:p>
        </w:tc>
        <w:tc>
          <w:tcPr>
            <w:tcW w:w="3260" w:type="dxa"/>
          </w:tcPr>
          <w:p w14:paraId="237562FF" w14:textId="575695BE" w:rsidR="007872D0" w:rsidRDefault="007872D0" w:rsidP="00927D66">
            <w:pPr>
              <w:ind w:left="0"/>
              <w:jc w:val="left"/>
            </w:pPr>
            <w:r>
              <w:t>Projectverslag</w:t>
            </w:r>
            <w:r w:rsidR="00CE5171">
              <w:t xml:space="preserve"> + evaluatie van de samenwerking</w:t>
            </w:r>
            <w:r>
              <w:t xml:space="preserve"> meebrengen naar </w:t>
            </w:r>
            <w:r w:rsidR="00CE5171">
              <w:t xml:space="preserve">het </w:t>
            </w:r>
            <w:r>
              <w:t>jurymoment</w:t>
            </w:r>
          </w:p>
        </w:tc>
        <w:tc>
          <w:tcPr>
            <w:tcW w:w="2319" w:type="dxa"/>
          </w:tcPr>
          <w:p w14:paraId="69638FB9" w14:textId="1B68668E" w:rsidR="007872D0" w:rsidRDefault="007872D0" w:rsidP="00927D66">
            <w:pPr>
              <w:ind w:left="0"/>
            </w:pPr>
            <w:r>
              <w:t>Papier!</w:t>
            </w:r>
          </w:p>
        </w:tc>
      </w:tr>
      <w:tr w:rsidR="007872D0" w:rsidRPr="00B1001F" w14:paraId="2A3D7886" w14:textId="77777777" w:rsidTr="00B1001F">
        <w:trPr>
          <w:jc w:val="center"/>
        </w:trPr>
        <w:tc>
          <w:tcPr>
            <w:tcW w:w="2122" w:type="dxa"/>
            <w:vMerge/>
          </w:tcPr>
          <w:p w14:paraId="4D2F6079" w14:textId="77777777" w:rsidR="007872D0" w:rsidRDefault="007872D0" w:rsidP="00927D66"/>
        </w:tc>
        <w:tc>
          <w:tcPr>
            <w:tcW w:w="3260" w:type="dxa"/>
          </w:tcPr>
          <w:p w14:paraId="2D94E670" w14:textId="3FCB68FF" w:rsidR="007872D0" w:rsidRDefault="007872D0" w:rsidP="00927D66">
            <w:pPr>
              <w:ind w:left="0"/>
              <w:jc w:val="left"/>
            </w:pPr>
            <w:r>
              <w:t>Google evaluatieformulier invullen</w:t>
            </w:r>
          </w:p>
        </w:tc>
        <w:tc>
          <w:tcPr>
            <w:tcW w:w="2319" w:type="dxa"/>
          </w:tcPr>
          <w:p w14:paraId="4459206B" w14:textId="7987D1BB" w:rsidR="007872D0" w:rsidRPr="00B1001F" w:rsidRDefault="007872D0" w:rsidP="00927D66">
            <w:pPr>
              <w:ind w:left="0"/>
            </w:pPr>
            <w:r>
              <w:t>Via link op Toledo</w:t>
            </w:r>
          </w:p>
        </w:tc>
      </w:tr>
    </w:tbl>
    <w:p w14:paraId="270C0FC0" w14:textId="77777777" w:rsidR="00AA1DEF" w:rsidRPr="00AA4BE5" w:rsidRDefault="00AA1DEF" w:rsidP="00AA1DEF">
      <w:pPr>
        <w:tabs>
          <w:tab w:val="left" w:pos="4790"/>
        </w:tabs>
      </w:pPr>
    </w:p>
    <w:p w14:paraId="78017930" w14:textId="0D0C8E4D" w:rsidR="002A4047" w:rsidRDefault="002A4047" w:rsidP="0054082C">
      <w:pPr>
        <w:pStyle w:val="Kop1"/>
      </w:pPr>
      <w:bookmarkStart w:id="81" w:name="_Toc514679956"/>
      <w:r>
        <w:lastRenderedPageBreak/>
        <w:t>Besluit</w:t>
      </w:r>
      <w:bookmarkEnd w:id="81"/>
    </w:p>
    <w:p w14:paraId="6B932151" w14:textId="2BFD1405" w:rsidR="002A4047" w:rsidRDefault="006609FF" w:rsidP="002A4047">
      <w:r>
        <w:t>Je staat voor een hele uitdaging, maar de opdracht is zeker haalbaar omdat je met je teamgenoten op een prettige manier kan samenwerke</w:t>
      </w:r>
      <w:r w:rsidR="00F94134">
        <w:t>n aan een waardevol eindproduct onder begeleiding van Ordina BI consultants.</w:t>
      </w:r>
    </w:p>
    <w:p w14:paraId="02AB7656" w14:textId="38830020" w:rsidR="00F94134" w:rsidRDefault="006609FF" w:rsidP="002A4047">
      <w:r>
        <w:t xml:space="preserve">Overleg goed, respecteer de deadlines, roep tijdig hulp in </w:t>
      </w:r>
      <w:r w:rsidR="00F94134">
        <w:t xml:space="preserve">van de consultants </w:t>
      </w:r>
      <w:r>
        <w:t xml:space="preserve">en </w:t>
      </w:r>
      <w:r w:rsidR="00AA69AB">
        <w:t>buig de datasets om tot een mooi en zinvol verhaal</w:t>
      </w:r>
      <w:r>
        <w:t>!</w:t>
      </w:r>
      <w:r w:rsidR="00F94134">
        <w:t xml:space="preserve">  </w:t>
      </w:r>
      <w:r w:rsidR="00F94134">
        <w:br/>
      </w:r>
      <w:r w:rsidR="00F94134">
        <w:br/>
        <w:t>Laat Ordina versteld staan!</w:t>
      </w:r>
    </w:p>
    <w:p w14:paraId="2ED91891" w14:textId="77777777" w:rsidR="00AA69AB" w:rsidRPr="002A4047" w:rsidRDefault="00AA69AB" w:rsidP="002A4047"/>
    <w:p w14:paraId="62B9997A" w14:textId="607380BD" w:rsidR="007C73DC" w:rsidRDefault="00AA69AB" w:rsidP="007C73DC">
      <w:r w:rsidRPr="00AA69AB">
        <w:rPr>
          <w:noProof/>
        </w:rPr>
        <w:drawing>
          <wp:inline distT="0" distB="0" distL="0" distR="0" wp14:anchorId="4A1EAB26" wp14:editId="0382F94C">
            <wp:extent cx="4231865" cy="3169920"/>
            <wp:effectExtent l="0" t="0" r="0" b="0"/>
            <wp:docPr id="3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4"/>
                    <pic:cNvPicPr>
                      <a:picLocks noChangeAspect="1"/>
                    </pic:cNvPicPr>
                  </pic:nvPicPr>
                  <pic:blipFill>
                    <a:blip r:embed="rId36"/>
                    <a:stretch>
                      <a:fillRect/>
                    </a:stretch>
                  </pic:blipFill>
                  <pic:spPr>
                    <a:xfrm>
                      <a:off x="0" y="0"/>
                      <a:ext cx="4239138" cy="3175368"/>
                    </a:xfrm>
                    <a:prstGeom prst="rect">
                      <a:avLst/>
                    </a:prstGeom>
                  </pic:spPr>
                </pic:pic>
              </a:graphicData>
            </a:graphic>
          </wp:inline>
        </w:drawing>
      </w:r>
    </w:p>
    <w:p w14:paraId="462D8548" w14:textId="40290FEC" w:rsidR="00AA0761" w:rsidRPr="00EF103B" w:rsidRDefault="006609FF" w:rsidP="00C30360">
      <w:pPr>
        <w:pStyle w:val="Bijschrift"/>
        <w:sectPr w:rsidR="00AA0761" w:rsidRPr="00EF103B" w:rsidSect="003F4C6E">
          <w:headerReference w:type="even" r:id="rId37"/>
          <w:headerReference w:type="default" r:id="rId38"/>
          <w:type w:val="oddPage"/>
          <w:pgSz w:w="11906" w:h="16838" w:code="9"/>
          <w:pgMar w:top="1304" w:right="2381" w:bottom="1134" w:left="1134" w:header="879" w:footer="709" w:gutter="680"/>
          <w:cols w:space="708"/>
          <w:formProt w:val="0"/>
          <w:docGrid w:linePitch="360"/>
        </w:sectPr>
      </w:pPr>
      <w:bookmarkStart w:id="82" w:name="_Toc482175491"/>
      <w:r>
        <w:t xml:space="preserve">Figuur </w:t>
      </w:r>
      <w:r w:rsidR="000330C7">
        <w:fldChar w:fldCharType="begin"/>
      </w:r>
      <w:r w:rsidR="000330C7">
        <w:instrText xml:space="preserve"> SEQ Figuur \* ARABIC </w:instrText>
      </w:r>
      <w:r w:rsidR="000330C7">
        <w:fldChar w:fldCharType="separate"/>
      </w:r>
      <w:r w:rsidR="00920775">
        <w:rPr>
          <w:noProof/>
        </w:rPr>
        <w:t>6</w:t>
      </w:r>
      <w:r w:rsidR="000330C7">
        <w:rPr>
          <w:noProof/>
        </w:rPr>
        <w:fldChar w:fldCharType="end"/>
      </w:r>
      <w:r>
        <w:t xml:space="preserve">: </w:t>
      </w:r>
      <w:proofErr w:type="spellStart"/>
      <w:r w:rsidR="00AA69AB">
        <w:t>Usele</w:t>
      </w:r>
      <w:r w:rsidR="002214E2">
        <w:t>ss</w:t>
      </w:r>
      <w:bookmarkEnd w:id="82"/>
      <w:proofErr w:type="spellEnd"/>
    </w:p>
    <w:p w14:paraId="5B5EECAD" w14:textId="77777777" w:rsidR="00B6520B" w:rsidRPr="00EF103B" w:rsidRDefault="00B6520B" w:rsidP="002214E2">
      <w:pPr>
        <w:jc w:val="both"/>
      </w:pPr>
    </w:p>
    <w:sectPr w:rsidR="00B6520B" w:rsidRPr="00EF103B" w:rsidSect="003F4C6E">
      <w:headerReference w:type="even" r:id="rId39"/>
      <w:headerReference w:type="default" r:id="rId40"/>
      <w:type w:val="oddPage"/>
      <w:pgSz w:w="11906" w:h="16838" w:code="9"/>
      <w:pgMar w:top="1304" w:right="2381" w:bottom="1418" w:left="1134" w:header="879" w:footer="709" w:gutter="68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8EC92" w14:textId="77777777" w:rsidR="000330C7" w:rsidRDefault="000330C7">
      <w:r>
        <w:separator/>
      </w:r>
    </w:p>
    <w:p w14:paraId="5FC85D07" w14:textId="77777777" w:rsidR="000330C7" w:rsidRDefault="000330C7"/>
  </w:endnote>
  <w:endnote w:type="continuationSeparator" w:id="0">
    <w:p w14:paraId="03F86343" w14:textId="77777777" w:rsidR="000330C7" w:rsidRDefault="000330C7">
      <w:r>
        <w:continuationSeparator/>
      </w:r>
    </w:p>
    <w:p w14:paraId="6B04B856" w14:textId="77777777" w:rsidR="000330C7" w:rsidRDefault="00033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DF356" w14:textId="77777777" w:rsidR="00AA08D3" w:rsidRDefault="00AA08D3">
    <w:pPr>
      <w:pStyle w:val="Voettekst"/>
    </w:pPr>
    <w:r>
      <w:rPr>
        <w:noProof/>
      </w:rPr>
      <mc:AlternateContent>
        <mc:Choice Requires="wpg">
          <w:drawing>
            <wp:anchor distT="0" distB="0" distL="114300" distR="114300" simplePos="0" relativeHeight="251662336" behindDoc="1" locked="0" layoutInCell="1" allowOverlap="1" wp14:anchorId="1783BE1A" wp14:editId="342099E7">
              <wp:simplePos x="0" y="0"/>
              <wp:positionH relativeFrom="column">
                <wp:posOffset>-925195</wp:posOffset>
              </wp:positionH>
              <wp:positionV relativeFrom="page">
                <wp:posOffset>9728200</wp:posOffset>
              </wp:positionV>
              <wp:extent cx="995680" cy="963930"/>
              <wp:effectExtent l="3810" t="3175" r="635" b="444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5680" cy="963930"/>
                        <a:chOff x="253" y="15240"/>
                        <a:chExt cx="1437" cy="1440"/>
                      </a:xfrm>
                    </wpg:grpSpPr>
                    <wps:wsp>
                      <wps:cNvPr id="6" name="Rectangle 2"/>
                      <wps:cNvSpPr>
                        <a:spLocks noChangeArrowheads="1"/>
                      </wps:cNvSpPr>
                      <wps:spPr bwMode="auto">
                        <a:xfrm>
                          <a:off x="341" y="15321"/>
                          <a:ext cx="1260" cy="1260"/>
                        </a:xfrm>
                        <a:prstGeom prst="rect">
                          <a:avLst/>
                        </a:prstGeom>
                        <a:solidFill>
                          <a:srgbClr val="0023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noAutofit/>
                      </wps:bodyPr>
                    </wps:wsp>
                    <wps:wsp>
                      <wps:cNvPr id="7" name="Rectangle 3"/>
                      <wps:cNvSpPr>
                        <a:spLocks noChangeArrowheads="1"/>
                      </wps:cNvSpPr>
                      <wps:spPr bwMode="auto">
                        <a:xfrm>
                          <a:off x="786" y="15776"/>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noAutofit/>
                      </wps:bodyPr>
                    </wps:wsp>
                    <wps:wsp>
                      <wps:cNvPr id="8" name="AutoShape 4"/>
                      <wps:cNvSpPr>
                        <a:spLocks noChangeArrowheads="1"/>
                      </wps:cNvSpPr>
                      <wps:spPr bwMode="auto">
                        <a:xfrm flipH="1" flipV="1">
                          <a:off x="253" y="15240"/>
                          <a:ext cx="1437" cy="1440"/>
                        </a:xfrm>
                        <a:prstGeom prst="rtTriangle">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D9090" id="Group 10" o:spid="_x0000_s1026" style="position:absolute;margin-left:-72.85pt;margin-top:766pt;width:78.4pt;height:75.9pt;z-index:-251654144;mso-position-vertical-relative:page" coordorigin="253,15240" coordsize="1437,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">
              <v:rect id="Rectangle 2" o:spid="_x0000_s1027" style="position:absolute;left:341;top:15321;width:1260;height:12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3z8MA&#10;AADaAAAADwAAAGRycy9kb3ducmV2LnhtbESPX2vCMBTF3wd+h3CFvQybOkFc1ygiG4zBBN3c86W5&#10;ttXkpjRR2316Iwh7PJw/P06+6KwRZ2p97VjBOElBEBdO11wq+Pl+H81A+ICs0TgmBT15WMwHDzlm&#10;2l14Q+dtKEUcYZ+hgiqEJpPSFxVZ9IlriKO3d63FEGVbSt3iJY5bI5/TdCot1hwJFTa0qqg4bk82&#10;cp8mn+aln/we/mb1F+Ob6dennVKPw275CiJQF/7D9/aHVjCF25V4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v3z8MAAADaAAAADwAAAAAAAAAAAAAAAACYAgAAZHJzL2Rv&#10;d25yZXYueG1sUEsFBgAAAAAEAAQA9QAAAIgDAAAAAA==&#10;" fillcolor="#00234d" stroked="f"/>
              <v:rect id="Rectangle 3" o:spid="_x0000_s1028" style="position:absolute;left:786;top:15776;width:360;height: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pUsEA&#10;AADaAAAADwAAAGRycy9kb3ducmV2LnhtbERP3WrCMBS+H/gO4Qi7m6nCXOmMIoriKPOn2wMcmrO2&#10;2pzUJmr39stA8PLj+5/MOlOLK7WusqxgOIhAEOdWV1wo+P5avcQgnEfWWFsmBb/kYDbtPU0w0fbG&#10;B7pmvhAhhF2CCkrvm0RKl5dk0A1sQxy4H9sa9AG2hdQt3kK4qeUoisbSYMWhocSGFiXlp+xiwoz1&#10;9nw8pa/p/sPvss/lOE7nu1ip5343fwfhqfMP8d290Qre4P9K8IO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WqVLBAAAA2gAAAA8AAAAAAAAAAAAAAAAAmAIAAGRycy9kb3du&#10;cmV2LnhtbFBLBQYAAAAABAAEAPUAAACGAwAAAAA=&#10;" stroked="f"/>
              <v:shapetype id="_x0000_t6" coordsize="21600,21600" o:spt="6" path="m,l,21600r21600,xe">
                <v:stroke joinstyle="miter"/>
                <v:path gradientshapeok="t" o:connecttype="custom" o:connectlocs="0,0;0,10800;0,21600;10800,21600;21600,21600;10800,10800" textboxrect="1800,12600,12600,19800"/>
              </v:shapetype>
              <v:shape id="AutoShape 4" o:spid="_x0000_s1029" type="#_x0000_t6" style="position:absolute;left:253;top:15240;width:1437;height:1440;flip:x y;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j7JcAA&#10;AADaAAAADwAAAGRycy9kb3ducmV2LnhtbERPz2vCMBS+D/wfwhN2m6mFdaMaRYTCmKdVp9dH82yD&#10;zUuXZFr31y+HwY4f3+/lerS9uJIPxrGC+SwDQdw4bbhVcNhXT68gQkTW2DsmBXcKsF5NHpZYanfj&#10;D7rWsRUphEOJCroYh1LK0HRkMczcQJy4s/MWY4K+ldrjLYXbXuZZVkiLhlNDhwNtO2ou9bdVwJ/5&#10;sWpPw8vP3hTPZ/O++xo3XqnH6bhZgIg0xn/xn/tNK0hb05V0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ej7JcAAAADaAAAADwAAAAAAAAAAAAAAAACYAgAAZHJzL2Rvd25y&#10;ZXYueG1sUEsFBgAAAAAEAAQA9QAAAIUDAAAAAA==&#10;" stroked="f"/>
              <w10:wrap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1947A" w14:textId="77777777" w:rsidR="00AA08D3" w:rsidRDefault="00AA08D3">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EB13E" w14:textId="77777777" w:rsidR="00AA08D3" w:rsidRDefault="00AA08D3">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9102B" w14:textId="77777777" w:rsidR="00AA08D3" w:rsidRDefault="00AA08D3">
    <w:pPr>
      <w:pStyle w:val="Voettekst"/>
    </w:pPr>
    <w:r>
      <w:rPr>
        <w:noProof/>
      </w:rPr>
      <mc:AlternateContent>
        <mc:Choice Requires="wpg">
          <w:drawing>
            <wp:anchor distT="0" distB="0" distL="114300" distR="114300" simplePos="0" relativeHeight="251657728" behindDoc="1" locked="0" layoutInCell="1" allowOverlap="1" wp14:anchorId="61BCFE12" wp14:editId="2A6BD97F">
              <wp:simplePos x="0" y="0"/>
              <wp:positionH relativeFrom="column">
                <wp:posOffset>-683895</wp:posOffset>
              </wp:positionH>
              <wp:positionV relativeFrom="paragraph">
                <wp:posOffset>-247015</wp:posOffset>
              </wp:positionV>
              <wp:extent cx="800100" cy="800100"/>
              <wp:effectExtent l="1905" t="635" r="7620" b="889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800100"/>
                        <a:chOff x="338" y="15401"/>
                        <a:chExt cx="1260" cy="1260"/>
                      </a:xfrm>
                    </wpg:grpSpPr>
                    <wps:wsp>
                      <wps:cNvPr id="2" name="Rectangle 6"/>
                      <wps:cNvSpPr>
                        <a:spLocks noChangeArrowheads="1"/>
                      </wps:cNvSpPr>
                      <wps:spPr bwMode="auto">
                        <a:xfrm>
                          <a:off x="338" y="15401"/>
                          <a:ext cx="1260" cy="12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noAutofit/>
                      </wps:bodyPr>
                    </wps:wsp>
                    <wps:wsp>
                      <wps:cNvPr id="3" name="Rectangle 7"/>
                      <wps:cNvSpPr>
                        <a:spLocks noChangeArrowheads="1"/>
                      </wps:cNvSpPr>
                      <wps:spPr bwMode="auto">
                        <a:xfrm>
                          <a:off x="783" y="15856"/>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noAutofit/>
                      </wps:bodyPr>
                    </wps:wsp>
                    <wps:wsp>
                      <wps:cNvPr id="4" name="AutoShape 8"/>
                      <wps:cNvSpPr>
                        <a:spLocks noChangeArrowheads="1"/>
                      </wps:cNvSpPr>
                      <wps:spPr bwMode="auto">
                        <a:xfrm flipH="1" flipV="1">
                          <a:off x="338" y="15401"/>
                          <a:ext cx="1260" cy="1260"/>
                        </a:xfrm>
                        <a:prstGeom prst="rtTriangle">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EBF08" id="Group 5" o:spid="_x0000_s1026" style="position:absolute;margin-left:-53.85pt;margin-top:-19.45pt;width:63pt;height:63pt;z-index:-251658752" coordorigin="338,15401" coordsize="126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">
              <v:rect id="Rectangle 6" o:spid="_x0000_s1027" style="position:absolute;left:338;top:15401;width:1260;height:12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ML4A&#10;AADaAAAADwAAAGRycy9kb3ducmV2LnhtbERP3WrCMBS+H/gO4Qjeram9cKUziiiDXfTGbg9wbE7T&#10;suakJJl2Pr0ZDHb58f1v97MdxZV8GBwrWGc5COLW6YGNgs+Pt+cSRIjIGkfHpOCHAux3i6ctVtrd&#10;+EzXJhqRQjhUqKCPcaqkDG1PFkPmJuLEdc5bjAl6I7XHWwq3oyzyfCMtDpwaepzo2FP71XzbNKMo&#10;L6fOmUv9YoyrZ7+5N4RKrZbz4RVEpDn+i//c71pBAb9Xkh/k7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ICfjC+AAAA2gAAAA8AAAAAAAAAAAAAAAAAmAIAAGRycy9kb3ducmV2&#10;LnhtbFBLBQYAAAAABAAEAPUAAACDAwAAAAA=&#10;" fillcolor="gray" stroked="f"/>
              <v:rect id="Rectangle 7" o:spid="_x0000_s1028" style="position:absolute;left:783;top:15856;width:360;height:3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UcEA&#10;AADaAAAADwAAAGRycy9kb3ducmV2LnhtbERP3WrCMBS+F/YO4Qy8s+kmSqlGkY0Npahb3QMcmrO2&#10;sznpmqj17Y0w2OXH9z9f9qYRZ+pcbVnBUxSDIC6srrlU8HV4GyUgnEfW2FgmBVdysFw8DOaYanvh&#10;TzrnvhQhhF2KCirv21RKV1Rk0EW2JQ7ct+0M+gC7UuoOLyHcNPI5jqfSYM2hocKWXioqjvnJhBnv&#10;u9+fYzbJPjZ+n29fp0m22idKDR/71QyEp97/i//ca61gDPcrwQ9y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r1HBAAAA2gAAAA8AAAAAAAAAAAAAAAAAmAIAAGRycy9kb3du&#10;cmV2LnhtbFBLBQYAAAAABAAEAPUAAACGAwAAAAA=&#10;" stroked="f"/>
              <v:shapetype id="_x0000_t6" coordsize="21600,21600" o:spt="6" path="m,l,21600r21600,xe">
                <v:stroke joinstyle="miter"/>
                <v:path gradientshapeok="t" o:connecttype="custom" o:connectlocs="0,0;0,10800;0,21600;10800,21600;21600,21600;10800,10800" textboxrect="1800,12600,12600,19800"/>
              </v:shapetype>
              <v:shape id="AutoShape 8" o:spid="_x0000_s1029" type="#_x0000_t6" style="position:absolute;left:338;top:15401;width:1260;height:1260;flip:x y;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xIMMA&#10;AADaAAAADwAAAGRycy9kb3ducmV2LnhtbESPQWsCMRSE7wX/Q3iCt5pVqi3bzYoUhKKnarXXx+a5&#10;G7p5WZNUV399Uyh4HGbmG6ZY9LYVZ/LBOFYwGWcgiCunDdcKPnerxxcQISJrbB2TgisFWJSDhwJz&#10;7S78QedtrEWCcMhRQRNjl0sZqoYshrHriJN3dN5iTNLXUnu8JLht5TTL5tKi4bTQYEdvDVXf2x+r&#10;gPfTw6r+6p5vOzOfHc16c+qXXqnRsF++gojUx3v4v/2uFTzB35V0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XxIMMAAADaAAAADwAAAAAAAAAAAAAAAACYAgAAZHJzL2Rv&#10;d25yZXYueG1sUEsFBgAAAAAEAAQA9QAAAIgDAAAAAA==&#10;" stroked="f"/>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00567" w14:textId="77777777" w:rsidR="000330C7" w:rsidRDefault="000330C7">
      <w:r>
        <w:separator/>
      </w:r>
    </w:p>
    <w:p w14:paraId="0BEC04FB" w14:textId="77777777" w:rsidR="000330C7" w:rsidRDefault="000330C7"/>
  </w:footnote>
  <w:footnote w:type="continuationSeparator" w:id="0">
    <w:p w14:paraId="0CB86BC0" w14:textId="77777777" w:rsidR="000330C7" w:rsidRDefault="000330C7">
      <w:r>
        <w:continuationSeparator/>
      </w:r>
    </w:p>
    <w:p w14:paraId="1A0A5562" w14:textId="77777777" w:rsidR="000330C7" w:rsidRDefault="000330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CA39" w14:textId="2EDED885" w:rsidR="00AA08D3" w:rsidRDefault="00AA08D3" w:rsidP="0048047C">
    <w:pPr>
      <w:pStyle w:val="Nietzichtbaretekst"/>
      <w:tabs>
        <w:tab w:val="right" w:pos="8959"/>
      </w:tabs>
    </w:pPr>
    <w:r>
      <w:rPr>
        <w:rStyle w:val="Paginanummer"/>
      </w:rPr>
      <w:tab/>
    </w:r>
    <w:r>
      <w:rPr>
        <w:rStyle w:val="Paginanummer"/>
      </w:rPr>
      <w:fldChar w:fldCharType="begin"/>
    </w:r>
    <w:r>
      <w:rPr>
        <w:rStyle w:val="Paginanummer"/>
      </w:rPr>
      <w:instrText xml:space="preserve"> PAGE </w:instrText>
    </w:r>
    <w:r>
      <w:rPr>
        <w:rStyle w:val="Paginanummer"/>
      </w:rPr>
      <w:fldChar w:fldCharType="separate"/>
    </w:r>
    <w:r w:rsidR="00BF3D10">
      <w:rPr>
        <w:rStyle w:val="Paginanummer"/>
        <w:noProof/>
      </w:rPr>
      <w:t>5</w:t>
    </w:r>
    <w:r>
      <w:rPr>
        <w:rStyle w:val="Paginanumm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A4CA3" w14:textId="77777777" w:rsidR="00AA08D3" w:rsidRDefault="00AA08D3" w:rsidP="00555A93">
    <w:pPr>
      <w:pStyle w:val="Nietzichtbaretekst"/>
    </w:pPr>
    <w:r>
      <w:t>Titelblad</w:t>
    </w:r>
  </w:p>
  <w:p w14:paraId="7F1AE419" w14:textId="5903B98C" w:rsidR="00AA08D3" w:rsidRDefault="000330C7">
    <w:pPr>
      <w:pStyle w:val="Koptekst"/>
    </w:pPr>
    <w:r>
      <w:fldChar w:fldCharType="begin"/>
    </w:r>
    <w:r>
      <w:instrText xml:space="preserve"> TITLE   \* MERGEFORMAT </w:instrText>
    </w:r>
    <w:r>
      <w:fldChar w:fldCharType="separate"/>
    </w:r>
    <w:r w:rsidR="00AA08D3">
      <w:t>Integratieweek</w:t>
    </w:r>
    <w:r>
      <w:fldChar w:fldCharType="end"/>
    </w:r>
    <w:r w:rsidR="00AA08D3">
      <w:tab/>
    </w:r>
    <w:r w:rsidR="00AA08D3">
      <w:tab/>
    </w:r>
    <w:r w:rsidR="00AA08D3">
      <w:rPr>
        <w:rStyle w:val="Paginanummer"/>
      </w:rPr>
      <w:fldChar w:fldCharType="begin"/>
    </w:r>
    <w:r w:rsidR="00AA08D3">
      <w:rPr>
        <w:rStyle w:val="Paginanummer"/>
      </w:rPr>
      <w:instrText xml:space="preserve"> PAGE \* Arabic </w:instrText>
    </w:r>
    <w:r w:rsidR="00AA08D3">
      <w:rPr>
        <w:rStyle w:val="Paginanummer"/>
      </w:rPr>
      <w:fldChar w:fldCharType="separate"/>
    </w:r>
    <w:r w:rsidR="00BF3D10">
      <w:rPr>
        <w:rStyle w:val="Paginanummer"/>
        <w:noProof/>
      </w:rPr>
      <w:t>1</w:t>
    </w:r>
    <w:r w:rsidR="00AA08D3">
      <w:rPr>
        <w:rStyle w:val="Paginanumm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E164B" w14:textId="0E845A66" w:rsidR="00AA08D3" w:rsidRDefault="00AA08D3" w:rsidP="0048047C">
    <w:pPr>
      <w:pStyle w:val="Nietzichtbaretekst"/>
      <w:tabs>
        <w:tab w:val="right" w:pos="8222"/>
      </w:tabs>
      <w:ind w:left="-1021"/>
    </w:pPr>
    <w:r>
      <w:rPr>
        <w:rStyle w:val="Paginanummer"/>
      </w:rPr>
      <w:fldChar w:fldCharType="begin"/>
    </w:r>
    <w:r>
      <w:rPr>
        <w:rStyle w:val="Paginanummer"/>
      </w:rPr>
      <w:instrText xml:space="preserve"> PAGE </w:instrText>
    </w:r>
    <w:r>
      <w:rPr>
        <w:rStyle w:val="Paginanummer"/>
      </w:rPr>
      <w:fldChar w:fldCharType="separate"/>
    </w:r>
    <w:r w:rsidR="00BF3D10">
      <w:rPr>
        <w:rStyle w:val="Paginanummer"/>
        <w:noProof/>
      </w:rPr>
      <w:t>2</w:t>
    </w:r>
    <w:r>
      <w:rPr>
        <w:rStyle w:val="Paginanummer"/>
      </w:rPr>
      <w:fldChar w:fldCharType="end"/>
    </w:r>
    <w:r>
      <w:rPr>
        <w:rStyle w:val="Paginanummer"/>
      </w:rPr>
      <w:tab/>
    </w:r>
  </w:p>
  <w:p w14:paraId="1F1A19A8" w14:textId="77777777" w:rsidR="00AA08D3" w:rsidRDefault="00AA08D3" w:rsidP="00626FE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72AB5" w14:textId="3B673131" w:rsidR="00AA08D3" w:rsidRDefault="000330C7">
    <w:pPr>
      <w:pStyle w:val="Koptekst"/>
    </w:pPr>
    <w:r>
      <w:fldChar w:fldCharType="begin"/>
    </w:r>
    <w:r>
      <w:instrText xml:space="preserve"> TITLE   \* MERGEFORMAT </w:instrText>
    </w:r>
    <w:r>
      <w:fldChar w:fldCharType="separate"/>
    </w:r>
    <w:r w:rsidR="00AA08D3">
      <w:t>Integratieweek</w:t>
    </w:r>
    <w:r>
      <w:fldChar w:fldCharType="end"/>
    </w:r>
    <w:r w:rsidR="00AA08D3">
      <w:tab/>
    </w:r>
    <w:r w:rsidR="00AA08D3">
      <w:tab/>
    </w:r>
    <w:r w:rsidR="00AA08D3">
      <w:rPr>
        <w:rStyle w:val="Paginanummer"/>
      </w:rPr>
      <w:fldChar w:fldCharType="begin"/>
    </w:r>
    <w:r w:rsidR="00AA08D3">
      <w:rPr>
        <w:rStyle w:val="Paginanummer"/>
      </w:rPr>
      <w:instrText xml:space="preserve"> PAGE \* Arabic </w:instrText>
    </w:r>
    <w:r w:rsidR="00AA08D3">
      <w:rPr>
        <w:rStyle w:val="Paginanummer"/>
      </w:rPr>
      <w:fldChar w:fldCharType="separate"/>
    </w:r>
    <w:r w:rsidR="00AA08D3">
      <w:rPr>
        <w:rStyle w:val="Paginanummer"/>
        <w:noProof/>
      </w:rPr>
      <w:t>1</w:t>
    </w:r>
    <w:r w:rsidR="00AA08D3">
      <w:rPr>
        <w:rStyle w:val="Paginanumm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71897" w14:textId="0CA90EA9" w:rsidR="00AA08D3" w:rsidRDefault="00AA08D3" w:rsidP="00C24B29">
    <w:pPr>
      <w:pStyle w:val="Koptekst"/>
      <w:tabs>
        <w:tab w:val="clear" w:pos="9072"/>
        <w:tab w:val="right" w:pos="7711"/>
      </w:tabs>
      <w:spacing w:before="100"/>
      <w:ind w:left="-1247"/>
    </w:pPr>
    <w:r>
      <w:rPr>
        <w:rStyle w:val="Paginanummer"/>
      </w:rPr>
      <w:fldChar w:fldCharType="begin"/>
    </w:r>
    <w:r>
      <w:rPr>
        <w:rStyle w:val="Paginanummer"/>
      </w:rPr>
      <w:instrText xml:space="preserve"> PAGE \* Arabic </w:instrText>
    </w:r>
    <w:r>
      <w:rPr>
        <w:rStyle w:val="Paginanummer"/>
      </w:rPr>
      <w:fldChar w:fldCharType="separate"/>
    </w:r>
    <w:r w:rsidR="00BF3D10">
      <w:rPr>
        <w:rStyle w:val="Paginanummer"/>
        <w:noProof/>
      </w:rPr>
      <w:t>14</w:t>
    </w:r>
    <w:r>
      <w:rPr>
        <w:rStyle w:val="Paginanummer"/>
      </w:rPr>
      <w:fldChar w:fldCharType="end"/>
    </w:r>
    <w:r>
      <w:rPr>
        <w:rStyle w:val="Paginanummer"/>
      </w:rPr>
      <w:tab/>
    </w:r>
    <w:r>
      <w:rPr>
        <w:rStyle w:val="Paginanumme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C06C9" w14:textId="184EB0A7" w:rsidR="00AA08D3" w:rsidRDefault="000330C7" w:rsidP="00C24B29">
    <w:pPr>
      <w:pStyle w:val="Koptekst"/>
      <w:tabs>
        <w:tab w:val="clear" w:pos="9072"/>
        <w:tab w:val="right" w:pos="8931"/>
      </w:tabs>
      <w:spacing w:before="100"/>
      <w:ind w:right="-1247"/>
    </w:pPr>
    <w:r>
      <w:fldChar w:fldCharType="begin"/>
    </w:r>
    <w:r>
      <w:instrText xml:space="preserve"> DOCPROPERTY  TitelKoptekst  \* MERGEFORMAT </w:instrText>
    </w:r>
    <w:r>
      <w:fldChar w:fldCharType="separate"/>
    </w:r>
    <w:r w:rsidR="00AA08D3">
      <w:t>Integratieweek: Opdracht</w:t>
    </w:r>
    <w:r>
      <w:fldChar w:fldCharType="end"/>
    </w:r>
    <w:r w:rsidR="00AA08D3">
      <w:t xml:space="preserve"> BIT</w:t>
    </w:r>
    <w:r w:rsidR="00AA08D3">
      <w:tab/>
    </w:r>
    <w:r w:rsidR="00AA08D3">
      <w:tab/>
    </w:r>
    <w:r w:rsidR="00AA08D3">
      <w:rPr>
        <w:rStyle w:val="Paginanummer"/>
      </w:rPr>
      <w:fldChar w:fldCharType="begin"/>
    </w:r>
    <w:r w:rsidR="00AA08D3">
      <w:rPr>
        <w:rStyle w:val="Paginanummer"/>
      </w:rPr>
      <w:instrText xml:space="preserve"> PAGE </w:instrText>
    </w:r>
    <w:r w:rsidR="00AA08D3">
      <w:rPr>
        <w:rStyle w:val="Paginanummer"/>
      </w:rPr>
      <w:fldChar w:fldCharType="separate"/>
    </w:r>
    <w:r w:rsidR="00BF3D10">
      <w:rPr>
        <w:rStyle w:val="Paginanummer"/>
        <w:noProof/>
      </w:rPr>
      <w:t>13</w:t>
    </w:r>
    <w:r w:rsidR="00AA08D3">
      <w:rPr>
        <w:rStyle w:val="Paginanumme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A27B0" w14:textId="77777777" w:rsidR="00AA08D3" w:rsidRPr="00B6520B" w:rsidRDefault="00AA08D3" w:rsidP="00B6520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C46B5" w14:textId="77777777" w:rsidR="00AA08D3" w:rsidRPr="00B6520B" w:rsidRDefault="00AA08D3" w:rsidP="00B652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B0E60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7D9A14A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43B039F2"/>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5ACA852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577EE08C"/>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C6AD4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B0FA90"/>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46DB0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0A4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2F6457FC"/>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13200A3"/>
    <w:multiLevelType w:val="hybridMultilevel"/>
    <w:tmpl w:val="17BCE3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26A5601"/>
    <w:multiLevelType w:val="hybridMultilevel"/>
    <w:tmpl w:val="661803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4C80B53"/>
    <w:multiLevelType w:val="hybridMultilevel"/>
    <w:tmpl w:val="87820BE8"/>
    <w:lvl w:ilvl="0" w:tplc="3C749E74">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0FE20FFD"/>
    <w:multiLevelType w:val="hybridMultilevel"/>
    <w:tmpl w:val="0EA2C2E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7C04B4F"/>
    <w:multiLevelType w:val="hybridMultilevel"/>
    <w:tmpl w:val="AE5223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C4D64B3"/>
    <w:multiLevelType w:val="hybridMultilevel"/>
    <w:tmpl w:val="FFB20212"/>
    <w:lvl w:ilvl="0" w:tplc="E7ECD4E6">
      <w:start w:val="1"/>
      <w:numFmt w:val="lowerLetter"/>
      <w:pStyle w:val="Lijstalfabetisch1"/>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6" w15:restartNumberingAfterBreak="0">
    <w:nsid w:val="1D574C1E"/>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2062056C"/>
    <w:multiLevelType w:val="multilevel"/>
    <w:tmpl w:val="3A261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232BE9"/>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2C421115"/>
    <w:multiLevelType w:val="hybridMultilevel"/>
    <w:tmpl w:val="06B8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40353"/>
    <w:multiLevelType w:val="hybridMultilevel"/>
    <w:tmpl w:val="BCD60A06"/>
    <w:lvl w:ilvl="0" w:tplc="EFBA4822">
      <w:start w:val="1"/>
      <w:numFmt w:val="decimal"/>
      <w:pStyle w:val="Lijstnummering1"/>
      <w:lvlText w:val="%1."/>
      <w:lvlJc w:val="left"/>
      <w:pPr>
        <w:tabs>
          <w:tab w:val="num" w:pos="643"/>
        </w:tabs>
        <w:ind w:left="643"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1" w15:restartNumberingAfterBreak="0">
    <w:nsid w:val="31F70446"/>
    <w:multiLevelType w:val="hybridMultilevel"/>
    <w:tmpl w:val="534A955C"/>
    <w:lvl w:ilvl="0" w:tplc="DFEE5644">
      <w:start w:val="7"/>
      <w:numFmt w:val="bullet"/>
      <w:lvlText w:val="-"/>
      <w:lvlJc w:val="left"/>
      <w:pPr>
        <w:ind w:left="1418" w:hanging="360"/>
      </w:pPr>
      <w:rPr>
        <w:rFonts w:ascii="Verdana" w:eastAsia="Times New Roman" w:hAnsi="Verdana"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7213E58"/>
    <w:multiLevelType w:val="hybridMultilevel"/>
    <w:tmpl w:val="9D987FCE"/>
    <w:lvl w:ilvl="0" w:tplc="08130019">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743451A"/>
    <w:multiLevelType w:val="hybridMultilevel"/>
    <w:tmpl w:val="8C3660B6"/>
    <w:lvl w:ilvl="0" w:tplc="04090001">
      <w:start w:val="1"/>
      <w:numFmt w:val="bullet"/>
      <w:lvlText w:val=""/>
      <w:lvlJc w:val="left"/>
      <w:pPr>
        <w:ind w:left="720" w:hanging="360"/>
      </w:pPr>
      <w:rPr>
        <w:rFonts w:ascii="Symbol" w:hAnsi="Symbol" w:hint="default"/>
      </w:rPr>
    </w:lvl>
    <w:lvl w:ilvl="1" w:tplc="E47C2B6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C00A0C"/>
    <w:multiLevelType w:val="hybridMultilevel"/>
    <w:tmpl w:val="358209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EFE582B"/>
    <w:multiLevelType w:val="hybridMultilevel"/>
    <w:tmpl w:val="5ACE1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C35697"/>
    <w:multiLevelType w:val="hybridMultilevel"/>
    <w:tmpl w:val="00AE6E0E"/>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7" w15:restartNumberingAfterBreak="0">
    <w:nsid w:val="440B0CA9"/>
    <w:multiLevelType w:val="hybridMultilevel"/>
    <w:tmpl w:val="B4CED912"/>
    <w:lvl w:ilvl="0" w:tplc="08130019">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C4E249B"/>
    <w:multiLevelType w:val="hybridMultilevel"/>
    <w:tmpl w:val="FEA818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F7800A0"/>
    <w:multiLevelType w:val="hybridMultilevel"/>
    <w:tmpl w:val="2BFCA760"/>
    <w:lvl w:ilvl="0" w:tplc="9006CF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B731EF"/>
    <w:multiLevelType w:val="hybridMultilevel"/>
    <w:tmpl w:val="2054AE6E"/>
    <w:lvl w:ilvl="0" w:tplc="08130001">
      <w:start w:val="1"/>
      <w:numFmt w:val="bullet"/>
      <w:lvlText w:val=""/>
      <w:lvlJc w:val="left"/>
      <w:pPr>
        <w:tabs>
          <w:tab w:val="num" w:pos="720"/>
        </w:tabs>
        <w:ind w:left="720" w:hanging="360"/>
      </w:pPr>
      <w:rPr>
        <w:rFonts w:ascii="Symbol" w:hAnsi="Symbol" w:cs="Symbol" w:hint="default"/>
      </w:rPr>
    </w:lvl>
    <w:lvl w:ilvl="1" w:tplc="08130003">
      <w:start w:val="1"/>
      <w:numFmt w:val="bullet"/>
      <w:lvlText w:val="o"/>
      <w:lvlJc w:val="left"/>
      <w:pPr>
        <w:tabs>
          <w:tab w:val="num" w:pos="1440"/>
        </w:tabs>
        <w:ind w:left="1440" w:hanging="360"/>
      </w:pPr>
      <w:rPr>
        <w:rFonts w:ascii="Courier New" w:hAnsi="Courier New" w:cs="Courier New" w:hint="default"/>
      </w:rPr>
    </w:lvl>
    <w:lvl w:ilvl="2" w:tplc="08130005">
      <w:start w:val="1"/>
      <w:numFmt w:val="bullet"/>
      <w:lvlText w:val=""/>
      <w:lvlJc w:val="left"/>
      <w:pPr>
        <w:tabs>
          <w:tab w:val="num" w:pos="2160"/>
        </w:tabs>
        <w:ind w:left="2160" w:hanging="360"/>
      </w:pPr>
      <w:rPr>
        <w:rFonts w:ascii="Wingdings" w:hAnsi="Wingdings" w:cs="Wingdings" w:hint="default"/>
      </w:rPr>
    </w:lvl>
    <w:lvl w:ilvl="3" w:tplc="08130001">
      <w:start w:val="1"/>
      <w:numFmt w:val="bullet"/>
      <w:lvlText w:val=""/>
      <w:lvlJc w:val="left"/>
      <w:pPr>
        <w:tabs>
          <w:tab w:val="num" w:pos="2880"/>
        </w:tabs>
        <w:ind w:left="2880" w:hanging="360"/>
      </w:pPr>
      <w:rPr>
        <w:rFonts w:ascii="Symbol" w:hAnsi="Symbol" w:cs="Symbol" w:hint="default"/>
      </w:rPr>
    </w:lvl>
    <w:lvl w:ilvl="4" w:tplc="08130003">
      <w:start w:val="1"/>
      <w:numFmt w:val="bullet"/>
      <w:lvlText w:val="o"/>
      <w:lvlJc w:val="left"/>
      <w:pPr>
        <w:tabs>
          <w:tab w:val="num" w:pos="3600"/>
        </w:tabs>
        <w:ind w:left="3600" w:hanging="360"/>
      </w:pPr>
      <w:rPr>
        <w:rFonts w:ascii="Courier New" w:hAnsi="Courier New" w:cs="Courier New" w:hint="default"/>
      </w:rPr>
    </w:lvl>
    <w:lvl w:ilvl="5" w:tplc="08130005">
      <w:start w:val="1"/>
      <w:numFmt w:val="bullet"/>
      <w:lvlText w:val=""/>
      <w:lvlJc w:val="left"/>
      <w:pPr>
        <w:tabs>
          <w:tab w:val="num" w:pos="4320"/>
        </w:tabs>
        <w:ind w:left="4320" w:hanging="360"/>
      </w:pPr>
      <w:rPr>
        <w:rFonts w:ascii="Wingdings" w:hAnsi="Wingdings" w:cs="Wingdings" w:hint="default"/>
      </w:rPr>
    </w:lvl>
    <w:lvl w:ilvl="6" w:tplc="08130001">
      <w:start w:val="1"/>
      <w:numFmt w:val="bullet"/>
      <w:lvlText w:val=""/>
      <w:lvlJc w:val="left"/>
      <w:pPr>
        <w:tabs>
          <w:tab w:val="num" w:pos="5040"/>
        </w:tabs>
        <w:ind w:left="5040" w:hanging="360"/>
      </w:pPr>
      <w:rPr>
        <w:rFonts w:ascii="Symbol" w:hAnsi="Symbol" w:cs="Symbol" w:hint="default"/>
      </w:rPr>
    </w:lvl>
    <w:lvl w:ilvl="7" w:tplc="08130003">
      <w:start w:val="1"/>
      <w:numFmt w:val="bullet"/>
      <w:lvlText w:val="o"/>
      <w:lvlJc w:val="left"/>
      <w:pPr>
        <w:tabs>
          <w:tab w:val="num" w:pos="5760"/>
        </w:tabs>
        <w:ind w:left="5760" w:hanging="360"/>
      </w:pPr>
      <w:rPr>
        <w:rFonts w:ascii="Courier New" w:hAnsi="Courier New" w:cs="Courier New" w:hint="default"/>
      </w:rPr>
    </w:lvl>
    <w:lvl w:ilvl="8" w:tplc="08130005">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53C43F7E"/>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57145A4B"/>
    <w:multiLevelType w:val="hybridMultilevel"/>
    <w:tmpl w:val="8CF4D358"/>
    <w:lvl w:ilvl="0" w:tplc="9DCC0980">
      <w:start w:val="1"/>
      <w:numFmt w:val="decimal"/>
      <w:pStyle w:val="Lijstnummering10"/>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74B1278"/>
    <w:multiLevelType w:val="hybridMultilevel"/>
    <w:tmpl w:val="9378FE12"/>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A426D3F"/>
    <w:multiLevelType w:val="hybridMultilevel"/>
    <w:tmpl w:val="B400E2DE"/>
    <w:lvl w:ilvl="0" w:tplc="DC729D84">
      <w:start w:val="1"/>
      <w:numFmt w:val="bullet"/>
      <w:pStyle w:val="Lijstopsomming1"/>
      <w:lvlText w:val=""/>
      <w:lvlJc w:val="left"/>
      <w:pPr>
        <w:tabs>
          <w:tab w:val="num" w:pos="720"/>
        </w:tabs>
        <w:ind w:left="720" w:hanging="360"/>
      </w:pPr>
      <w:rPr>
        <w:rFonts w:ascii="Symbol" w:hAnsi="Symbol" w:hint="default"/>
      </w:rPr>
    </w:lvl>
    <w:lvl w:ilvl="1" w:tplc="04130019">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5" w15:restartNumberingAfterBreak="0">
    <w:nsid w:val="606B2A1E"/>
    <w:multiLevelType w:val="multilevel"/>
    <w:tmpl w:val="9F3C26DC"/>
    <w:lvl w:ilvl="0">
      <w:start w:val="1"/>
      <w:numFmt w:val="decimal"/>
      <w:pStyle w:val="Kop1"/>
      <w:lvlText w:val="%1"/>
      <w:lvlJc w:val="left"/>
      <w:pPr>
        <w:tabs>
          <w:tab w:val="num" w:pos="432"/>
        </w:tabs>
        <w:ind w:left="432" w:hanging="432"/>
      </w:pPr>
      <w:rPr>
        <w:rFonts w:hint="default"/>
      </w:rPr>
    </w:lvl>
    <w:lvl w:ilvl="1">
      <w:start w:val="1"/>
      <w:numFmt w:val="decimal"/>
      <w:pStyle w:val="Kop2"/>
      <w:lvlText w:val="%1.%2"/>
      <w:lvlJc w:val="left"/>
      <w:pPr>
        <w:tabs>
          <w:tab w:val="num" w:pos="3978"/>
        </w:tabs>
        <w:ind w:left="3978" w:hanging="576"/>
      </w:pPr>
      <w:rPr>
        <w:rFonts w:hint="default"/>
      </w:rPr>
    </w:lvl>
    <w:lvl w:ilvl="2">
      <w:start w:val="1"/>
      <w:numFmt w:val="decimal"/>
      <w:pStyle w:val="Kop3"/>
      <w:lvlText w:val="%1.%2.%3"/>
      <w:lvlJc w:val="left"/>
      <w:pPr>
        <w:tabs>
          <w:tab w:val="num" w:pos="720"/>
        </w:tabs>
        <w:ind w:left="720" w:hanging="72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36" w15:restartNumberingAfterBreak="0">
    <w:nsid w:val="60D62BF9"/>
    <w:multiLevelType w:val="hybridMultilevel"/>
    <w:tmpl w:val="4A0AD300"/>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7" w15:restartNumberingAfterBreak="0">
    <w:nsid w:val="649D34A6"/>
    <w:multiLevelType w:val="hybridMultilevel"/>
    <w:tmpl w:val="FA2E41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4B303EB"/>
    <w:multiLevelType w:val="hybridMultilevel"/>
    <w:tmpl w:val="0C0EDE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61D3811"/>
    <w:multiLevelType w:val="hybridMultilevel"/>
    <w:tmpl w:val="32D479BA"/>
    <w:lvl w:ilvl="0" w:tplc="04090011">
      <w:start w:val="1"/>
      <w:numFmt w:val="decimal"/>
      <w:lvlText w:val="%1)"/>
      <w:lvlJc w:val="left"/>
      <w:pPr>
        <w:ind w:left="36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77D7129"/>
    <w:multiLevelType w:val="hybridMultilevel"/>
    <w:tmpl w:val="FF003F7A"/>
    <w:lvl w:ilvl="0" w:tplc="08130001">
      <w:start w:val="1"/>
      <w:numFmt w:val="bullet"/>
      <w:lvlText w:val=""/>
      <w:lvlJc w:val="left"/>
      <w:pPr>
        <w:ind w:left="792" w:hanging="360"/>
      </w:pPr>
      <w:rPr>
        <w:rFonts w:ascii="Symbol" w:hAnsi="Symbol" w:hint="default"/>
      </w:rPr>
    </w:lvl>
    <w:lvl w:ilvl="1" w:tplc="08130003" w:tentative="1">
      <w:start w:val="1"/>
      <w:numFmt w:val="bullet"/>
      <w:lvlText w:val="o"/>
      <w:lvlJc w:val="left"/>
      <w:pPr>
        <w:ind w:left="1512" w:hanging="360"/>
      </w:pPr>
      <w:rPr>
        <w:rFonts w:ascii="Courier New" w:hAnsi="Courier New" w:cs="Courier New" w:hint="default"/>
      </w:rPr>
    </w:lvl>
    <w:lvl w:ilvl="2" w:tplc="08130005" w:tentative="1">
      <w:start w:val="1"/>
      <w:numFmt w:val="bullet"/>
      <w:lvlText w:val=""/>
      <w:lvlJc w:val="left"/>
      <w:pPr>
        <w:ind w:left="2232" w:hanging="360"/>
      </w:pPr>
      <w:rPr>
        <w:rFonts w:ascii="Wingdings" w:hAnsi="Wingdings" w:hint="default"/>
      </w:rPr>
    </w:lvl>
    <w:lvl w:ilvl="3" w:tplc="08130001" w:tentative="1">
      <w:start w:val="1"/>
      <w:numFmt w:val="bullet"/>
      <w:lvlText w:val=""/>
      <w:lvlJc w:val="left"/>
      <w:pPr>
        <w:ind w:left="2952" w:hanging="360"/>
      </w:pPr>
      <w:rPr>
        <w:rFonts w:ascii="Symbol" w:hAnsi="Symbol" w:hint="default"/>
      </w:rPr>
    </w:lvl>
    <w:lvl w:ilvl="4" w:tplc="08130003" w:tentative="1">
      <w:start w:val="1"/>
      <w:numFmt w:val="bullet"/>
      <w:lvlText w:val="o"/>
      <w:lvlJc w:val="left"/>
      <w:pPr>
        <w:ind w:left="3672" w:hanging="360"/>
      </w:pPr>
      <w:rPr>
        <w:rFonts w:ascii="Courier New" w:hAnsi="Courier New" w:cs="Courier New" w:hint="default"/>
      </w:rPr>
    </w:lvl>
    <w:lvl w:ilvl="5" w:tplc="08130005" w:tentative="1">
      <w:start w:val="1"/>
      <w:numFmt w:val="bullet"/>
      <w:lvlText w:val=""/>
      <w:lvlJc w:val="left"/>
      <w:pPr>
        <w:ind w:left="4392" w:hanging="360"/>
      </w:pPr>
      <w:rPr>
        <w:rFonts w:ascii="Wingdings" w:hAnsi="Wingdings" w:hint="default"/>
      </w:rPr>
    </w:lvl>
    <w:lvl w:ilvl="6" w:tplc="08130001" w:tentative="1">
      <w:start w:val="1"/>
      <w:numFmt w:val="bullet"/>
      <w:lvlText w:val=""/>
      <w:lvlJc w:val="left"/>
      <w:pPr>
        <w:ind w:left="5112" w:hanging="360"/>
      </w:pPr>
      <w:rPr>
        <w:rFonts w:ascii="Symbol" w:hAnsi="Symbol" w:hint="default"/>
      </w:rPr>
    </w:lvl>
    <w:lvl w:ilvl="7" w:tplc="08130003" w:tentative="1">
      <w:start w:val="1"/>
      <w:numFmt w:val="bullet"/>
      <w:lvlText w:val="o"/>
      <w:lvlJc w:val="left"/>
      <w:pPr>
        <w:ind w:left="5832" w:hanging="360"/>
      </w:pPr>
      <w:rPr>
        <w:rFonts w:ascii="Courier New" w:hAnsi="Courier New" w:cs="Courier New" w:hint="default"/>
      </w:rPr>
    </w:lvl>
    <w:lvl w:ilvl="8" w:tplc="08130005" w:tentative="1">
      <w:start w:val="1"/>
      <w:numFmt w:val="bullet"/>
      <w:lvlText w:val=""/>
      <w:lvlJc w:val="left"/>
      <w:pPr>
        <w:ind w:left="6552" w:hanging="360"/>
      </w:pPr>
      <w:rPr>
        <w:rFonts w:ascii="Wingdings" w:hAnsi="Wingdings" w:hint="default"/>
      </w:rPr>
    </w:lvl>
  </w:abstractNum>
  <w:abstractNum w:abstractNumId="41" w15:restartNumberingAfterBreak="0">
    <w:nsid w:val="6C513BF9"/>
    <w:multiLevelType w:val="hybridMultilevel"/>
    <w:tmpl w:val="F7340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37386"/>
    <w:multiLevelType w:val="hybridMultilevel"/>
    <w:tmpl w:val="5532E7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F7478F3"/>
    <w:multiLevelType w:val="hybridMultilevel"/>
    <w:tmpl w:val="B22E0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663933"/>
    <w:multiLevelType w:val="hybridMultilevel"/>
    <w:tmpl w:val="1B7E2E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40D660A"/>
    <w:multiLevelType w:val="multilevel"/>
    <w:tmpl w:val="D716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C91D84"/>
    <w:multiLevelType w:val="hybridMultilevel"/>
    <w:tmpl w:val="98E88D2E"/>
    <w:lvl w:ilvl="0" w:tplc="8A6E2022">
      <w:start w:val="1"/>
      <w:numFmt w:val="bullet"/>
      <w:pStyle w:val="Sneltekstopsomming"/>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7" w15:restartNumberingAfterBreak="0">
    <w:nsid w:val="7E902F5E"/>
    <w:multiLevelType w:val="hybridMultilevel"/>
    <w:tmpl w:val="EF2854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0"/>
  </w:num>
  <w:num w:numId="13">
    <w:abstractNumId w:val="34"/>
  </w:num>
  <w:num w:numId="14">
    <w:abstractNumId w:val="16"/>
  </w:num>
  <w:num w:numId="15">
    <w:abstractNumId w:val="18"/>
  </w:num>
  <w:num w:numId="16">
    <w:abstractNumId w:val="31"/>
  </w:num>
  <w:num w:numId="17">
    <w:abstractNumId w:val="15"/>
  </w:num>
  <w:num w:numId="18">
    <w:abstractNumId w:val="46"/>
  </w:num>
  <w:num w:numId="19">
    <w:abstractNumId w:val="30"/>
  </w:num>
  <w:num w:numId="20">
    <w:abstractNumId w:val="32"/>
  </w:num>
  <w:num w:numId="21">
    <w:abstractNumId w:val="14"/>
  </w:num>
  <w:num w:numId="22">
    <w:abstractNumId w:val="38"/>
  </w:num>
  <w:num w:numId="23">
    <w:abstractNumId w:val="11"/>
  </w:num>
  <w:num w:numId="24">
    <w:abstractNumId w:val="24"/>
  </w:num>
  <w:num w:numId="25">
    <w:abstractNumId w:val="40"/>
  </w:num>
  <w:num w:numId="26">
    <w:abstractNumId w:val="19"/>
  </w:num>
  <w:num w:numId="27">
    <w:abstractNumId w:val="41"/>
  </w:num>
  <w:num w:numId="28">
    <w:abstractNumId w:val="43"/>
  </w:num>
  <w:num w:numId="29">
    <w:abstractNumId w:val="36"/>
  </w:num>
  <w:num w:numId="30">
    <w:abstractNumId w:val="25"/>
  </w:num>
  <w:num w:numId="31">
    <w:abstractNumId w:val="29"/>
  </w:num>
  <w:num w:numId="32">
    <w:abstractNumId w:val="23"/>
  </w:num>
  <w:num w:numId="33">
    <w:abstractNumId w:val="13"/>
  </w:num>
  <w:num w:numId="34">
    <w:abstractNumId w:val="22"/>
  </w:num>
  <w:num w:numId="35">
    <w:abstractNumId w:val="27"/>
  </w:num>
  <w:num w:numId="36">
    <w:abstractNumId w:val="28"/>
  </w:num>
  <w:num w:numId="37">
    <w:abstractNumId w:val="12"/>
  </w:num>
  <w:num w:numId="38">
    <w:abstractNumId w:val="47"/>
  </w:num>
  <w:num w:numId="39">
    <w:abstractNumId w:val="33"/>
  </w:num>
  <w:num w:numId="40">
    <w:abstractNumId w:val="26"/>
  </w:num>
  <w:num w:numId="41">
    <w:abstractNumId w:val="37"/>
  </w:num>
  <w:num w:numId="42">
    <w:abstractNumId w:val="35"/>
  </w:num>
  <w:num w:numId="43">
    <w:abstractNumId w:val="21"/>
  </w:num>
  <w:num w:numId="44">
    <w:abstractNumId w:val="39"/>
  </w:num>
  <w:num w:numId="45">
    <w:abstractNumId w:val="42"/>
  </w:num>
  <w:num w:numId="46">
    <w:abstractNumId w:val="44"/>
  </w:num>
  <w:num w:numId="47">
    <w:abstractNumId w:val="17"/>
  </w:num>
  <w:num w:numId="48">
    <w:abstractNumId w:val="45"/>
  </w:num>
  <w:num w:numId="49">
    <w:abstractNumId w:val="10"/>
  </w:num>
  <w:num w:numId="50">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mirrorMargins/>
  <w:proofState w:spelling="clean"/>
  <w:attachedTemplate r:id="rId1"/>
  <w:linkStyles/>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ocumentProtection w:formatting="1" w:enforcement="0"/>
  <w:defaultTabStop w:val="709"/>
  <w:hyphenationZone w:val="425"/>
  <w:evenAndOddHeaders/>
  <w:noPunctuationKerning/>
  <w:characterSpacingControl w:val="doNotCompress"/>
  <w:hdrShapeDefaults>
    <o:shapedefaults v:ext="edit" spidmax="2049" style="mso-wrap-style:none" fillcolor="white" stroke="f">
      <v:fill color="white"/>
      <v:stroke on="f"/>
      <o:colormru v:ext="edit" colors="oliv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981"/>
    <w:rsid w:val="00001C36"/>
    <w:rsid w:val="000050C1"/>
    <w:rsid w:val="00005B37"/>
    <w:rsid w:val="00007E95"/>
    <w:rsid w:val="00013317"/>
    <w:rsid w:val="00013590"/>
    <w:rsid w:val="0001361E"/>
    <w:rsid w:val="00016467"/>
    <w:rsid w:val="00017460"/>
    <w:rsid w:val="00020FEE"/>
    <w:rsid w:val="0002145F"/>
    <w:rsid w:val="0002349F"/>
    <w:rsid w:val="00024818"/>
    <w:rsid w:val="000330C7"/>
    <w:rsid w:val="000331A1"/>
    <w:rsid w:val="00033C60"/>
    <w:rsid w:val="0003580D"/>
    <w:rsid w:val="00040C4E"/>
    <w:rsid w:val="00041B47"/>
    <w:rsid w:val="000427B8"/>
    <w:rsid w:val="00051CFB"/>
    <w:rsid w:val="000553B1"/>
    <w:rsid w:val="000568B3"/>
    <w:rsid w:val="00057189"/>
    <w:rsid w:val="00057A47"/>
    <w:rsid w:val="000632E6"/>
    <w:rsid w:val="0006711C"/>
    <w:rsid w:val="000676E3"/>
    <w:rsid w:val="0007089D"/>
    <w:rsid w:val="000714AA"/>
    <w:rsid w:val="0007237C"/>
    <w:rsid w:val="00072A15"/>
    <w:rsid w:val="0007455A"/>
    <w:rsid w:val="00074F41"/>
    <w:rsid w:val="00076D05"/>
    <w:rsid w:val="00085D37"/>
    <w:rsid w:val="00086691"/>
    <w:rsid w:val="0008763D"/>
    <w:rsid w:val="00090264"/>
    <w:rsid w:val="000907C4"/>
    <w:rsid w:val="00093708"/>
    <w:rsid w:val="00095299"/>
    <w:rsid w:val="000A1206"/>
    <w:rsid w:val="000A14FC"/>
    <w:rsid w:val="000A1EE0"/>
    <w:rsid w:val="000A2D30"/>
    <w:rsid w:val="000A3115"/>
    <w:rsid w:val="000A64D4"/>
    <w:rsid w:val="000A64F5"/>
    <w:rsid w:val="000A7E3E"/>
    <w:rsid w:val="000B05C0"/>
    <w:rsid w:val="000B060E"/>
    <w:rsid w:val="000B3920"/>
    <w:rsid w:val="000B52B4"/>
    <w:rsid w:val="000B5BFB"/>
    <w:rsid w:val="000C2131"/>
    <w:rsid w:val="000C3156"/>
    <w:rsid w:val="000C341A"/>
    <w:rsid w:val="000C3ADA"/>
    <w:rsid w:val="000C6AEC"/>
    <w:rsid w:val="000C76EA"/>
    <w:rsid w:val="000D05B3"/>
    <w:rsid w:val="000D0A3B"/>
    <w:rsid w:val="000D0BC4"/>
    <w:rsid w:val="000D1FBA"/>
    <w:rsid w:val="000D41E1"/>
    <w:rsid w:val="000D4FF2"/>
    <w:rsid w:val="000E013F"/>
    <w:rsid w:val="000E037A"/>
    <w:rsid w:val="000E16DD"/>
    <w:rsid w:val="000E1892"/>
    <w:rsid w:val="000E3D43"/>
    <w:rsid w:val="000E582A"/>
    <w:rsid w:val="000E6066"/>
    <w:rsid w:val="000F534E"/>
    <w:rsid w:val="000F7F88"/>
    <w:rsid w:val="0010186E"/>
    <w:rsid w:val="001024DC"/>
    <w:rsid w:val="001034C1"/>
    <w:rsid w:val="00103E0A"/>
    <w:rsid w:val="00105870"/>
    <w:rsid w:val="00105A8B"/>
    <w:rsid w:val="0011019C"/>
    <w:rsid w:val="00116D91"/>
    <w:rsid w:val="0011749C"/>
    <w:rsid w:val="0011775A"/>
    <w:rsid w:val="00117B32"/>
    <w:rsid w:val="00120D68"/>
    <w:rsid w:val="001212B8"/>
    <w:rsid w:val="00124B98"/>
    <w:rsid w:val="00131D2D"/>
    <w:rsid w:val="0013347E"/>
    <w:rsid w:val="001342D9"/>
    <w:rsid w:val="00134665"/>
    <w:rsid w:val="001407E7"/>
    <w:rsid w:val="00140E66"/>
    <w:rsid w:val="0014160F"/>
    <w:rsid w:val="001449A9"/>
    <w:rsid w:val="001449C0"/>
    <w:rsid w:val="001456F5"/>
    <w:rsid w:val="00145960"/>
    <w:rsid w:val="001477EB"/>
    <w:rsid w:val="001526FE"/>
    <w:rsid w:val="001562EE"/>
    <w:rsid w:val="0015648E"/>
    <w:rsid w:val="00156A57"/>
    <w:rsid w:val="00160B40"/>
    <w:rsid w:val="00162091"/>
    <w:rsid w:val="0016246A"/>
    <w:rsid w:val="00162AB3"/>
    <w:rsid w:val="00163560"/>
    <w:rsid w:val="0016697E"/>
    <w:rsid w:val="00170209"/>
    <w:rsid w:val="001711B1"/>
    <w:rsid w:val="00171314"/>
    <w:rsid w:val="001722A7"/>
    <w:rsid w:val="00177574"/>
    <w:rsid w:val="00177B15"/>
    <w:rsid w:val="001812F9"/>
    <w:rsid w:val="001839E7"/>
    <w:rsid w:val="001852C8"/>
    <w:rsid w:val="001854D3"/>
    <w:rsid w:val="00185BB0"/>
    <w:rsid w:val="00186A90"/>
    <w:rsid w:val="001872CB"/>
    <w:rsid w:val="00187A4F"/>
    <w:rsid w:val="0019105E"/>
    <w:rsid w:val="00196763"/>
    <w:rsid w:val="0019691B"/>
    <w:rsid w:val="001969E0"/>
    <w:rsid w:val="00196EC3"/>
    <w:rsid w:val="001A2D28"/>
    <w:rsid w:val="001A30A0"/>
    <w:rsid w:val="001A43AD"/>
    <w:rsid w:val="001A4725"/>
    <w:rsid w:val="001A4F2E"/>
    <w:rsid w:val="001A5423"/>
    <w:rsid w:val="001B1874"/>
    <w:rsid w:val="001B22AC"/>
    <w:rsid w:val="001B2508"/>
    <w:rsid w:val="001B5BAF"/>
    <w:rsid w:val="001B6751"/>
    <w:rsid w:val="001B795D"/>
    <w:rsid w:val="001C2C8A"/>
    <w:rsid w:val="001C5FD3"/>
    <w:rsid w:val="001C71B8"/>
    <w:rsid w:val="001C7517"/>
    <w:rsid w:val="001D02CE"/>
    <w:rsid w:val="001D1E66"/>
    <w:rsid w:val="001D30C7"/>
    <w:rsid w:val="001D3A62"/>
    <w:rsid w:val="001D700D"/>
    <w:rsid w:val="001E07A1"/>
    <w:rsid w:val="001E64D5"/>
    <w:rsid w:val="001E78A5"/>
    <w:rsid w:val="001F34ED"/>
    <w:rsid w:val="001F540A"/>
    <w:rsid w:val="001F652C"/>
    <w:rsid w:val="001F6590"/>
    <w:rsid w:val="001F7222"/>
    <w:rsid w:val="00200289"/>
    <w:rsid w:val="00204BD3"/>
    <w:rsid w:val="00206298"/>
    <w:rsid w:val="00211C9C"/>
    <w:rsid w:val="00215C02"/>
    <w:rsid w:val="00216EAF"/>
    <w:rsid w:val="00217D5F"/>
    <w:rsid w:val="00220F00"/>
    <w:rsid w:val="00220F1E"/>
    <w:rsid w:val="002214E2"/>
    <w:rsid w:val="00224089"/>
    <w:rsid w:val="00225065"/>
    <w:rsid w:val="00225F99"/>
    <w:rsid w:val="00227DA0"/>
    <w:rsid w:val="00233276"/>
    <w:rsid w:val="00235082"/>
    <w:rsid w:val="0023789C"/>
    <w:rsid w:val="00237D87"/>
    <w:rsid w:val="002419B1"/>
    <w:rsid w:val="00241A5A"/>
    <w:rsid w:val="00242A95"/>
    <w:rsid w:val="00245F09"/>
    <w:rsid w:val="0024619B"/>
    <w:rsid w:val="00250364"/>
    <w:rsid w:val="00250D47"/>
    <w:rsid w:val="0025726B"/>
    <w:rsid w:val="00257F57"/>
    <w:rsid w:val="00260522"/>
    <w:rsid w:val="00262A89"/>
    <w:rsid w:val="00264617"/>
    <w:rsid w:val="00265D7E"/>
    <w:rsid w:val="00272A3B"/>
    <w:rsid w:val="00274F45"/>
    <w:rsid w:val="002759AA"/>
    <w:rsid w:val="00285366"/>
    <w:rsid w:val="00285627"/>
    <w:rsid w:val="00287D29"/>
    <w:rsid w:val="00290FED"/>
    <w:rsid w:val="002935FF"/>
    <w:rsid w:val="00296F6A"/>
    <w:rsid w:val="002A007D"/>
    <w:rsid w:val="002A3F63"/>
    <w:rsid w:val="002A4047"/>
    <w:rsid w:val="002A4715"/>
    <w:rsid w:val="002A49E7"/>
    <w:rsid w:val="002A5088"/>
    <w:rsid w:val="002A5312"/>
    <w:rsid w:val="002A6BD4"/>
    <w:rsid w:val="002B1CA6"/>
    <w:rsid w:val="002B4A9D"/>
    <w:rsid w:val="002B5EBC"/>
    <w:rsid w:val="002B6868"/>
    <w:rsid w:val="002C0490"/>
    <w:rsid w:val="002C0D67"/>
    <w:rsid w:val="002C2B77"/>
    <w:rsid w:val="002C46D6"/>
    <w:rsid w:val="002C5B42"/>
    <w:rsid w:val="002C62C5"/>
    <w:rsid w:val="002C7C95"/>
    <w:rsid w:val="002D0E40"/>
    <w:rsid w:val="002D2D1B"/>
    <w:rsid w:val="002D3414"/>
    <w:rsid w:val="002D3AF3"/>
    <w:rsid w:val="002D418D"/>
    <w:rsid w:val="002D5595"/>
    <w:rsid w:val="002D59E1"/>
    <w:rsid w:val="002D5B1E"/>
    <w:rsid w:val="002D7BAA"/>
    <w:rsid w:val="002E27FE"/>
    <w:rsid w:val="002E46F5"/>
    <w:rsid w:val="002E5CB7"/>
    <w:rsid w:val="002F0A98"/>
    <w:rsid w:val="002F1083"/>
    <w:rsid w:val="002F2673"/>
    <w:rsid w:val="002F3569"/>
    <w:rsid w:val="002F3747"/>
    <w:rsid w:val="002F5106"/>
    <w:rsid w:val="00301627"/>
    <w:rsid w:val="00302FC8"/>
    <w:rsid w:val="00303D99"/>
    <w:rsid w:val="00305464"/>
    <w:rsid w:val="003118BD"/>
    <w:rsid w:val="00312596"/>
    <w:rsid w:val="0031658C"/>
    <w:rsid w:val="00321B0E"/>
    <w:rsid w:val="00322A51"/>
    <w:rsid w:val="00323762"/>
    <w:rsid w:val="00327FC6"/>
    <w:rsid w:val="00346149"/>
    <w:rsid w:val="0034682B"/>
    <w:rsid w:val="00353C5E"/>
    <w:rsid w:val="0035475A"/>
    <w:rsid w:val="00354F14"/>
    <w:rsid w:val="0035564B"/>
    <w:rsid w:val="00356D4C"/>
    <w:rsid w:val="0035730C"/>
    <w:rsid w:val="00357D6B"/>
    <w:rsid w:val="00360628"/>
    <w:rsid w:val="00365981"/>
    <w:rsid w:val="003703DC"/>
    <w:rsid w:val="00376AA7"/>
    <w:rsid w:val="00377125"/>
    <w:rsid w:val="00380FF6"/>
    <w:rsid w:val="003816FA"/>
    <w:rsid w:val="00382E1A"/>
    <w:rsid w:val="00384256"/>
    <w:rsid w:val="0038461F"/>
    <w:rsid w:val="003847A0"/>
    <w:rsid w:val="00384A43"/>
    <w:rsid w:val="00385C46"/>
    <w:rsid w:val="00386705"/>
    <w:rsid w:val="00390AD1"/>
    <w:rsid w:val="00390B28"/>
    <w:rsid w:val="00394738"/>
    <w:rsid w:val="00394AE3"/>
    <w:rsid w:val="00395252"/>
    <w:rsid w:val="003958ED"/>
    <w:rsid w:val="00396754"/>
    <w:rsid w:val="00396DB4"/>
    <w:rsid w:val="003A2879"/>
    <w:rsid w:val="003A2D49"/>
    <w:rsid w:val="003A2FAE"/>
    <w:rsid w:val="003A317C"/>
    <w:rsid w:val="003A371E"/>
    <w:rsid w:val="003A3835"/>
    <w:rsid w:val="003A412A"/>
    <w:rsid w:val="003A4D3F"/>
    <w:rsid w:val="003A504D"/>
    <w:rsid w:val="003A5556"/>
    <w:rsid w:val="003B39EB"/>
    <w:rsid w:val="003B3E43"/>
    <w:rsid w:val="003B602B"/>
    <w:rsid w:val="003C0DDD"/>
    <w:rsid w:val="003C1062"/>
    <w:rsid w:val="003C371B"/>
    <w:rsid w:val="003C5626"/>
    <w:rsid w:val="003C60C6"/>
    <w:rsid w:val="003C6E8A"/>
    <w:rsid w:val="003C77D5"/>
    <w:rsid w:val="003C7D22"/>
    <w:rsid w:val="003D29C1"/>
    <w:rsid w:val="003D4382"/>
    <w:rsid w:val="003D5A9A"/>
    <w:rsid w:val="003D649D"/>
    <w:rsid w:val="003D65FE"/>
    <w:rsid w:val="003E4F1D"/>
    <w:rsid w:val="003E7480"/>
    <w:rsid w:val="003E7B0D"/>
    <w:rsid w:val="003F110F"/>
    <w:rsid w:val="003F20E2"/>
    <w:rsid w:val="003F4B0F"/>
    <w:rsid w:val="003F4C6E"/>
    <w:rsid w:val="003F562A"/>
    <w:rsid w:val="003F6611"/>
    <w:rsid w:val="003F6BEF"/>
    <w:rsid w:val="00400C94"/>
    <w:rsid w:val="0040272C"/>
    <w:rsid w:val="0040332F"/>
    <w:rsid w:val="00404B86"/>
    <w:rsid w:val="00406148"/>
    <w:rsid w:val="004067CB"/>
    <w:rsid w:val="00406A45"/>
    <w:rsid w:val="00407EF4"/>
    <w:rsid w:val="004107FB"/>
    <w:rsid w:val="00413F59"/>
    <w:rsid w:val="0041420F"/>
    <w:rsid w:val="004159C5"/>
    <w:rsid w:val="00417077"/>
    <w:rsid w:val="00417194"/>
    <w:rsid w:val="00420CFF"/>
    <w:rsid w:val="00421BE0"/>
    <w:rsid w:val="004228E4"/>
    <w:rsid w:val="00423621"/>
    <w:rsid w:val="00423AD1"/>
    <w:rsid w:val="00431359"/>
    <w:rsid w:val="00433017"/>
    <w:rsid w:val="00433177"/>
    <w:rsid w:val="00433895"/>
    <w:rsid w:val="00435A23"/>
    <w:rsid w:val="00436D6A"/>
    <w:rsid w:val="00437D60"/>
    <w:rsid w:val="00441A89"/>
    <w:rsid w:val="004432E2"/>
    <w:rsid w:val="004440AF"/>
    <w:rsid w:val="00444419"/>
    <w:rsid w:val="00444C57"/>
    <w:rsid w:val="004477DF"/>
    <w:rsid w:val="004521AC"/>
    <w:rsid w:val="004613EB"/>
    <w:rsid w:val="00461984"/>
    <w:rsid w:val="00464528"/>
    <w:rsid w:val="004659B2"/>
    <w:rsid w:val="00466056"/>
    <w:rsid w:val="0046687A"/>
    <w:rsid w:val="00466FC3"/>
    <w:rsid w:val="00472266"/>
    <w:rsid w:val="00473BE1"/>
    <w:rsid w:val="0048047C"/>
    <w:rsid w:val="00483634"/>
    <w:rsid w:val="00483739"/>
    <w:rsid w:val="004839F9"/>
    <w:rsid w:val="00485569"/>
    <w:rsid w:val="004865FA"/>
    <w:rsid w:val="00494FD2"/>
    <w:rsid w:val="0049661E"/>
    <w:rsid w:val="00496F7A"/>
    <w:rsid w:val="004976F9"/>
    <w:rsid w:val="004A2E4A"/>
    <w:rsid w:val="004A39CC"/>
    <w:rsid w:val="004A460D"/>
    <w:rsid w:val="004A46C6"/>
    <w:rsid w:val="004A5793"/>
    <w:rsid w:val="004A6724"/>
    <w:rsid w:val="004A6855"/>
    <w:rsid w:val="004A71CB"/>
    <w:rsid w:val="004A7858"/>
    <w:rsid w:val="004B143D"/>
    <w:rsid w:val="004B1D07"/>
    <w:rsid w:val="004B3D94"/>
    <w:rsid w:val="004C0D35"/>
    <w:rsid w:val="004C449D"/>
    <w:rsid w:val="004C5769"/>
    <w:rsid w:val="004C7752"/>
    <w:rsid w:val="004D3F0D"/>
    <w:rsid w:val="004D5251"/>
    <w:rsid w:val="004D655A"/>
    <w:rsid w:val="004E0409"/>
    <w:rsid w:val="004E0560"/>
    <w:rsid w:val="004E11F1"/>
    <w:rsid w:val="004E158C"/>
    <w:rsid w:val="004E1CA9"/>
    <w:rsid w:val="004E36C8"/>
    <w:rsid w:val="004E4600"/>
    <w:rsid w:val="004E66D0"/>
    <w:rsid w:val="004E79C5"/>
    <w:rsid w:val="004F0BF1"/>
    <w:rsid w:val="004F1422"/>
    <w:rsid w:val="004F76BC"/>
    <w:rsid w:val="00501611"/>
    <w:rsid w:val="005021D5"/>
    <w:rsid w:val="0050475D"/>
    <w:rsid w:val="00504D0E"/>
    <w:rsid w:val="00506E05"/>
    <w:rsid w:val="0051135F"/>
    <w:rsid w:val="00511D16"/>
    <w:rsid w:val="0051405D"/>
    <w:rsid w:val="00520F7A"/>
    <w:rsid w:val="00524617"/>
    <w:rsid w:val="00524A48"/>
    <w:rsid w:val="00525122"/>
    <w:rsid w:val="0052692B"/>
    <w:rsid w:val="00527D05"/>
    <w:rsid w:val="00530011"/>
    <w:rsid w:val="005314C0"/>
    <w:rsid w:val="00531CD4"/>
    <w:rsid w:val="005370C0"/>
    <w:rsid w:val="00537824"/>
    <w:rsid w:val="00537B56"/>
    <w:rsid w:val="00537E6A"/>
    <w:rsid w:val="00537EDB"/>
    <w:rsid w:val="0054082C"/>
    <w:rsid w:val="005408B7"/>
    <w:rsid w:val="00540BCA"/>
    <w:rsid w:val="005413C8"/>
    <w:rsid w:val="00541CB2"/>
    <w:rsid w:val="00542DA7"/>
    <w:rsid w:val="00542DB4"/>
    <w:rsid w:val="00543AC0"/>
    <w:rsid w:val="005447C2"/>
    <w:rsid w:val="00544CAC"/>
    <w:rsid w:val="00545E0A"/>
    <w:rsid w:val="00546936"/>
    <w:rsid w:val="00546DD4"/>
    <w:rsid w:val="00547B9D"/>
    <w:rsid w:val="00550D9B"/>
    <w:rsid w:val="0055167B"/>
    <w:rsid w:val="00553BF6"/>
    <w:rsid w:val="00554B5E"/>
    <w:rsid w:val="00555A93"/>
    <w:rsid w:val="00555DEA"/>
    <w:rsid w:val="00556FFA"/>
    <w:rsid w:val="005579DA"/>
    <w:rsid w:val="00562F59"/>
    <w:rsid w:val="005643E1"/>
    <w:rsid w:val="005647B8"/>
    <w:rsid w:val="00565EAD"/>
    <w:rsid w:val="00567272"/>
    <w:rsid w:val="00573570"/>
    <w:rsid w:val="005750B3"/>
    <w:rsid w:val="00577254"/>
    <w:rsid w:val="00582E49"/>
    <w:rsid w:val="005832AF"/>
    <w:rsid w:val="0058345D"/>
    <w:rsid w:val="00583BCF"/>
    <w:rsid w:val="0058634A"/>
    <w:rsid w:val="00586B30"/>
    <w:rsid w:val="00586C26"/>
    <w:rsid w:val="00587C9C"/>
    <w:rsid w:val="00590A72"/>
    <w:rsid w:val="00590BF2"/>
    <w:rsid w:val="0059191F"/>
    <w:rsid w:val="0059570B"/>
    <w:rsid w:val="00596C32"/>
    <w:rsid w:val="00596F1D"/>
    <w:rsid w:val="005A022A"/>
    <w:rsid w:val="005A253A"/>
    <w:rsid w:val="005A2EA0"/>
    <w:rsid w:val="005A35E0"/>
    <w:rsid w:val="005B26F0"/>
    <w:rsid w:val="005B5856"/>
    <w:rsid w:val="005B7920"/>
    <w:rsid w:val="005B7DBD"/>
    <w:rsid w:val="005C238D"/>
    <w:rsid w:val="005C413B"/>
    <w:rsid w:val="005D10C9"/>
    <w:rsid w:val="005D278E"/>
    <w:rsid w:val="005D2DA4"/>
    <w:rsid w:val="005D4E08"/>
    <w:rsid w:val="005E0F14"/>
    <w:rsid w:val="005E2DE9"/>
    <w:rsid w:val="005E626E"/>
    <w:rsid w:val="005E77D6"/>
    <w:rsid w:val="005F0142"/>
    <w:rsid w:val="005F0C07"/>
    <w:rsid w:val="005F364D"/>
    <w:rsid w:val="005F58E3"/>
    <w:rsid w:val="005F7385"/>
    <w:rsid w:val="006006AF"/>
    <w:rsid w:val="0060364F"/>
    <w:rsid w:val="006066CD"/>
    <w:rsid w:val="00607570"/>
    <w:rsid w:val="0061347C"/>
    <w:rsid w:val="00614D4E"/>
    <w:rsid w:val="00616EB5"/>
    <w:rsid w:val="00617756"/>
    <w:rsid w:val="00621DFE"/>
    <w:rsid w:val="00624153"/>
    <w:rsid w:val="00624638"/>
    <w:rsid w:val="00626ECF"/>
    <w:rsid w:val="00626FE1"/>
    <w:rsid w:val="006275D8"/>
    <w:rsid w:val="00627D28"/>
    <w:rsid w:val="00635041"/>
    <w:rsid w:val="00635226"/>
    <w:rsid w:val="00635546"/>
    <w:rsid w:val="00636336"/>
    <w:rsid w:val="00636CE7"/>
    <w:rsid w:val="00642E9F"/>
    <w:rsid w:val="00644675"/>
    <w:rsid w:val="0064469A"/>
    <w:rsid w:val="00652E8F"/>
    <w:rsid w:val="00653510"/>
    <w:rsid w:val="00654B2B"/>
    <w:rsid w:val="006551F8"/>
    <w:rsid w:val="006554AE"/>
    <w:rsid w:val="006559C4"/>
    <w:rsid w:val="0065730D"/>
    <w:rsid w:val="006609FF"/>
    <w:rsid w:val="00660FD6"/>
    <w:rsid w:val="006612B1"/>
    <w:rsid w:val="006628DC"/>
    <w:rsid w:val="0066412E"/>
    <w:rsid w:val="006648D9"/>
    <w:rsid w:val="00664F42"/>
    <w:rsid w:val="00665D08"/>
    <w:rsid w:val="0066688E"/>
    <w:rsid w:val="00667F1F"/>
    <w:rsid w:val="00671729"/>
    <w:rsid w:val="00672073"/>
    <w:rsid w:val="00673E1C"/>
    <w:rsid w:val="006765BA"/>
    <w:rsid w:val="0068145E"/>
    <w:rsid w:val="00686140"/>
    <w:rsid w:val="00686D5C"/>
    <w:rsid w:val="0069536C"/>
    <w:rsid w:val="006955BE"/>
    <w:rsid w:val="00695A92"/>
    <w:rsid w:val="00695CCB"/>
    <w:rsid w:val="006979D2"/>
    <w:rsid w:val="006A04B2"/>
    <w:rsid w:val="006A1513"/>
    <w:rsid w:val="006A4F30"/>
    <w:rsid w:val="006A56BC"/>
    <w:rsid w:val="006B0439"/>
    <w:rsid w:val="006B1FC8"/>
    <w:rsid w:val="006B3BFA"/>
    <w:rsid w:val="006B4E84"/>
    <w:rsid w:val="006B4FD0"/>
    <w:rsid w:val="006B6E94"/>
    <w:rsid w:val="006C11FB"/>
    <w:rsid w:val="006C248E"/>
    <w:rsid w:val="006C2D65"/>
    <w:rsid w:val="006C314A"/>
    <w:rsid w:val="006C52E5"/>
    <w:rsid w:val="006C6593"/>
    <w:rsid w:val="006C67CE"/>
    <w:rsid w:val="006C6E0B"/>
    <w:rsid w:val="006D4D18"/>
    <w:rsid w:val="006D6193"/>
    <w:rsid w:val="006D6502"/>
    <w:rsid w:val="006D74EF"/>
    <w:rsid w:val="006E06DA"/>
    <w:rsid w:val="006E1AA1"/>
    <w:rsid w:val="006E213E"/>
    <w:rsid w:val="006E26AE"/>
    <w:rsid w:val="006E330E"/>
    <w:rsid w:val="006E35B5"/>
    <w:rsid w:val="006E3FA4"/>
    <w:rsid w:val="006E5123"/>
    <w:rsid w:val="006E6FB5"/>
    <w:rsid w:val="006E7723"/>
    <w:rsid w:val="006F15BA"/>
    <w:rsid w:val="006F249C"/>
    <w:rsid w:val="006F2EE6"/>
    <w:rsid w:val="006F4492"/>
    <w:rsid w:val="007025D4"/>
    <w:rsid w:val="00704736"/>
    <w:rsid w:val="007048DE"/>
    <w:rsid w:val="007049A0"/>
    <w:rsid w:val="00706A37"/>
    <w:rsid w:val="00713683"/>
    <w:rsid w:val="0071494B"/>
    <w:rsid w:val="00714CBB"/>
    <w:rsid w:val="00716429"/>
    <w:rsid w:val="00716850"/>
    <w:rsid w:val="0071771A"/>
    <w:rsid w:val="00721034"/>
    <w:rsid w:val="00721A29"/>
    <w:rsid w:val="00721B61"/>
    <w:rsid w:val="00721BCD"/>
    <w:rsid w:val="0072292E"/>
    <w:rsid w:val="00723422"/>
    <w:rsid w:val="0072427B"/>
    <w:rsid w:val="0072676C"/>
    <w:rsid w:val="00727B1A"/>
    <w:rsid w:val="00727DA0"/>
    <w:rsid w:val="0073036D"/>
    <w:rsid w:val="00731C24"/>
    <w:rsid w:val="00732FAC"/>
    <w:rsid w:val="0073748D"/>
    <w:rsid w:val="00737A21"/>
    <w:rsid w:val="00743A70"/>
    <w:rsid w:val="00744058"/>
    <w:rsid w:val="007462A4"/>
    <w:rsid w:val="007508F7"/>
    <w:rsid w:val="00751EDE"/>
    <w:rsid w:val="007537AE"/>
    <w:rsid w:val="00754E1B"/>
    <w:rsid w:val="00755FCF"/>
    <w:rsid w:val="0075621A"/>
    <w:rsid w:val="00757D87"/>
    <w:rsid w:val="00760101"/>
    <w:rsid w:val="00764137"/>
    <w:rsid w:val="00765751"/>
    <w:rsid w:val="00766E70"/>
    <w:rsid w:val="00771800"/>
    <w:rsid w:val="00772C89"/>
    <w:rsid w:val="0077335C"/>
    <w:rsid w:val="00775724"/>
    <w:rsid w:val="00776266"/>
    <w:rsid w:val="00780129"/>
    <w:rsid w:val="00780C96"/>
    <w:rsid w:val="007832CA"/>
    <w:rsid w:val="0078452F"/>
    <w:rsid w:val="00785366"/>
    <w:rsid w:val="007853AE"/>
    <w:rsid w:val="007872D0"/>
    <w:rsid w:val="007914F5"/>
    <w:rsid w:val="00792886"/>
    <w:rsid w:val="00793FDF"/>
    <w:rsid w:val="007942D0"/>
    <w:rsid w:val="0079434D"/>
    <w:rsid w:val="00796BD5"/>
    <w:rsid w:val="007A056F"/>
    <w:rsid w:val="007A32C8"/>
    <w:rsid w:val="007A33A0"/>
    <w:rsid w:val="007A3644"/>
    <w:rsid w:val="007A4A9B"/>
    <w:rsid w:val="007A62C1"/>
    <w:rsid w:val="007B1015"/>
    <w:rsid w:val="007B3CB9"/>
    <w:rsid w:val="007B3CEE"/>
    <w:rsid w:val="007C3543"/>
    <w:rsid w:val="007C5546"/>
    <w:rsid w:val="007C618B"/>
    <w:rsid w:val="007C73DC"/>
    <w:rsid w:val="007D6D2E"/>
    <w:rsid w:val="007D7199"/>
    <w:rsid w:val="007D7EE3"/>
    <w:rsid w:val="007E0284"/>
    <w:rsid w:val="007E04A5"/>
    <w:rsid w:val="007E44EA"/>
    <w:rsid w:val="007E44EE"/>
    <w:rsid w:val="007E54FC"/>
    <w:rsid w:val="007E6796"/>
    <w:rsid w:val="007E6D5F"/>
    <w:rsid w:val="007F055F"/>
    <w:rsid w:val="007F38B2"/>
    <w:rsid w:val="007F5711"/>
    <w:rsid w:val="007F691F"/>
    <w:rsid w:val="0080047F"/>
    <w:rsid w:val="00802A21"/>
    <w:rsid w:val="00802FD3"/>
    <w:rsid w:val="00804D9F"/>
    <w:rsid w:val="00806751"/>
    <w:rsid w:val="00806979"/>
    <w:rsid w:val="008116B3"/>
    <w:rsid w:val="008127EA"/>
    <w:rsid w:val="008132D5"/>
    <w:rsid w:val="00813F1A"/>
    <w:rsid w:val="0081422D"/>
    <w:rsid w:val="008168AD"/>
    <w:rsid w:val="0081691A"/>
    <w:rsid w:val="00816BFA"/>
    <w:rsid w:val="00820A63"/>
    <w:rsid w:val="00822E04"/>
    <w:rsid w:val="00826A18"/>
    <w:rsid w:val="00827F05"/>
    <w:rsid w:val="00833E58"/>
    <w:rsid w:val="00835A6B"/>
    <w:rsid w:val="00836E5D"/>
    <w:rsid w:val="00836F1E"/>
    <w:rsid w:val="008401D1"/>
    <w:rsid w:val="00840B62"/>
    <w:rsid w:val="008430B8"/>
    <w:rsid w:val="0084446C"/>
    <w:rsid w:val="00844F2A"/>
    <w:rsid w:val="00851DCE"/>
    <w:rsid w:val="00851FB4"/>
    <w:rsid w:val="00853154"/>
    <w:rsid w:val="00856380"/>
    <w:rsid w:val="00857F04"/>
    <w:rsid w:val="00860131"/>
    <w:rsid w:val="00860870"/>
    <w:rsid w:val="00861926"/>
    <w:rsid w:val="008622E1"/>
    <w:rsid w:val="008622F8"/>
    <w:rsid w:val="00862F36"/>
    <w:rsid w:val="00865114"/>
    <w:rsid w:val="00865FA2"/>
    <w:rsid w:val="0086753B"/>
    <w:rsid w:val="0086758E"/>
    <w:rsid w:val="00870CF2"/>
    <w:rsid w:val="00872382"/>
    <w:rsid w:val="00873AB5"/>
    <w:rsid w:val="0087524F"/>
    <w:rsid w:val="008802EC"/>
    <w:rsid w:val="008843B2"/>
    <w:rsid w:val="0088608C"/>
    <w:rsid w:val="008862E8"/>
    <w:rsid w:val="008867E0"/>
    <w:rsid w:val="00886AF6"/>
    <w:rsid w:val="00887B60"/>
    <w:rsid w:val="00890EB4"/>
    <w:rsid w:val="00892428"/>
    <w:rsid w:val="00897C82"/>
    <w:rsid w:val="008A3F46"/>
    <w:rsid w:val="008A4303"/>
    <w:rsid w:val="008B16B8"/>
    <w:rsid w:val="008B31C1"/>
    <w:rsid w:val="008B4C8F"/>
    <w:rsid w:val="008B529F"/>
    <w:rsid w:val="008B6B30"/>
    <w:rsid w:val="008C0265"/>
    <w:rsid w:val="008C5551"/>
    <w:rsid w:val="008C56E2"/>
    <w:rsid w:val="008C57EF"/>
    <w:rsid w:val="008C645B"/>
    <w:rsid w:val="008C75D3"/>
    <w:rsid w:val="008D433A"/>
    <w:rsid w:val="008D4F1B"/>
    <w:rsid w:val="008D500C"/>
    <w:rsid w:val="008D56F6"/>
    <w:rsid w:val="008D7286"/>
    <w:rsid w:val="008E0E9D"/>
    <w:rsid w:val="008E5245"/>
    <w:rsid w:val="008F4116"/>
    <w:rsid w:val="008F447E"/>
    <w:rsid w:val="008F5406"/>
    <w:rsid w:val="008F6557"/>
    <w:rsid w:val="008F6994"/>
    <w:rsid w:val="009036A7"/>
    <w:rsid w:val="009049C1"/>
    <w:rsid w:val="009067EA"/>
    <w:rsid w:val="0090680B"/>
    <w:rsid w:val="00906C6B"/>
    <w:rsid w:val="00907782"/>
    <w:rsid w:val="0091157D"/>
    <w:rsid w:val="00912B57"/>
    <w:rsid w:val="00912D1B"/>
    <w:rsid w:val="00915701"/>
    <w:rsid w:val="009164DA"/>
    <w:rsid w:val="00920775"/>
    <w:rsid w:val="0092248E"/>
    <w:rsid w:val="00923F21"/>
    <w:rsid w:val="00925B55"/>
    <w:rsid w:val="00925F3C"/>
    <w:rsid w:val="00927810"/>
    <w:rsid w:val="00927D66"/>
    <w:rsid w:val="00930A50"/>
    <w:rsid w:val="00930F27"/>
    <w:rsid w:val="00932015"/>
    <w:rsid w:val="00937407"/>
    <w:rsid w:val="0093780E"/>
    <w:rsid w:val="00937C6F"/>
    <w:rsid w:val="00941868"/>
    <w:rsid w:val="00941EC9"/>
    <w:rsid w:val="009510CD"/>
    <w:rsid w:val="00953383"/>
    <w:rsid w:val="00953665"/>
    <w:rsid w:val="00953D81"/>
    <w:rsid w:val="0095751D"/>
    <w:rsid w:val="009610DB"/>
    <w:rsid w:val="00964BE2"/>
    <w:rsid w:val="0096561F"/>
    <w:rsid w:val="00967AE6"/>
    <w:rsid w:val="00967DE5"/>
    <w:rsid w:val="009704F3"/>
    <w:rsid w:val="009724B5"/>
    <w:rsid w:val="0097379A"/>
    <w:rsid w:val="00973C22"/>
    <w:rsid w:val="00976D24"/>
    <w:rsid w:val="0098205E"/>
    <w:rsid w:val="00982D0E"/>
    <w:rsid w:val="00985E1E"/>
    <w:rsid w:val="0099059E"/>
    <w:rsid w:val="0099158F"/>
    <w:rsid w:val="00992227"/>
    <w:rsid w:val="00993DC5"/>
    <w:rsid w:val="009951BD"/>
    <w:rsid w:val="00995243"/>
    <w:rsid w:val="00997E90"/>
    <w:rsid w:val="009A35CE"/>
    <w:rsid w:val="009A4BD8"/>
    <w:rsid w:val="009B115D"/>
    <w:rsid w:val="009B3DB9"/>
    <w:rsid w:val="009B4AD5"/>
    <w:rsid w:val="009B5E4F"/>
    <w:rsid w:val="009B7332"/>
    <w:rsid w:val="009C7D40"/>
    <w:rsid w:val="009D025A"/>
    <w:rsid w:val="009D25F9"/>
    <w:rsid w:val="009D395D"/>
    <w:rsid w:val="009D5C1B"/>
    <w:rsid w:val="009D6C0B"/>
    <w:rsid w:val="009D7C9C"/>
    <w:rsid w:val="009E24B7"/>
    <w:rsid w:val="009E3459"/>
    <w:rsid w:val="009E3F3E"/>
    <w:rsid w:val="009E77F9"/>
    <w:rsid w:val="009E7CD8"/>
    <w:rsid w:val="009E7EDE"/>
    <w:rsid w:val="009F03AE"/>
    <w:rsid w:val="009F0BC6"/>
    <w:rsid w:val="009F2353"/>
    <w:rsid w:val="009F3FA7"/>
    <w:rsid w:val="009F4EF3"/>
    <w:rsid w:val="009F5FED"/>
    <w:rsid w:val="009F6D07"/>
    <w:rsid w:val="009F73F7"/>
    <w:rsid w:val="00A010D3"/>
    <w:rsid w:val="00A01380"/>
    <w:rsid w:val="00A045D6"/>
    <w:rsid w:val="00A061CE"/>
    <w:rsid w:val="00A062DD"/>
    <w:rsid w:val="00A106D0"/>
    <w:rsid w:val="00A11A33"/>
    <w:rsid w:val="00A1338B"/>
    <w:rsid w:val="00A1495F"/>
    <w:rsid w:val="00A1639C"/>
    <w:rsid w:val="00A16D01"/>
    <w:rsid w:val="00A21537"/>
    <w:rsid w:val="00A22023"/>
    <w:rsid w:val="00A22578"/>
    <w:rsid w:val="00A22C22"/>
    <w:rsid w:val="00A25AC1"/>
    <w:rsid w:val="00A2692A"/>
    <w:rsid w:val="00A2739E"/>
    <w:rsid w:val="00A3091A"/>
    <w:rsid w:val="00A31F49"/>
    <w:rsid w:val="00A34FDB"/>
    <w:rsid w:val="00A35980"/>
    <w:rsid w:val="00A3649A"/>
    <w:rsid w:val="00A43C51"/>
    <w:rsid w:val="00A44A71"/>
    <w:rsid w:val="00A47234"/>
    <w:rsid w:val="00A50552"/>
    <w:rsid w:val="00A508CA"/>
    <w:rsid w:val="00A56730"/>
    <w:rsid w:val="00A56AF7"/>
    <w:rsid w:val="00A57868"/>
    <w:rsid w:val="00A6054A"/>
    <w:rsid w:val="00A60892"/>
    <w:rsid w:val="00A64570"/>
    <w:rsid w:val="00A64761"/>
    <w:rsid w:val="00A70E4D"/>
    <w:rsid w:val="00A71865"/>
    <w:rsid w:val="00A71CB6"/>
    <w:rsid w:val="00A72E5C"/>
    <w:rsid w:val="00A72F47"/>
    <w:rsid w:val="00A739DF"/>
    <w:rsid w:val="00A740C9"/>
    <w:rsid w:val="00A76A6B"/>
    <w:rsid w:val="00A81EE5"/>
    <w:rsid w:val="00A82E23"/>
    <w:rsid w:val="00A832D2"/>
    <w:rsid w:val="00A841E4"/>
    <w:rsid w:val="00A92184"/>
    <w:rsid w:val="00A92EA5"/>
    <w:rsid w:val="00A9351F"/>
    <w:rsid w:val="00A93917"/>
    <w:rsid w:val="00A94D9A"/>
    <w:rsid w:val="00A957CD"/>
    <w:rsid w:val="00A95C1F"/>
    <w:rsid w:val="00AA03F7"/>
    <w:rsid w:val="00AA0761"/>
    <w:rsid w:val="00AA08D3"/>
    <w:rsid w:val="00AA0F3D"/>
    <w:rsid w:val="00AA1DEF"/>
    <w:rsid w:val="00AA2FFA"/>
    <w:rsid w:val="00AA467B"/>
    <w:rsid w:val="00AA4BE5"/>
    <w:rsid w:val="00AA6829"/>
    <w:rsid w:val="00AA69AB"/>
    <w:rsid w:val="00AB0128"/>
    <w:rsid w:val="00AB1702"/>
    <w:rsid w:val="00AB5014"/>
    <w:rsid w:val="00AB512C"/>
    <w:rsid w:val="00AB557C"/>
    <w:rsid w:val="00AB64C2"/>
    <w:rsid w:val="00AB7732"/>
    <w:rsid w:val="00AC1391"/>
    <w:rsid w:val="00AC1420"/>
    <w:rsid w:val="00AC47AC"/>
    <w:rsid w:val="00AC4A87"/>
    <w:rsid w:val="00AC5BF3"/>
    <w:rsid w:val="00AC7065"/>
    <w:rsid w:val="00AC7AB2"/>
    <w:rsid w:val="00AC7CA9"/>
    <w:rsid w:val="00AD322D"/>
    <w:rsid w:val="00AD580A"/>
    <w:rsid w:val="00AD5E09"/>
    <w:rsid w:val="00AD7509"/>
    <w:rsid w:val="00AE0AA8"/>
    <w:rsid w:val="00AE37FE"/>
    <w:rsid w:val="00AE4B0A"/>
    <w:rsid w:val="00AF1AD7"/>
    <w:rsid w:val="00AF54FA"/>
    <w:rsid w:val="00B0317C"/>
    <w:rsid w:val="00B03DCE"/>
    <w:rsid w:val="00B062E8"/>
    <w:rsid w:val="00B1001F"/>
    <w:rsid w:val="00B118BC"/>
    <w:rsid w:val="00B13AF8"/>
    <w:rsid w:val="00B14904"/>
    <w:rsid w:val="00B17A37"/>
    <w:rsid w:val="00B211D3"/>
    <w:rsid w:val="00B3567D"/>
    <w:rsid w:val="00B40B56"/>
    <w:rsid w:val="00B413E5"/>
    <w:rsid w:val="00B43496"/>
    <w:rsid w:val="00B44C2A"/>
    <w:rsid w:val="00B4596B"/>
    <w:rsid w:val="00B45D20"/>
    <w:rsid w:val="00B50456"/>
    <w:rsid w:val="00B507FB"/>
    <w:rsid w:val="00B50E1E"/>
    <w:rsid w:val="00B515F8"/>
    <w:rsid w:val="00B52280"/>
    <w:rsid w:val="00B5427B"/>
    <w:rsid w:val="00B54492"/>
    <w:rsid w:val="00B57FAF"/>
    <w:rsid w:val="00B6152A"/>
    <w:rsid w:val="00B62442"/>
    <w:rsid w:val="00B6520B"/>
    <w:rsid w:val="00B6744D"/>
    <w:rsid w:val="00B6786C"/>
    <w:rsid w:val="00B72864"/>
    <w:rsid w:val="00B72C50"/>
    <w:rsid w:val="00B7306A"/>
    <w:rsid w:val="00B7385B"/>
    <w:rsid w:val="00B75E49"/>
    <w:rsid w:val="00B766C3"/>
    <w:rsid w:val="00B77831"/>
    <w:rsid w:val="00B77C45"/>
    <w:rsid w:val="00B77E2D"/>
    <w:rsid w:val="00B81135"/>
    <w:rsid w:val="00B823D9"/>
    <w:rsid w:val="00B83868"/>
    <w:rsid w:val="00B8515F"/>
    <w:rsid w:val="00B87C79"/>
    <w:rsid w:val="00B87CBE"/>
    <w:rsid w:val="00B92374"/>
    <w:rsid w:val="00B92BA0"/>
    <w:rsid w:val="00B92EBA"/>
    <w:rsid w:val="00BA099F"/>
    <w:rsid w:val="00BA35F8"/>
    <w:rsid w:val="00BA49F1"/>
    <w:rsid w:val="00BA5F8A"/>
    <w:rsid w:val="00BA6166"/>
    <w:rsid w:val="00BB0D6A"/>
    <w:rsid w:val="00BB131E"/>
    <w:rsid w:val="00BB1604"/>
    <w:rsid w:val="00BB4C65"/>
    <w:rsid w:val="00BB79BF"/>
    <w:rsid w:val="00BC2879"/>
    <w:rsid w:val="00BC3B9F"/>
    <w:rsid w:val="00BC3EED"/>
    <w:rsid w:val="00BD0FF7"/>
    <w:rsid w:val="00BD68C1"/>
    <w:rsid w:val="00BE04EE"/>
    <w:rsid w:val="00BE2C94"/>
    <w:rsid w:val="00BE4132"/>
    <w:rsid w:val="00BE480D"/>
    <w:rsid w:val="00BE576C"/>
    <w:rsid w:val="00BF1A61"/>
    <w:rsid w:val="00BF3D10"/>
    <w:rsid w:val="00BF5C9C"/>
    <w:rsid w:val="00BF5DB3"/>
    <w:rsid w:val="00BF5FA8"/>
    <w:rsid w:val="00C00C53"/>
    <w:rsid w:val="00C04390"/>
    <w:rsid w:val="00C05974"/>
    <w:rsid w:val="00C06C4E"/>
    <w:rsid w:val="00C101B4"/>
    <w:rsid w:val="00C10C49"/>
    <w:rsid w:val="00C1303F"/>
    <w:rsid w:val="00C156AD"/>
    <w:rsid w:val="00C223E0"/>
    <w:rsid w:val="00C23368"/>
    <w:rsid w:val="00C23BC6"/>
    <w:rsid w:val="00C23EA2"/>
    <w:rsid w:val="00C24B29"/>
    <w:rsid w:val="00C2533D"/>
    <w:rsid w:val="00C2662E"/>
    <w:rsid w:val="00C2682D"/>
    <w:rsid w:val="00C270F4"/>
    <w:rsid w:val="00C30360"/>
    <w:rsid w:val="00C30FAB"/>
    <w:rsid w:val="00C321ED"/>
    <w:rsid w:val="00C338FD"/>
    <w:rsid w:val="00C33DAC"/>
    <w:rsid w:val="00C4141A"/>
    <w:rsid w:val="00C415CF"/>
    <w:rsid w:val="00C46592"/>
    <w:rsid w:val="00C47087"/>
    <w:rsid w:val="00C5035A"/>
    <w:rsid w:val="00C50D65"/>
    <w:rsid w:val="00C512A9"/>
    <w:rsid w:val="00C51FC7"/>
    <w:rsid w:val="00C53347"/>
    <w:rsid w:val="00C537D4"/>
    <w:rsid w:val="00C5539F"/>
    <w:rsid w:val="00C55B2D"/>
    <w:rsid w:val="00C573AA"/>
    <w:rsid w:val="00C57E1C"/>
    <w:rsid w:val="00C61D8D"/>
    <w:rsid w:val="00C6229A"/>
    <w:rsid w:val="00C63186"/>
    <w:rsid w:val="00C64740"/>
    <w:rsid w:val="00C65AA0"/>
    <w:rsid w:val="00C66B43"/>
    <w:rsid w:val="00C67285"/>
    <w:rsid w:val="00C67778"/>
    <w:rsid w:val="00C70054"/>
    <w:rsid w:val="00C71661"/>
    <w:rsid w:val="00C72D28"/>
    <w:rsid w:val="00C7303E"/>
    <w:rsid w:val="00C75774"/>
    <w:rsid w:val="00C76533"/>
    <w:rsid w:val="00C83A0E"/>
    <w:rsid w:val="00C86AFF"/>
    <w:rsid w:val="00C87AFF"/>
    <w:rsid w:val="00C911F7"/>
    <w:rsid w:val="00C91CBE"/>
    <w:rsid w:val="00C927E8"/>
    <w:rsid w:val="00C93992"/>
    <w:rsid w:val="00C93D4D"/>
    <w:rsid w:val="00C9562F"/>
    <w:rsid w:val="00C97402"/>
    <w:rsid w:val="00C978F2"/>
    <w:rsid w:val="00CA158C"/>
    <w:rsid w:val="00CA1847"/>
    <w:rsid w:val="00CA4782"/>
    <w:rsid w:val="00CA7726"/>
    <w:rsid w:val="00CB02F2"/>
    <w:rsid w:val="00CB4A7F"/>
    <w:rsid w:val="00CB5115"/>
    <w:rsid w:val="00CB6DB2"/>
    <w:rsid w:val="00CC0870"/>
    <w:rsid w:val="00CC2DA0"/>
    <w:rsid w:val="00CC346C"/>
    <w:rsid w:val="00CC6532"/>
    <w:rsid w:val="00CC761A"/>
    <w:rsid w:val="00CC77D7"/>
    <w:rsid w:val="00CD0845"/>
    <w:rsid w:val="00CD0923"/>
    <w:rsid w:val="00CD0AED"/>
    <w:rsid w:val="00CD13FB"/>
    <w:rsid w:val="00CD33FC"/>
    <w:rsid w:val="00CD4F52"/>
    <w:rsid w:val="00CD5252"/>
    <w:rsid w:val="00CD63E3"/>
    <w:rsid w:val="00CD6CA7"/>
    <w:rsid w:val="00CD7586"/>
    <w:rsid w:val="00CE1056"/>
    <w:rsid w:val="00CE4E44"/>
    <w:rsid w:val="00CE5171"/>
    <w:rsid w:val="00CF27F8"/>
    <w:rsid w:val="00CF38F5"/>
    <w:rsid w:val="00CF42B5"/>
    <w:rsid w:val="00CF565E"/>
    <w:rsid w:val="00CF6F4F"/>
    <w:rsid w:val="00CF7006"/>
    <w:rsid w:val="00CF732F"/>
    <w:rsid w:val="00D0073A"/>
    <w:rsid w:val="00D00A5A"/>
    <w:rsid w:val="00D0129A"/>
    <w:rsid w:val="00D02FC1"/>
    <w:rsid w:val="00D045AB"/>
    <w:rsid w:val="00D04D18"/>
    <w:rsid w:val="00D066D3"/>
    <w:rsid w:val="00D072C4"/>
    <w:rsid w:val="00D07CF2"/>
    <w:rsid w:val="00D124FC"/>
    <w:rsid w:val="00D12504"/>
    <w:rsid w:val="00D12AB9"/>
    <w:rsid w:val="00D12AC4"/>
    <w:rsid w:val="00D161B4"/>
    <w:rsid w:val="00D16200"/>
    <w:rsid w:val="00D2002E"/>
    <w:rsid w:val="00D2212C"/>
    <w:rsid w:val="00D223B9"/>
    <w:rsid w:val="00D26E03"/>
    <w:rsid w:val="00D277B9"/>
    <w:rsid w:val="00D301E3"/>
    <w:rsid w:val="00D326E7"/>
    <w:rsid w:val="00D3495D"/>
    <w:rsid w:val="00D36F81"/>
    <w:rsid w:val="00D372D7"/>
    <w:rsid w:val="00D377BA"/>
    <w:rsid w:val="00D37949"/>
    <w:rsid w:val="00D43CC0"/>
    <w:rsid w:val="00D44DE1"/>
    <w:rsid w:val="00D46EC6"/>
    <w:rsid w:val="00D50CDE"/>
    <w:rsid w:val="00D522C3"/>
    <w:rsid w:val="00D57655"/>
    <w:rsid w:val="00D606A5"/>
    <w:rsid w:val="00D61490"/>
    <w:rsid w:val="00D61B10"/>
    <w:rsid w:val="00D62618"/>
    <w:rsid w:val="00D65304"/>
    <w:rsid w:val="00D70D09"/>
    <w:rsid w:val="00D71995"/>
    <w:rsid w:val="00D72662"/>
    <w:rsid w:val="00D75597"/>
    <w:rsid w:val="00D7763F"/>
    <w:rsid w:val="00D77936"/>
    <w:rsid w:val="00D77E0C"/>
    <w:rsid w:val="00D820A7"/>
    <w:rsid w:val="00D82810"/>
    <w:rsid w:val="00D837C1"/>
    <w:rsid w:val="00D83EAF"/>
    <w:rsid w:val="00D856AB"/>
    <w:rsid w:val="00D90B77"/>
    <w:rsid w:val="00D91756"/>
    <w:rsid w:val="00D91A2B"/>
    <w:rsid w:val="00D94FD3"/>
    <w:rsid w:val="00D9598E"/>
    <w:rsid w:val="00D97356"/>
    <w:rsid w:val="00DA0949"/>
    <w:rsid w:val="00DA0A08"/>
    <w:rsid w:val="00DA0B14"/>
    <w:rsid w:val="00DA2595"/>
    <w:rsid w:val="00DA3C77"/>
    <w:rsid w:val="00DB1254"/>
    <w:rsid w:val="00DB4D0D"/>
    <w:rsid w:val="00DB6598"/>
    <w:rsid w:val="00DB7A3C"/>
    <w:rsid w:val="00DC0221"/>
    <w:rsid w:val="00DC24B1"/>
    <w:rsid w:val="00DC40E5"/>
    <w:rsid w:val="00DC6A1A"/>
    <w:rsid w:val="00DD16D9"/>
    <w:rsid w:val="00DD66E9"/>
    <w:rsid w:val="00DE08A0"/>
    <w:rsid w:val="00DE0F1A"/>
    <w:rsid w:val="00DE1E10"/>
    <w:rsid w:val="00DE4D85"/>
    <w:rsid w:val="00DE54CB"/>
    <w:rsid w:val="00DE5912"/>
    <w:rsid w:val="00DE726B"/>
    <w:rsid w:val="00DE7481"/>
    <w:rsid w:val="00DE7738"/>
    <w:rsid w:val="00DE7C93"/>
    <w:rsid w:val="00DF05FB"/>
    <w:rsid w:val="00DF0BE2"/>
    <w:rsid w:val="00DF2BCE"/>
    <w:rsid w:val="00DF5172"/>
    <w:rsid w:val="00DF6E0E"/>
    <w:rsid w:val="00DF6E7B"/>
    <w:rsid w:val="00E001BA"/>
    <w:rsid w:val="00E004E7"/>
    <w:rsid w:val="00E01033"/>
    <w:rsid w:val="00E01640"/>
    <w:rsid w:val="00E03EEB"/>
    <w:rsid w:val="00E0493F"/>
    <w:rsid w:val="00E04DBF"/>
    <w:rsid w:val="00E05296"/>
    <w:rsid w:val="00E06851"/>
    <w:rsid w:val="00E06E56"/>
    <w:rsid w:val="00E10CFC"/>
    <w:rsid w:val="00E11086"/>
    <w:rsid w:val="00E11EDF"/>
    <w:rsid w:val="00E12A0A"/>
    <w:rsid w:val="00E12DE3"/>
    <w:rsid w:val="00E1306A"/>
    <w:rsid w:val="00E13185"/>
    <w:rsid w:val="00E153BD"/>
    <w:rsid w:val="00E17156"/>
    <w:rsid w:val="00E21D1D"/>
    <w:rsid w:val="00E23C40"/>
    <w:rsid w:val="00E24A59"/>
    <w:rsid w:val="00E27F72"/>
    <w:rsid w:val="00E30BC0"/>
    <w:rsid w:val="00E31848"/>
    <w:rsid w:val="00E31DB4"/>
    <w:rsid w:val="00E320D9"/>
    <w:rsid w:val="00E3216B"/>
    <w:rsid w:val="00E3426B"/>
    <w:rsid w:val="00E348F1"/>
    <w:rsid w:val="00E34C73"/>
    <w:rsid w:val="00E35EA5"/>
    <w:rsid w:val="00E40A7A"/>
    <w:rsid w:val="00E41084"/>
    <w:rsid w:val="00E42980"/>
    <w:rsid w:val="00E42BC1"/>
    <w:rsid w:val="00E47448"/>
    <w:rsid w:val="00E47B87"/>
    <w:rsid w:val="00E501E5"/>
    <w:rsid w:val="00E504E6"/>
    <w:rsid w:val="00E50B49"/>
    <w:rsid w:val="00E51A79"/>
    <w:rsid w:val="00E53F18"/>
    <w:rsid w:val="00E5632E"/>
    <w:rsid w:val="00E60009"/>
    <w:rsid w:val="00E60FCD"/>
    <w:rsid w:val="00E636A0"/>
    <w:rsid w:val="00E6394B"/>
    <w:rsid w:val="00E63E2D"/>
    <w:rsid w:val="00E6464B"/>
    <w:rsid w:val="00E660F2"/>
    <w:rsid w:val="00E70D19"/>
    <w:rsid w:val="00E72482"/>
    <w:rsid w:val="00E72D6B"/>
    <w:rsid w:val="00E76E91"/>
    <w:rsid w:val="00E808F2"/>
    <w:rsid w:val="00E8335A"/>
    <w:rsid w:val="00E86AE4"/>
    <w:rsid w:val="00E92498"/>
    <w:rsid w:val="00E9354B"/>
    <w:rsid w:val="00E956D1"/>
    <w:rsid w:val="00E958C3"/>
    <w:rsid w:val="00EA0652"/>
    <w:rsid w:val="00EA149D"/>
    <w:rsid w:val="00EA551D"/>
    <w:rsid w:val="00EA6B18"/>
    <w:rsid w:val="00EB1D89"/>
    <w:rsid w:val="00EB270B"/>
    <w:rsid w:val="00EB3264"/>
    <w:rsid w:val="00EB429C"/>
    <w:rsid w:val="00EB4DCF"/>
    <w:rsid w:val="00EB6892"/>
    <w:rsid w:val="00EB6999"/>
    <w:rsid w:val="00EB791C"/>
    <w:rsid w:val="00EC1D97"/>
    <w:rsid w:val="00EC3127"/>
    <w:rsid w:val="00EC45EC"/>
    <w:rsid w:val="00EC547E"/>
    <w:rsid w:val="00EC685D"/>
    <w:rsid w:val="00EC6DFC"/>
    <w:rsid w:val="00ED0043"/>
    <w:rsid w:val="00ED11F4"/>
    <w:rsid w:val="00ED3F72"/>
    <w:rsid w:val="00ED67F7"/>
    <w:rsid w:val="00EE0250"/>
    <w:rsid w:val="00EE147D"/>
    <w:rsid w:val="00EE3FD3"/>
    <w:rsid w:val="00EE4307"/>
    <w:rsid w:val="00EE430C"/>
    <w:rsid w:val="00EE56AE"/>
    <w:rsid w:val="00EE57E7"/>
    <w:rsid w:val="00EE68BD"/>
    <w:rsid w:val="00EE70F5"/>
    <w:rsid w:val="00EF103B"/>
    <w:rsid w:val="00EF67B3"/>
    <w:rsid w:val="00F009DF"/>
    <w:rsid w:val="00F00B3E"/>
    <w:rsid w:val="00F00DC4"/>
    <w:rsid w:val="00F018D8"/>
    <w:rsid w:val="00F0356F"/>
    <w:rsid w:val="00F043C6"/>
    <w:rsid w:val="00F06A51"/>
    <w:rsid w:val="00F07845"/>
    <w:rsid w:val="00F11165"/>
    <w:rsid w:val="00F11D05"/>
    <w:rsid w:val="00F148F6"/>
    <w:rsid w:val="00F17AFA"/>
    <w:rsid w:val="00F210F5"/>
    <w:rsid w:val="00F2395C"/>
    <w:rsid w:val="00F253E1"/>
    <w:rsid w:val="00F2578C"/>
    <w:rsid w:val="00F25DFE"/>
    <w:rsid w:val="00F26E0A"/>
    <w:rsid w:val="00F26FC0"/>
    <w:rsid w:val="00F27458"/>
    <w:rsid w:val="00F30B9B"/>
    <w:rsid w:val="00F30BFD"/>
    <w:rsid w:val="00F349B5"/>
    <w:rsid w:val="00F35AE5"/>
    <w:rsid w:val="00F41EBE"/>
    <w:rsid w:val="00F420FD"/>
    <w:rsid w:val="00F423FF"/>
    <w:rsid w:val="00F427B8"/>
    <w:rsid w:val="00F4464D"/>
    <w:rsid w:val="00F45071"/>
    <w:rsid w:val="00F464C9"/>
    <w:rsid w:val="00F51237"/>
    <w:rsid w:val="00F534B0"/>
    <w:rsid w:val="00F62F6C"/>
    <w:rsid w:val="00F6313F"/>
    <w:rsid w:val="00F640E9"/>
    <w:rsid w:val="00F6419B"/>
    <w:rsid w:val="00F66DDD"/>
    <w:rsid w:val="00F719D6"/>
    <w:rsid w:val="00F741C9"/>
    <w:rsid w:val="00F75CC7"/>
    <w:rsid w:val="00F7716D"/>
    <w:rsid w:val="00F80759"/>
    <w:rsid w:val="00F92AC0"/>
    <w:rsid w:val="00F93D03"/>
    <w:rsid w:val="00F94090"/>
    <w:rsid w:val="00F94134"/>
    <w:rsid w:val="00F971B4"/>
    <w:rsid w:val="00F9745E"/>
    <w:rsid w:val="00FA0F55"/>
    <w:rsid w:val="00FA2A55"/>
    <w:rsid w:val="00FA4657"/>
    <w:rsid w:val="00FA5267"/>
    <w:rsid w:val="00FA557E"/>
    <w:rsid w:val="00FA6033"/>
    <w:rsid w:val="00FB1213"/>
    <w:rsid w:val="00FB1D89"/>
    <w:rsid w:val="00FB5238"/>
    <w:rsid w:val="00FB7C16"/>
    <w:rsid w:val="00FB7F67"/>
    <w:rsid w:val="00FC3960"/>
    <w:rsid w:val="00FC3EB9"/>
    <w:rsid w:val="00FC45E7"/>
    <w:rsid w:val="00FC53FD"/>
    <w:rsid w:val="00FC6136"/>
    <w:rsid w:val="00FC70AF"/>
    <w:rsid w:val="00FD2CF6"/>
    <w:rsid w:val="00FD2EE7"/>
    <w:rsid w:val="00FD2F7A"/>
    <w:rsid w:val="00FD557A"/>
    <w:rsid w:val="00FD5CE3"/>
    <w:rsid w:val="00FD72F3"/>
    <w:rsid w:val="00FE06A5"/>
    <w:rsid w:val="00FE3A10"/>
    <w:rsid w:val="00FE5D42"/>
    <w:rsid w:val="00FE6B89"/>
    <w:rsid w:val="00FF018D"/>
    <w:rsid w:val="00FF033B"/>
    <w:rsid w:val="00FF291B"/>
    <w:rsid w:val="00FF5145"/>
    <w:rsid w:val="00FF73B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color="white" stroke="f">
      <v:fill color="white"/>
      <v:stroke on="f"/>
      <o:colormru v:ext="edit" colors="olive"/>
    </o:shapedefaults>
    <o:shapelayout v:ext="edit">
      <o:idmap v:ext="edit" data="1"/>
    </o:shapelayout>
  </w:shapeDefaults>
  <w:decimalSymbol w:val=","/>
  <w:listSeparator w:val=";"/>
  <w14:docId w14:val="4CF6D222"/>
  <w15:docId w15:val="{84E68AD1-F77C-4D36-A247-4F846DBE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imes New Roman" w:hAnsi="Verdana" w:cs="Times New Roman"/>
        <w:lang w:val="nl-BE" w:eastAsia="nl-BE" w:bidi="ar-SA"/>
      </w:rPr>
    </w:rPrDefault>
    <w:pPrDefault>
      <w:pPr>
        <w:spacing w:before="-1" w:after="200" w:line="276"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8"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BA5F8A"/>
    <w:pPr>
      <w:spacing w:before="100" w:beforeAutospacing="1"/>
    </w:pPr>
    <w:rPr>
      <w:szCs w:val="24"/>
    </w:rPr>
  </w:style>
  <w:style w:type="paragraph" w:styleId="Kop1">
    <w:name w:val="heading 1"/>
    <w:basedOn w:val="Standaard"/>
    <w:next w:val="Kop2"/>
    <w:link w:val="Kop1Char"/>
    <w:qFormat/>
    <w:rsid w:val="0054082C"/>
    <w:pPr>
      <w:keepNext/>
      <w:keepLines/>
      <w:pageBreakBefore/>
      <w:numPr>
        <w:numId w:val="1"/>
      </w:numPr>
      <w:tabs>
        <w:tab w:val="clear" w:pos="432"/>
        <w:tab w:val="left" w:pos="737"/>
      </w:tabs>
      <w:suppressAutoHyphens/>
      <w:spacing w:before="0" w:beforeAutospacing="0" w:after="240" w:line="240" w:lineRule="auto"/>
      <w:ind w:left="737" w:hanging="737"/>
      <w:outlineLvl w:val="0"/>
    </w:pPr>
    <w:rPr>
      <w:rFonts w:cs="Arial"/>
      <w:b/>
      <w:bCs/>
      <w:color w:val="EF4B26"/>
      <w:kern w:val="32"/>
      <w:sz w:val="28"/>
      <w:szCs w:val="28"/>
    </w:rPr>
  </w:style>
  <w:style w:type="paragraph" w:styleId="Kop2">
    <w:name w:val="heading 2"/>
    <w:basedOn w:val="Standaard"/>
    <w:next w:val="Standaard"/>
    <w:qFormat/>
    <w:rsid w:val="00BA5F8A"/>
    <w:pPr>
      <w:keepNext/>
      <w:keepLines/>
      <w:numPr>
        <w:ilvl w:val="1"/>
        <w:numId w:val="1"/>
      </w:numPr>
      <w:tabs>
        <w:tab w:val="left" w:pos="737"/>
      </w:tabs>
      <w:suppressAutoHyphens/>
      <w:spacing w:before="480" w:beforeAutospacing="0"/>
      <w:ind w:left="737" w:hanging="737"/>
      <w:outlineLvl w:val="1"/>
    </w:pPr>
    <w:rPr>
      <w:rFonts w:cs="Arial"/>
      <w:b/>
      <w:bCs/>
      <w:iCs/>
      <w:color w:val="00234D"/>
      <w:sz w:val="26"/>
    </w:rPr>
  </w:style>
  <w:style w:type="paragraph" w:styleId="Kop3">
    <w:name w:val="heading 3"/>
    <w:basedOn w:val="Standaard"/>
    <w:next w:val="Standaard"/>
    <w:qFormat/>
    <w:rsid w:val="00BA5F8A"/>
    <w:pPr>
      <w:keepNext/>
      <w:keepLines/>
      <w:numPr>
        <w:ilvl w:val="2"/>
        <w:numId w:val="1"/>
      </w:numPr>
      <w:tabs>
        <w:tab w:val="clear" w:pos="720"/>
        <w:tab w:val="left" w:pos="737"/>
      </w:tabs>
      <w:suppressAutoHyphens/>
      <w:spacing w:before="240" w:beforeAutospacing="0"/>
      <w:outlineLvl w:val="2"/>
    </w:pPr>
    <w:rPr>
      <w:rFonts w:cs="Arial"/>
      <w:b/>
      <w:bCs/>
      <w:color w:val="00234D"/>
      <w:sz w:val="22"/>
      <w:szCs w:val="26"/>
    </w:rPr>
  </w:style>
  <w:style w:type="paragraph" w:styleId="Kop4">
    <w:name w:val="heading 4"/>
    <w:basedOn w:val="Standaard"/>
    <w:next w:val="Standaard"/>
    <w:qFormat/>
    <w:rsid w:val="00BA5F8A"/>
    <w:pPr>
      <w:keepNext/>
      <w:keepLines/>
      <w:numPr>
        <w:ilvl w:val="3"/>
        <w:numId w:val="1"/>
      </w:numPr>
      <w:tabs>
        <w:tab w:val="clear" w:pos="864"/>
        <w:tab w:val="left" w:pos="862"/>
      </w:tabs>
      <w:spacing w:before="240" w:beforeAutospacing="0" w:after="240"/>
      <w:ind w:left="737" w:hanging="737"/>
      <w:outlineLvl w:val="3"/>
    </w:pPr>
    <w:rPr>
      <w:b/>
      <w:bCs/>
      <w:color w:val="00234D"/>
      <w:szCs w:val="28"/>
    </w:rPr>
  </w:style>
  <w:style w:type="paragraph" w:styleId="Kop5">
    <w:name w:val="heading 5"/>
    <w:basedOn w:val="Standaard"/>
    <w:next w:val="Standaard"/>
    <w:semiHidden/>
    <w:qFormat/>
    <w:rsid w:val="00BA5F8A"/>
    <w:pPr>
      <w:numPr>
        <w:ilvl w:val="4"/>
        <w:numId w:val="1"/>
      </w:numPr>
      <w:outlineLvl w:val="4"/>
    </w:pPr>
    <w:rPr>
      <w:b/>
      <w:bCs/>
      <w:iCs/>
      <w:color w:val="00234D"/>
      <w:szCs w:val="26"/>
    </w:rPr>
  </w:style>
  <w:style w:type="paragraph" w:styleId="Kop6">
    <w:name w:val="heading 6"/>
    <w:basedOn w:val="Standaard"/>
    <w:next w:val="Standaard"/>
    <w:semiHidden/>
    <w:qFormat/>
    <w:rsid w:val="00BA5F8A"/>
    <w:pPr>
      <w:numPr>
        <w:ilvl w:val="5"/>
        <w:numId w:val="1"/>
      </w:numPr>
      <w:spacing w:before="240" w:after="60"/>
      <w:outlineLvl w:val="5"/>
    </w:pPr>
    <w:rPr>
      <w:rFonts w:ascii="Times New Roman" w:hAnsi="Times New Roman"/>
      <w:b/>
      <w:bCs/>
      <w:sz w:val="22"/>
      <w:szCs w:val="22"/>
    </w:rPr>
  </w:style>
  <w:style w:type="paragraph" w:styleId="Kop7">
    <w:name w:val="heading 7"/>
    <w:basedOn w:val="Standaard"/>
    <w:next w:val="Standaard"/>
    <w:semiHidden/>
    <w:qFormat/>
    <w:rsid w:val="00BA5F8A"/>
    <w:pPr>
      <w:numPr>
        <w:ilvl w:val="6"/>
        <w:numId w:val="1"/>
      </w:numPr>
      <w:spacing w:before="240" w:after="60"/>
      <w:outlineLvl w:val="6"/>
    </w:pPr>
    <w:rPr>
      <w:rFonts w:ascii="Times New Roman" w:hAnsi="Times New Roman"/>
      <w:sz w:val="24"/>
    </w:rPr>
  </w:style>
  <w:style w:type="paragraph" w:styleId="Kop8">
    <w:name w:val="heading 8"/>
    <w:basedOn w:val="Standaard"/>
    <w:next w:val="Standaard"/>
    <w:semiHidden/>
    <w:qFormat/>
    <w:rsid w:val="00BA5F8A"/>
    <w:pPr>
      <w:numPr>
        <w:ilvl w:val="7"/>
        <w:numId w:val="1"/>
      </w:numPr>
      <w:spacing w:before="240" w:after="60"/>
      <w:outlineLvl w:val="7"/>
    </w:pPr>
    <w:rPr>
      <w:rFonts w:ascii="Times New Roman" w:hAnsi="Times New Roman"/>
      <w:i/>
      <w:iCs/>
      <w:sz w:val="24"/>
    </w:rPr>
  </w:style>
  <w:style w:type="paragraph" w:styleId="Kop9">
    <w:name w:val="heading 9"/>
    <w:basedOn w:val="Standaard"/>
    <w:next w:val="Standaard"/>
    <w:semiHidden/>
    <w:qFormat/>
    <w:rsid w:val="00BA5F8A"/>
    <w:pPr>
      <w:numPr>
        <w:ilvl w:val="8"/>
        <w:numId w:val="1"/>
      </w:numPr>
      <w:spacing w:before="240" w:after="60"/>
      <w:outlineLvl w:val="8"/>
    </w:pPr>
    <w:rPr>
      <w:rFonts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opsomteken">
    <w:name w:val="List Bullet"/>
    <w:basedOn w:val="Standaard"/>
    <w:autoRedefine/>
    <w:semiHidden/>
    <w:rsid w:val="00BA5F8A"/>
    <w:pPr>
      <w:numPr>
        <w:numId w:val="2"/>
      </w:numPr>
    </w:pPr>
  </w:style>
  <w:style w:type="paragraph" w:styleId="Lijstopsomteken2">
    <w:name w:val="List Bullet 2"/>
    <w:basedOn w:val="Standaard"/>
    <w:autoRedefine/>
    <w:rsid w:val="00BA5F8A"/>
    <w:pPr>
      <w:numPr>
        <w:numId w:val="3"/>
      </w:numPr>
    </w:pPr>
  </w:style>
  <w:style w:type="paragraph" w:styleId="Lijstopsomteken3">
    <w:name w:val="List Bullet 3"/>
    <w:basedOn w:val="Standaard"/>
    <w:autoRedefine/>
    <w:rsid w:val="00BA5F8A"/>
    <w:pPr>
      <w:numPr>
        <w:numId w:val="4"/>
      </w:numPr>
      <w:ind w:left="1071" w:hanging="357"/>
    </w:pPr>
  </w:style>
  <w:style w:type="paragraph" w:customStyle="1" w:styleId="Kop2zondernummer">
    <w:name w:val="Kop  2 zonder nummer"/>
    <w:basedOn w:val="Kop2"/>
    <w:next w:val="Standaard"/>
    <w:qFormat/>
    <w:rsid w:val="00BA5F8A"/>
    <w:pPr>
      <w:numPr>
        <w:ilvl w:val="0"/>
        <w:numId w:val="0"/>
      </w:numPr>
    </w:pPr>
  </w:style>
  <w:style w:type="paragraph" w:customStyle="1" w:styleId="Kop3zondernummer">
    <w:name w:val="Kop  3 zonder nummer"/>
    <w:basedOn w:val="Kop3"/>
    <w:next w:val="Standaard"/>
    <w:qFormat/>
    <w:rsid w:val="00BA5F8A"/>
    <w:pPr>
      <w:numPr>
        <w:ilvl w:val="0"/>
        <w:numId w:val="0"/>
      </w:numPr>
    </w:pPr>
  </w:style>
  <w:style w:type="paragraph" w:customStyle="1" w:styleId="Lijstopsomming1">
    <w:name w:val="Lijst opsomming 1"/>
    <w:basedOn w:val="Standaard"/>
    <w:rsid w:val="00BA5F8A"/>
    <w:pPr>
      <w:numPr>
        <w:numId w:val="13"/>
      </w:numPr>
      <w:tabs>
        <w:tab w:val="clear" w:pos="720"/>
        <w:tab w:val="left" w:pos="737"/>
      </w:tabs>
      <w:ind w:left="737" w:hanging="737"/>
      <w:contextualSpacing/>
    </w:pPr>
  </w:style>
  <w:style w:type="paragraph" w:customStyle="1" w:styleId="Lijstalfabetisch1">
    <w:name w:val="Lijst alfabetisch 1"/>
    <w:basedOn w:val="Standaard"/>
    <w:rsid w:val="00BA5F8A"/>
    <w:pPr>
      <w:numPr>
        <w:numId w:val="17"/>
      </w:numPr>
      <w:tabs>
        <w:tab w:val="clear" w:pos="720"/>
        <w:tab w:val="left" w:pos="737"/>
      </w:tabs>
      <w:ind w:left="737" w:hanging="737"/>
      <w:contextualSpacing/>
    </w:pPr>
  </w:style>
  <w:style w:type="paragraph" w:customStyle="1" w:styleId="Figuurtekst">
    <w:name w:val="Figuurtekst"/>
    <w:basedOn w:val="Standaard"/>
    <w:semiHidden/>
    <w:rsid w:val="00BA5F8A"/>
    <w:pPr>
      <w:spacing w:after="0"/>
      <w:jc w:val="center"/>
    </w:pPr>
    <w:rPr>
      <w:i/>
      <w:sz w:val="16"/>
      <w:szCs w:val="16"/>
    </w:rPr>
  </w:style>
  <w:style w:type="paragraph" w:customStyle="1" w:styleId="Lijstnummering1">
    <w:name w:val="Lijstnummering 1"/>
    <w:basedOn w:val="Standaard"/>
    <w:semiHidden/>
    <w:rsid w:val="00BA5F8A"/>
    <w:pPr>
      <w:numPr>
        <w:numId w:val="12"/>
      </w:numPr>
      <w:ind w:left="641" w:hanging="357"/>
      <w:contextualSpacing/>
    </w:pPr>
  </w:style>
  <w:style w:type="paragraph" w:customStyle="1" w:styleId="Lijstalfabetisch2">
    <w:name w:val="Lijst alfabetisch 2"/>
    <w:basedOn w:val="Lijstalfabetisch1"/>
    <w:rsid w:val="00BA5F8A"/>
    <w:pPr>
      <w:tabs>
        <w:tab w:val="clear" w:pos="737"/>
        <w:tab w:val="left" w:pos="1474"/>
      </w:tabs>
      <w:ind w:left="1474"/>
    </w:pPr>
  </w:style>
  <w:style w:type="paragraph" w:styleId="Koptekst">
    <w:name w:val="header"/>
    <w:basedOn w:val="Standaard"/>
    <w:link w:val="KoptekstChar"/>
    <w:rsid w:val="00BA5F8A"/>
    <w:pPr>
      <w:pBdr>
        <w:bottom w:val="single" w:sz="8" w:space="1" w:color="auto"/>
      </w:pBdr>
      <w:tabs>
        <w:tab w:val="center" w:pos="4536"/>
        <w:tab w:val="right" w:pos="9072"/>
      </w:tabs>
      <w:spacing w:before="0"/>
    </w:pPr>
    <w:rPr>
      <w:i/>
      <w:sz w:val="18"/>
    </w:rPr>
  </w:style>
  <w:style w:type="paragraph" w:styleId="Voettekst">
    <w:name w:val="footer"/>
    <w:basedOn w:val="Standaard"/>
    <w:link w:val="VoettekstChar"/>
    <w:rsid w:val="00BA5F8A"/>
    <w:pPr>
      <w:tabs>
        <w:tab w:val="center" w:pos="4536"/>
        <w:tab w:val="right" w:pos="9072"/>
      </w:tabs>
      <w:spacing w:line="240" w:lineRule="auto"/>
    </w:pPr>
    <w:rPr>
      <w:i/>
      <w:sz w:val="18"/>
    </w:rPr>
  </w:style>
  <w:style w:type="character" w:styleId="Paginanummer">
    <w:name w:val="page number"/>
    <w:basedOn w:val="Standaardalinea-lettertype"/>
    <w:semiHidden/>
    <w:rsid w:val="00BA5F8A"/>
  </w:style>
  <w:style w:type="paragraph" w:styleId="Bijschrift">
    <w:name w:val="caption"/>
    <w:basedOn w:val="Standaard"/>
    <w:next w:val="Standaard"/>
    <w:qFormat/>
    <w:rsid w:val="00BA5F8A"/>
    <w:pPr>
      <w:spacing w:line="240" w:lineRule="auto"/>
    </w:pPr>
    <w:rPr>
      <w:bCs/>
      <w:i/>
      <w:sz w:val="16"/>
      <w:szCs w:val="20"/>
    </w:rPr>
  </w:style>
  <w:style w:type="paragraph" w:customStyle="1" w:styleId="Proportionelefont">
    <w:name w:val="Proportionele font"/>
    <w:basedOn w:val="Standaard"/>
    <w:rsid w:val="00BA5F8A"/>
    <w:pPr>
      <w:spacing w:before="0" w:after="60"/>
      <w:ind w:left="709"/>
    </w:pPr>
    <w:rPr>
      <w:rFonts w:ascii="Courier New" w:hAnsi="Courier New" w:cs="Courier New"/>
    </w:rPr>
  </w:style>
  <w:style w:type="character" w:customStyle="1" w:styleId="BenadrukkenVet">
    <w:name w:val="Benadrukken Vet"/>
    <w:basedOn w:val="Standaardalinea-lettertype"/>
    <w:rsid w:val="00BA5F8A"/>
    <w:rPr>
      <w:b/>
    </w:rPr>
  </w:style>
  <w:style w:type="paragraph" w:customStyle="1" w:styleId="Kop1zondernummer">
    <w:name w:val="Kop  1 zonder nummer"/>
    <w:basedOn w:val="Standaard"/>
    <w:next w:val="Standaard"/>
    <w:qFormat/>
    <w:rsid w:val="0054082C"/>
    <w:pPr>
      <w:keepNext/>
      <w:keepLines/>
      <w:pageBreakBefore/>
      <w:suppressAutoHyphens/>
      <w:spacing w:before="240" w:line="240" w:lineRule="auto"/>
      <w:contextualSpacing/>
      <w:outlineLvl w:val="1"/>
    </w:pPr>
    <w:rPr>
      <w:rFonts w:cs="Arial"/>
      <w:b/>
      <w:bCs/>
      <w:iCs/>
      <w:color w:val="EF4B26"/>
      <w:sz w:val="28"/>
      <w:szCs w:val="28"/>
    </w:rPr>
  </w:style>
  <w:style w:type="character" w:customStyle="1" w:styleId="BenadrukkenCursief">
    <w:name w:val="Benadrukken Cursief"/>
    <w:basedOn w:val="Standaardalinea-lettertype"/>
    <w:rsid w:val="00BA5F8A"/>
    <w:rPr>
      <w:i/>
    </w:rPr>
  </w:style>
  <w:style w:type="table" w:styleId="Tabelraster">
    <w:name w:val="Table Grid"/>
    <w:basedOn w:val="Standaardtabel"/>
    <w:semiHidden/>
    <w:rsid w:val="00BA5F8A"/>
    <w:pPr>
      <w:spacing w:before="120" w:after="120"/>
      <w:ind w:left="113" w:right="113"/>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A5F8A"/>
    <w:rPr>
      <w:rFonts w:ascii="Verdana" w:hAnsi="Verdana"/>
      <w:color w:val="009A7F" w:themeColor="accent1"/>
      <w:sz w:val="20"/>
      <w:szCs w:val="20"/>
      <w:u w:val="single"/>
    </w:rPr>
  </w:style>
  <w:style w:type="paragraph" w:customStyle="1" w:styleId="Nietzichtbaretekst">
    <w:name w:val="Niet zichtbare tekst"/>
    <w:basedOn w:val="Standaard"/>
    <w:link w:val="NietzichtbaretekstChar"/>
    <w:rsid w:val="00BA5F8A"/>
    <w:pPr>
      <w:spacing w:line="240" w:lineRule="auto"/>
    </w:pPr>
    <w:rPr>
      <w:vanish/>
      <w:color w:val="C0C0C0"/>
    </w:rPr>
  </w:style>
  <w:style w:type="paragraph" w:customStyle="1" w:styleId="Werkstukinfo1">
    <w:name w:val="Werkstuk info1"/>
    <w:basedOn w:val="Standaard"/>
    <w:semiHidden/>
    <w:rsid w:val="00BA5F8A"/>
    <w:pPr>
      <w:spacing w:before="120" w:beforeAutospacing="0" w:after="120" w:line="240" w:lineRule="auto"/>
    </w:pPr>
    <w:rPr>
      <w:b/>
      <w:sz w:val="24"/>
    </w:rPr>
  </w:style>
  <w:style w:type="paragraph" w:customStyle="1" w:styleId="Werkstukinfo2">
    <w:name w:val="Werkstuk info2"/>
    <w:basedOn w:val="Werkstukinfo1"/>
    <w:semiHidden/>
    <w:rsid w:val="00BA5F8A"/>
    <w:rPr>
      <w:sz w:val="20"/>
    </w:rPr>
  </w:style>
  <w:style w:type="paragraph" w:customStyle="1" w:styleId="Werkstuktitel">
    <w:name w:val="Werkstuk titel"/>
    <w:basedOn w:val="Standaard"/>
    <w:semiHidden/>
    <w:rsid w:val="00BA5F8A"/>
    <w:pPr>
      <w:spacing w:after="240" w:line="240" w:lineRule="auto"/>
    </w:pPr>
    <w:rPr>
      <w:b/>
      <w:bCs/>
      <w:sz w:val="44"/>
      <w:szCs w:val="20"/>
    </w:rPr>
  </w:style>
  <w:style w:type="paragraph" w:customStyle="1" w:styleId="Werkstukonderwerp">
    <w:name w:val="Werkstuk onderwerp"/>
    <w:basedOn w:val="Standaard"/>
    <w:semiHidden/>
    <w:rsid w:val="00BA5F8A"/>
    <w:pPr>
      <w:spacing w:line="240" w:lineRule="auto"/>
      <w:contextualSpacing/>
    </w:pPr>
    <w:rPr>
      <w:b/>
      <w:bCs/>
      <w:color w:val="999999"/>
      <w:sz w:val="44"/>
      <w:szCs w:val="20"/>
    </w:rPr>
  </w:style>
  <w:style w:type="paragraph" w:customStyle="1" w:styleId="Werkstukinfo3">
    <w:name w:val="Werkstuk info3"/>
    <w:basedOn w:val="Werkstukinfo2"/>
    <w:semiHidden/>
    <w:rsid w:val="00BA5F8A"/>
    <w:rPr>
      <w:b w:val="0"/>
      <w:sz w:val="16"/>
    </w:rPr>
  </w:style>
  <w:style w:type="paragraph" w:styleId="Ballontekst">
    <w:name w:val="Balloon Text"/>
    <w:basedOn w:val="Standaard"/>
    <w:semiHidden/>
    <w:rsid w:val="00BA5F8A"/>
    <w:rPr>
      <w:rFonts w:ascii="Tahoma" w:hAnsi="Tahoma" w:cs="Tahoma"/>
      <w:sz w:val="16"/>
      <w:szCs w:val="16"/>
    </w:rPr>
  </w:style>
  <w:style w:type="character" w:styleId="Verwijzingopmerking">
    <w:name w:val="annotation reference"/>
    <w:basedOn w:val="Standaardalinea-lettertype"/>
    <w:semiHidden/>
    <w:rsid w:val="00BA5F8A"/>
    <w:rPr>
      <w:sz w:val="16"/>
      <w:szCs w:val="16"/>
    </w:rPr>
  </w:style>
  <w:style w:type="paragraph" w:styleId="Tekstopmerking">
    <w:name w:val="annotation text"/>
    <w:basedOn w:val="Standaard"/>
    <w:semiHidden/>
    <w:rsid w:val="00BA5F8A"/>
    <w:rPr>
      <w:szCs w:val="20"/>
    </w:rPr>
  </w:style>
  <w:style w:type="paragraph" w:styleId="Onderwerpvanopmerking">
    <w:name w:val="annotation subject"/>
    <w:basedOn w:val="Tekstopmerking"/>
    <w:next w:val="Tekstopmerking"/>
    <w:semiHidden/>
    <w:rsid w:val="00BA5F8A"/>
    <w:rPr>
      <w:b/>
      <w:bCs/>
    </w:rPr>
  </w:style>
  <w:style w:type="paragraph" w:styleId="Inhopg2">
    <w:name w:val="toc 2"/>
    <w:basedOn w:val="Standaard"/>
    <w:next w:val="Standaard"/>
    <w:autoRedefine/>
    <w:uiPriority w:val="39"/>
    <w:rsid w:val="00BA5F8A"/>
    <w:pPr>
      <w:tabs>
        <w:tab w:val="left" w:pos="737"/>
        <w:tab w:val="right" w:leader="dot" w:pos="7711"/>
      </w:tabs>
      <w:spacing w:before="0" w:beforeAutospacing="0" w:after="60" w:line="240" w:lineRule="auto"/>
      <w:ind w:left="737" w:hanging="737"/>
    </w:pPr>
  </w:style>
  <w:style w:type="paragraph" w:styleId="Inhopg1">
    <w:name w:val="toc 1"/>
    <w:basedOn w:val="Standaard"/>
    <w:next w:val="Standaard"/>
    <w:autoRedefine/>
    <w:uiPriority w:val="39"/>
    <w:rsid w:val="00BA5F8A"/>
    <w:pPr>
      <w:tabs>
        <w:tab w:val="left" w:pos="737"/>
        <w:tab w:val="right" w:leader="dot" w:pos="7711"/>
      </w:tabs>
      <w:spacing w:before="200" w:beforeAutospacing="0" w:after="60" w:line="240" w:lineRule="auto"/>
      <w:ind w:left="737" w:hanging="737"/>
    </w:pPr>
    <w:rPr>
      <w:b/>
    </w:rPr>
  </w:style>
  <w:style w:type="paragraph" w:styleId="Lijstmetafbeeldingen">
    <w:name w:val="table of figures"/>
    <w:basedOn w:val="Standaard"/>
    <w:next w:val="Standaard"/>
    <w:uiPriority w:val="99"/>
    <w:rsid w:val="00BA5F8A"/>
    <w:pPr>
      <w:spacing w:before="0" w:beforeAutospacing="0" w:after="60"/>
    </w:pPr>
  </w:style>
  <w:style w:type="paragraph" w:customStyle="1" w:styleId="Werkstukauteur">
    <w:name w:val="Werkstuk auteur"/>
    <w:basedOn w:val="Standaard"/>
    <w:semiHidden/>
    <w:rsid w:val="00BA5F8A"/>
    <w:pPr>
      <w:spacing w:line="240" w:lineRule="auto"/>
    </w:pPr>
    <w:rPr>
      <w:noProof/>
      <w:sz w:val="36"/>
      <w:szCs w:val="36"/>
    </w:rPr>
  </w:style>
  <w:style w:type="paragraph" w:styleId="Inhopg3">
    <w:name w:val="toc 3"/>
    <w:basedOn w:val="Standaard"/>
    <w:next w:val="Standaard"/>
    <w:autoRedefine/>
    <w:uiPriority w:val="39"/>
    <w:rsid w:val="00BA5F8A"/>
    <w:pPr>
      <w:tabs>
        <w:tab w:val="left" w:pos="737"/>
        <w:tab w:val="right" w:leader="dot" w:pos="7711"/>
      </w:tabs>
      <w:spacing w:before="0" w:beforeAutospacing="0" w:after="60" w:line="240" w:lineRule="auto"/>
      <w:ind w:left="737" w:hanging="737"/>
    </w:pPr>
  </w:style>
  <w:style w:type="paragraph" w:styleId="Inhopg8">
    <w:name w:val="toc 8"/>
    <w:basedOn w:val="Standaard"/>
    <w:next w:val="Standaard"/>
    <w:autoRedefine/>
    <w:semiHidden/>
    <w:rsid w:val="00BA5F8A"/>
    <w:pPr>
      <w:ind w:left="1400"/>
    </w:pPr>
  </w:style>
  <w:style w:type="paragraph" w:styleId="Lijstnummering2">
    <w:name w:val="List Number 2"/>
    <w:basedOn w:val="Lijstnummering1"/>
    <w:semiHidden/>
    <w:rsid w:val="00BA5F8A"/>
    <w:pPr>
      <w:numPr>
        <w:numId w:val="8"/>
      </w:numPr>
      <w:ind w:left="1305" w:hanging="284"/>
    </w:pPr>
  </w:style>
  <w:style w:type="paragraph" w:styleId="Aanhef">
    <w:name w:val="Salutation"/>
    <w:basedOn w:val="Standaard"/>
    <w:next w:val="Standaard"/>
    <w:semiHidden/>
    <w:rsid w:val="00BA5F8A"/>
  </w:style>
  <w:style w:type="paragraph" w:styleId="Adresenvelop">
    <w:name w:val="envelope address"/>
    <w:basedOn w:val="Standaard"/>
    <w:semiHidden/>
    <w:rsid w:val="00BA5F8A"/>
    <w:pPr>
      <w:framePr w:w="7920" w:h="1980" w:hRule="exact" w:hSpace="141" w:wrap="auto" w:hAnchor="page" w:xAlign="center" w:yAlign="bottom"/>
      <w:ind w:left="2880"/>
    </w:pPr>
    <w:rPr>
      <w:rFonts w:ascii="Arial" w:hAnsi="Arial" w:cs="Arial"/>
      <w:sz w:val="24"/>
    </w:rPr>
  </w:style>
  <w:style w:type="paragraph" w:styleId="Afsluiting">
    <w:name w:val="Closing"/>
    <w:basedOn w:val="Standaard"/>
    <w:semiHidden/>
    <w:rsid w:val="00BA5F8A"/>
    <w:pPr>
      <w:ind w:left="4252"/>
    </w:pPr>
  </w:style>
  <w:style w:type="paragraph" w:styleId="Afzender">
    <w:name w:val="envelope return"/>
    <w:basedOn w:val="Standaard"/>
    <w:semiHidden/>
    <w:rsid w:val="00BA5F8A"/>
    <w:rPr>
      <w:rFonts w:ascii="Arial" w:hAnsi="Arial" w:cs="Arial"/>
      <w:szCs w:val="20"/>
    </w:rPr>
  </w:style>
  <w:style w:type="numbering" w:styleId="Artikelsectie">
    <w:name w:val="Outline List 3"/>
    <w:basedOn w:val="Geenlijst"/>
    <w:semiHidden/>
    <w:rsid w:val="00BA5F8A"/>
    <w:pPr>
      <w:numPr>
        <w:numId w:val="14"/>
      </w:numPr>
    </w:pPr>
  </w:style>
  <w:style w:type="paragraph" w:styleId="Berichtkop">
    <w:name w:val="Message Header"/>
    <w:basedOn w:val="Standaard"/>
    <w:semiHidden/>
    <w:rsid w:val="00BA5F8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Bloktekst">
    <w:name w:val="Block Text"/>
    <w:basedOn w:val="Standaard"/>
    <w:semiHidden/>
    <w:rsid w:val="00BA5F8A"/>
    <w:pPr>
      <w:ind w:left="1440" w:right="1440"/>
    </w:pPr>
  </w:style>
  <w:style w:type="paragraph" w:styleId="Datum">
    <w:name w:val="Date"/>
    <w:basedOn w:val="Standaard"/>
    <w:next w:val="Standaard"/>
    <w:semiHidden/>
    <w:rsid w:val="00BA5F8A"/>
  </w:style>
  <w:style w:type="table" w:styleId="Eigentijdsetabel">
    <w:name w:val="Table Contemporary"/>
    <w:basedOn w:val="Standaardtabel"/>
    <w:semiHidden/>
    <w:rsid w:val="00BA5F8A"/>
    <w:pPr>
      <w:spacing w:before="120"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BA5F8A"/>
    <w:pPr>
      <w:spacing w:before="120"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BA5F8A"/>
  </w:style>
  <w:style w:type="paragraph" w:styleId="Handtekening">
    <w:name w:val="Signature"/>
    <w:basedOn w:val="Standaard"/>
    <w:semiHidden/>
    <w:rsid w:val="00BA5F8A"/>
    <w:pPr>
      <w:ind w:left="4252"/>
    </w:pPr>
  </w:style>
  <w:style w:type="paragraph" w:styleId="HTML-voorafopgemaakt">
    <w:name w:val="HTML Preformatted"/>
    <w:basedOn w:val="Standaard"/>
    <w:semiHidden/>
    <w:rsid w:val="00BA5F8A"/>
    <w:rPr>
      <w:rFonts w:ascii="Courier New" w:hAnsi="Courier New" w:cs="Courier New"/>
      <w:szCs w:val="20"/>
    </w:rPr>
  </w:style>
  <w:style w:type="character" w:styleId="HTMLCode">
    <w:name w:val="HTML Code"/>
    <w:basedOn w:val="Standaardalinea-lettertype"/>
    <w:semiHidden/>
    <w:rsid w:val="00BA5F8A"/>
    <w:rPr>
      <w:rFonts w:ascii="Courier New" w:hAnsi="Courier New" w:cs="Courier New"/>
      <w:sz w:val="20"/>
      <w:szCs w:val="20"/>
    </w:rPr>
  </w:style>
  <w:style w:type="character" w:styleId="HTMLDefinition">
    <w:name w:val="HTML Definition"/>
    <w:basedOn w:val="Standaardalinea-lettertype"/>
    <w:semiHidden/>
    <w:rsid w:val="00BA5F8A"/>
    <w:rPr>
      <w:i/>
      <w:iCs/>
    </w:rPr>
  </w:style>
  <w:style w:type="character" w:styleId="HTMLVariable">
    <w:name w:val="HTML Variable"/>
    <w:basedOn w:val="Standaardalinea-lettertype"/>
    <w:semiHidden/>
    <w:rsid w:val="00BA5F8A"/>
    <w:rPr>
      <w:i/>
      <w:iCs/>
    </w:rPr>
  </w:style>
  <w:style w:type="character" w:styleId="HTML-acroniem">
    <w:name w:val="HTML Acronym"/>
    <w:basedOn w:val="Standaardalinea-lettertype"/>
    <w:semiHidden/>
    <w:rsid w:val="00BA5F8A"/>
  </w:style>
  <w:style w:type="paragraph" w:styleId="HTML-adres">
    <w:name w:val="HTML Address"/>
    <w:basedOn w:val="Standaard"/>
    <w:semiHidden/>
    <w:rsid w:val="00BA5F8A"/>
    <w:rPr>
      <w:i/>
      <w:iCs/>
    </w:rPr>
  </w:style>
  <w:style w:type="character" w:styleId="HTML-citaat">
    <w:name w:val="HTML Cite"/>
    <w:basedOn w:val="Standaardalinea-lettertype"/>
    <w:semiHidden/>
    <w:rsid w:val="00BA5F8A"/>
    <w:rPr>
      <w:i/>
      <w:iCs/>
    </w:rPr>
  </w:style>
  <w:style w:type="character" w:styleId="HTML-schrijfmachine">
    <w:name w:val="HTML Typewriter"/>
    <w:basedOn w:val="Standaardalinea-lettertype"/>
    <w:semiHidden/>
    <w:rsid w:val="00BA5F8A"/>
    <w:rPr>
      <w:rFonts w:ascii="Courier New" w:hAnsi="Courier New" w:cs="Courier New"/>
      <w:sz w:val="20"/>
      <w:szCs w:val="20"/>
    </w:rPr>
  </w:style>
  <w:style w:type="character" w:styleId="HTML-toetsenbord">
    <w:name w:val="HTML Keyboard"/>
    <w:basedOn w:val="Standaardalinea-lettertype"/>
    <w:semiHidden/>
    <w:rsid w:val="00BA5F8A"/>
    <w:rPr>
      <w:rFonts w:ascii="Courier New" w:hAnsi="Courier New" w:cs="Courier New"/>
      <w:sz w:val="20"/>
      <w:szCs w:val="20"/>
    </w:rPr>
  </w:style>
  <w:style w:type="character" w:styleId="HTML-voorbeeld">
    <w:name w:val="HTML Sample"/>
    <w:basedOn w:val="Standaardalinea-lettertype"/>
    <w:semiHidden/>
    <w:rsid w:val="00BA5F8A"/>
    <w:rPr>
      <w:rFonts w:ascii="Courier New" w:hAnsi="Courier New" w:cs="Courier New"/>
    </w:rPr>
  </w:style>
  <w:style w:type="table" w:styleId="Klassieketabel3">
    <w:name w:val="Table Classic 3"/>
    <w:basedOn w:val="Professioneletabel"/>
    <w:rsid w:val="00BA5F8A"/>
    <w:rPr>
      <w:color w:val="000080"/>
    </w:rPr>
    <w:tblPr>
      <w:tblBorders>
        <w:top w:val="single" w:sz="12" w:space="0" w:color="000000"/>
        <w:left w:val="single" w:sz="12" w:space="0" w:color="000000"/>
        <w:bottom w:val="single" w:sz="12" w:space="0" w:color="000000"/>
        <w:right w:val="single" w:sz="12" w:space="0" w:color="000000"/>
        <w:insideH w:val="none" w:sz="0" w:space="0" w:color="auto"/>
        <w:insideV w:val="none" w:sz="0" w:space="0" w:color="auto"/>
      </w:tblBorders>
    </w:tblPr>
    <w:tcPr>
      <w:shd w:val="solid" w:color="C0C0C0" w:fill="FFFFFF"/>
    </w:tcPr>
    <w:tblStylePr w:type="firstRow">
      <w:rPr>
        <w:rFonts w:ascii="Calibri" w:hAnsi="Calibri"/>
        <w:b/>
        <w:bCs/>
        <w:i/>
        <w:iCs/>
        <w:color w:val="FFFFFF"/>
      </w:rPr>
      <w:tblPr/>
      <w:tcPr>
        <w:tcBorders>
          <w:top w:val="single" w:sz="6" w:space="0" w:color="000000"/>
          <w:left w:val="single" w:sz="6" w:space="0" w:color="000000"/>
          <w:bottom w:val="single" w:sz="6" w:space="0" w:color="000000"/>
          <w:right w:val="single" w:sz="6" w:space="0" w:color="000000"/>
          <w:insideH w:val="nil"/>
          <w:insideV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BA5F8A"/>
    <w:pPr>
      <w:spacing w:before="120"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3">
    <w:name w:val="Table Colorful 3"/>
    <w:basedOn w:val="Professioneletabel"/>
    <w:rsid w:val="00BA5F8A"/>
    <w:tblPr>
      <w:tblBorders>
        <w:top w:val="single" w:sz="18" w:space="0" w:color="000000"/>
        <w:left w:val="single" w:sz="18" w:space="0" w:color="000000"/>
        <w:bottom w:val="single" w:sz="18" w:space="0" w:color="000000"/>
        <w:right w:val="single" w:sz="18" w:space="0" w:color="000000"/>
        <w:insideH w:val="single" w:sz="6" w:space="0" w:color="C0C0C0"/>
        <w:insideV w:val="none" w:sz="0" w:space="0" w:color="auto"/>
      </w:tblBorders>
    </w:tblPr>
    <w:tcPr>
      <w:shd w:val="pct25" w:color="008080" w:fill="FFFFFF"/>
    </w:tcPr>
    <w:tblStylePr w:type="firstRow">
      <w:rPr>
        <w:rFonts w:ascii="Calibri" w:hAnsi="Calibri"/>
        <w:b/>
        <w:bCs/>
        <w:color w:val="auto"/>
      </w:rPr>
      <w:tblPr/>
      <w:tcPr>
        <w:tcBorders>
          <w:top w:val="single" w:sz="6" w:space="0" w:color="000000"/>
          <w:left w:val="single" w:sz="6" w:space="0" w:color="000000"/>
          <w:bottom w:val="single" w:sz="6" w:space="0" w:color="000000"/>
          <w:right w:val="single" w:sz="6" w:space="0" w:color="000000"/>
          <w:insideH w:val="nil"/>
          <w:insideV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Lijst">
    <w:name w:val="List"/>
    <w:basedOn w:val="Standaard"/>
    <w:semiHidden/>
    <w:rsid w:val="00BA5F8A"/>
    <w:pPr>
      <w:ind w:left="283" w:hanging="283"/>
    </w:pPr>
  </w:style>
  <w:style w:type="paragraph" w:styleId="Lijst2">
    <w:name w:val="List 2"/>
    <w:basedOn w:val="Standaard"/>
    <w:semiHidden/>
    <w:rsid w:val="00BA5F8A"/>
    <w:pPr>
      <w:ind w:left="566" w:hanging="283"/>
    </w:pPr>
  </w:style>
  <w:style w:type="paragraph" w:styleId="Lijst3">
    <w:name w:val="List 3"/>
    <w:basedOn w:val="Standaard"/>
    <w:semiHidden/>
    <w:rsid w:val="00BA5F8A"/>
    <w:pPr>
      <w:ind w:left="849" w:hanging="283"/>
    </w:pPr>
  </w:style>
  <w:style w:type="paragraph" w:styleId="Lijst4">
    <w:name w:val="List 4"/>
    <w:basedOn w:val="Standaard"/>
    <w:semiHidden/>
    <w:rsid w:val="00BA5F8A"/>
    <w:pPr>
      <w:ind w:left="1132" w:hanging="283"/>
    </w:pPr>
  </w:style>
  <w:style w:type="paragraph" w:styleId="Lijst5">
    <w:name w:val="List 5"/>
    <w:basedOn w:val="Standaard"/>
    <w:semiHidden/>
    <w:rsid w:val="00BA5F8A"/>
    <w:pPr>
      <w:ind w:left="1415" w:hanging="283"/>
    </w:pPr>
  </w:style>
  <w:style w:type="character" w:styleId="Nadruk">
    <w:name w:val="Emphasis"/>
    <w:basedOn w:val="Standaardalinea-lettertype"/>
    <w:semiHidden/>
    <w:qFormat/>
    <w:rsid w:val="00BA5F8A"/>
    <w:rPr>
      <w:i/>
      <w:iCs/>
    </w:rPr>
  </w:style>
  <w:style w:type="paragraph" w:styleId="Normaalweb">
    <w:name w:val="Normal (Web)"/>
    <w:basedOn w:val="Standaard"/>
    <w:uiPriority w:val="99"/>
    <w:semiHidden/>
    <w:rsid w:val="00BA5F8A"/>
    <w:rPr>
      <w:rFonts w:ascii="Times New Roman" w:hAnsi="Times New Roman"/>
      <w:sz w:val="24"/>
    </w:rPr>
  </w:style>
  <w:style w:type="paragraph" w:styleId="Notitiekop">
    <w:name w:val="Note Heading"/>
    <w:basedOn w:val="Standaard"/>
    <w:next w:val="Standaard"/>
    <w:semiHidden/>
    <w:rsid w:val="00BA5F8A"/>
  </w:style>
  <w:style w:type="paragraph" w:styleId="Plattetekst">
    <w:name w:val="Body Text"/>
    <w:basedOn w:val="Standaard"/>
    <w:link w:val="PlattetekstChar"/>
    <w:rsid w:val="00BA5F8A"/>
  </w:style>
  <w:style w:type="paragraph" w:styleId="Plattetekst2">
    <w:name w:val="Body Text 2"/>
    <w:basedOn w:val="Standaard"/>
    <w:semiHidden/>
    <w:rsid w:val="00BA5F8A"/>
    <w:pPr>
      <w:spacing w:line="480" w:lineRule="auto"/>
    </w:pPr>
  </w:style>
  <w:style w:type="paragraph" w:styleId="Plattetekst3">
    <w:name w:val="Body Text 3"/>
    <w:basedOn w:val="Standaard"/>
    <w:semiHidden/>
    <w:rsid w:val="00BA5F8A"/>
    <w:rPr>
      <w:sz w:val="16"/>
      <w:szCs w:val="16"/>
    </w:rPr>
  </w:style>
  <w:style w:type="paragraph" w:styleId="Platteteksteersteinspringing">
    <w:name w:val="Body Text First Indent"/>
    <w:basedOn w:val="Plattetekst"/>
    <w:semiHidden/>
    <w:rsid w:val="00BA5F8A"/>
    <w:pPr>
      <w:ind w:firstLine="210"/>
    </w:pPr>
  </w:style>
  <w:style w:type="paragraph" w:styleId="Plattetekstinspringen">
    <w:name w:val="Body Text Indent"/>
    <w:basedOn w:val="Standaard"/>
    <w:semiHidden/>
    <w:rsid w:val="00BA5F8A"/>
    <w:pPr>
      <w:ind w:left="283"/>
    </w:pPr>
  </w:style>
  <w:style w:type="paragraph" w:styleId="Platteteksteersteinspringing2">
    <w:name w:val="Body Text First Indent 2"/>
    <w:basedOn w:val="Plattetekstinspringen"/>
    <w:semiHidden/>
    <w:rsid w:val="00BA5F8A"/>
    <w:pPr>
      <w:ind w:firstLine="210"/>
    </w:pPr>
  </w:style>
  <w:style w:type="paragraph" w:styleId="Plattetekstinspringen2">
    <w:name w:val="Body Text Indent 2"/>
    <w:basedOn w:val="Standaard"/>
    <w:semiHidden/>
    <w:rsid w:val="00BA5F8A"/>
    <w:pPr>
      <w:spacing w:line="480" w:lineRule="auto"/>
      <w:ind w:left="283"/>
    </w:pPr>
  </w:style>
  <w:style w:type="paragraph" w:styleId="Plattetekstinspringen3">
    <w:name w:val="Body Text Indent 3"/>
    <w:basedOn w:val="Standaard"/>
    <w:semiHidden/>
    <w:rsid w:val="00BA5F8A"/>
    <w:pPr>
      <w:ind w:left="283"/>
    </w:pPr>
    <w:rPr>
      <w:sz w:val="16"/>
      <w:szCs w:val="16"/>
    </w:rPr>
  </w:style>
  <w:style w:type="character" w:styleId="Regelnummer">
    <w:name w:val="line number"/>
    <w:basedOn w:val="Standaardalinea-lettertype"/>
    <w:semiHidden/>
    <w:rsid w:val="00BA5F8A"/>
  </w:style>
  <w:style w:type="paragraph" w:styleId="Standaardinspringing">
    <w:name w:val="Normal Indent"/>
    <w:basedOn w:val="Standaard"/>
    <w:semiHidden/>
    <w:rsid w:val="00BA5F8A"/>
    <w:pPr>
      <w:ind w:left="708"/>
    </w:pPr>
  </w:style>
  <w:style w:type="paragraph" w:styleId="Ondertitel">
    <w:name w:val="Subtitle"/>
    <w:basedOn w:val="Standaard"/>
    <w:semiHidden/>
    <w:qFormat/>
    <w:rsid w:val="00BA5F8A"/>
    <w:pPr>
      <w:spacing w:after="60" w:line="240" w:lineRule="auto"/>
      <w:jc w:val="center"/>
      <w:outlineLvl w:val="1"/>
    </w:pPr>
    <w:rPr>
      <w:rFonts w:ascii="Arial" w:hAnsi="Arial" w:cs="Arial"/>
      <w:sz w:val="24"/>
    </w:rPr>
  </w:style>
  <w:style w:type="table" w:styleId="Tabelkolommen1">
    <w:name w:val="Table Columns 1"/>
    <w:basedOn w:val="Standaardtabel"/>
    <w:semiHidden/>
    <w:rsid w:val="00BA5F8A"/>
    <w:pPr>
      <w:spacing w:before="12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BA5F8A"/>
    <w:pPr>
      <w:spacing w:before="120"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BA5F8A"/>
    <w:pPr>
      <w:spacing w:before="120"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BA5F8A"/>
    <w:pPr>
      <w:spacing w:before="120"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BA5F8A"/>
    <w:pPr>
      <w:spacing w:before="12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BA5F8A"/>
    <w:pPr>
      <w:spacing w:before="120"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BA5F8A"/>
    <w:pPr>
      <w:spacing w:before="120"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BA5F8A"/>
    <w:pPr>
      <w:spacing w:before="12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BA5F8A"/>
    <w:pPr>
      <w:spacing w:before="120"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BA5F8A"/>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BA5F8A"/>
    <w:pPr>
      <w:spacing w:before="120"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BA5F8A"/>
    <w:pPr>
      <w:spacing w:before="120"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BA5F8A"/>
    <w:pPr>
      <w:spacing w:before="120"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rsid w:val="00BA5F8A"/>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BA5F8A"/>
    <w:pPr>
      <w:spacing w:before="120"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BA5F8A"/>
    <w:pPr>
      <w:spacing w:before="120"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BA5F8A"/>
    <w:pPr>
      <w:spacing w:before="120"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BA5F8A"/>
    <w:pPr>
      <w:spacing w:before="120"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BA5F8A"/>
    <w:pPr>
      <w:spacing w:before="120"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BA5F8A"/>
    <w:pPr>
      <w:spacing w:before="120"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BA5F8A"/>
    <w:pPr>
      <w:spacing w:before="120"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BA5F8A"/>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semiHidden/>
    <w:qFormat/>
    <w:rsid w:val="00BA5F8A"/>
    <w:pPr>
      <w:spacing w:before="240" w:after="60" w:line="240" w:lineRule="auto"/>
      <w:jc w:val="center"/>
      <w:outlineLvl w:val="0"/>
    </w:pPr>
    <w:rPr>
      <w:rFonts w:ascii="Arial" w:hAnsi="Arial" w:cs="Arial"/>
      <w:b/>
      <w:bCs/>
      <w:kern w:val="28"/>
      <w:sz w:val="32"/>
      <w:szCs w:val="32"/>
    </w:rPr>
  </w:style>
  <w:style w:type="table" w:styleId="Verfijndetabel1">
    <w:name w:val="Table Subtle 1"/>
    <w:basedOn w:val="Standaardtabel"/>
    <w:semiHidden/>
    <w:rsid w:val="00BA5F8A"/>
    <w:pPr>
      <w:spacing w:before="120"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BA5F8A"/>
    <w:pPr>
      <w:spacing w:before="120"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rsid w:val="00BA5F8A"/>
    <w:pPr>
      <w:spacing w:before="120"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BA5F8A"/>
    <w:pPr>
      <w:spacing w:before="120"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BA5F8A"/>
    <w:pPr>
      <w:spacing w:before="120"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semiHidden/>
    <w:qFormat/>
    <w:rsid w:val="00BA5F8A"/>
    <w:rPr>
      <w:b/>
      <w:bCs/>
    </w:rPr>
  </w:style>
  <w:style w:type="numbering" w:styleId="111111">
    <w:name w:val="Outline List 2"/>
    <w:basedOn w:val="Geenlijst"/>
    <w:semiHidden/>
    <w:rsid w:val="00BA5F8A"/>
    <w:pPr>
      <w:numPr>
        <w:numId w:val="15"/>
      </w:numPr>
    </w:pPr>
  </w:style>
  <w:style w:type="numbering" w:styleId="1ai">
    <w:name w:val="Outline List 1"/>
    <w:basedOn w:val="Geenlijst"/>
    <w:semiHidden/>
    <w:rsid w:val="00BA5F8A"/>
    <w:pPr>
      <w:numPr>
        <w:numId w:val="16"/>
      </w:numPr>
    </w:pPr>
  </w:style>
  <w:style w:type="table" w:styleId="3D-effectenvoortabel1">
    <w:name w:val="Table 3D effects 1"/>
    <w:basedOn w:val="Standaardtabel"/>
    <w:semiHidden/>
    <w:rsid w:val="00BA5F8A"/>
    <w:pPr>
      <w:spacing w:before="120"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BA5F8A"/>
    <w:pPr>
      <w:spacing w:before="120"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BA5F8A"/>
    <w:pPr>
      <w:spacing w:before="120"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GevolgdeHyperlink">
    <w:name w:val="FollowedHyperlink"/>
    <w:basedOn w:val="Standaardalinea-lettertype"/>
    <w:uiPriority w:val="98"/>
    <w:rsid w:val="00BA5F8A"/>
    <w:rPr>
      <w:rFonts w:ascii="Verdana" w:hAnsi="Verdana"/>
      <w:color w:val="990026" w:themeColor="accent3"/>
      <w:sz w:val="20"/>
      <w:u w:val="single"/>
    </w:rPr>
  </w:style>
  <w:style w:type="table" w:styleId="Professioneletabel">
    <w:name w:val="Table Professional"/>
    <w:basedOn w:val="Standaardtabel"/>
    <w:rsid w:val="00BA5F8A"/>
    <w:pPr>
      <w:spacing w:before="120" w:after="120"/>
      <w:jc w:val="both"/>
    </w:pPr>
    <w:rPr>
      <w:rFonts w:asciiTheme="minorHAnsi" w:hAnsiTheme="minorHAns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rFonts w:asciiTheme="minorHAnsi" w:hAnsiTheme="minorHAnsi"/>
        <w:b/>
        <w:bCs/>
        <w:color w:val="auto"/>
      </w:rPr>
      <w:tblPr/>
      <w:tcPr>
        <w:tcBorders>
          <w:top w:val="single" w:sz="6" w:space="0" w:color="000000"/>
          <w:left w:val="single" w:sz="6" w:space="0" w:color="000000"/>
          <w:bottom w:val="single" w:sz="6" w:space="0" w:color="000000"/>
          <w:right w:val="single" w:sz="6" w:space="0" w:color="000000"/>
          <w:insideH w:val="nil"/>
          <w:insideV w:val="single" w:sz="6" w:space="0" w:color="000000"/>
          <w:tl2br w:val="nil"/>
          <w:tr2bl w:val="nil"/>
        </w:tcBorders>
        <w:shd w:val="solid" w:color="C0C0C0" w:fill="FFFFFF"/>
      </w:tcPr>
    </w:tblStylePr>
  </w:style>
  <w:style w:type="table" w:styleId="Eenvoudigetabel1">
    <w:name w:val="Table Simple 1"/>
    <w:basedOn w:val="Standaardtabel"/>
    <w:rsid w:val="00BA5F8A"/>
    <w:pPr>
      <w:spacing w:before="120" w:after="120"/>
      <w:jc w:val="both"/>
    </w:pPr>
    <w:tblPr>
      <w:tblBorders>
        <w:top w:val="single" w:sz="12" w:space="0" w:color="auto"/>
        <w:bottom w:val="single" w:sz="12" w:space="0" w:color="auto"/>
      </w:tblBorders>
    </w:tblPr>
    <w:tcPr>
      <w:shd w:val="clear" w:color="auto" w:fill="auto"/>
    </w:tcPr>
    <w:tblStylePr w:type="firstRow">
      <w:tblPr/>
      <w:tcPr>
        <w:tcBorders>
          <w:bottom w:val="single" w:sz="6" w:space="0" w:color="auto"/>
        </w:tcBorders>
        <w:shd w:val="clear" w:color="auto" w:fill="auto"/>
      </w:tcPr>
    </w:tblStylePr>
    <w:tblStylePr w:type="lastRow">
      <w:tblPr/>
      <w:tcPr>
        <w:tcBorders>
          <w:top w:val="single" w:sz="6" w:space="0" w:color="auto"/>
        </w:tcBorders>
        <w:shd w:val="clear" w:color="auto" w:fill="auto"/>
      </w:tcPr>
    </w:tblStylePr>
  </w:style>
  <w:style w:type="table" w:styleId="Eenvoudigetabel2">
    <w:name w:val="Table Simple 2"/>
    <w:basedOn w:val="Professioneletabel"/>
    <w:rsid w:val="00BA5F8A"/>
    <w:tblPr>
      <w:tblStyleColBandSize w:val="1"/>
    </w:tblPr>
    <w:tcPr>
      <w:shd w:val="clear" w:color="auto" w:fill="auto"/>
    </w:tcPr>
    <w:tblStylePr w:type="firstRow">
      <w:rPr>
        <w:rFonts w:ascii="Calibri" w:hAnsi="Calibri"/>
        <w:b/>
        <w:bCs/>
        <w:color w:val="auto"/>
      </w:rPr>
      <w:tblPr/>
      <w:tcPr>
        <w:tcBorders>
          <w:top w:val="single" w:sz="6" w:space="0" w:color="000000"/>
          <w:left w:val="single" w:sz="6" w:space="0" w:color="000000"/>
          <w:bottom w:val="single" w:sz="12" w:space="0" w:color="000000"/>
          <w:right w:val="single" w:sz="6" w:space="0" w:color="000000"/>
          <w:insideH w:val="nil"/>
          <w:insideV w:val="single" w:sz="6" w:space="0" w:color="000000"/>
          <w:tl2br w:val="nil"/>
          <w:tr2bl w:val="nil"/>
        </w:tcBorders>
        <w:shd w:val="clear" w:color="000000" w:fill="FFFFFF"/>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Professioneletabel"/>
    <w:rsid w:val="00BA5F8A"/>
    <w:tblPr>
      <w:tblBorders>
        <w:top w:val="single" w:sz="12" w:space="0" w:color="000000"/>
        <w:left w:val="single" w:sz="12" w:space="0" w:color="000000"/>
        <w:bottom w:val="single" w:sz="12" w:space="0" w:color="000000"/>
        <w:right w:val="single" w:sz="12" w:space="0" w:color="000000"/>
        <w:insideH w:val="none" w:sz="0" w:space="0" w:color="auto"/>
        <w:insideV w:val="none" w:sz="0" w:space="0" w:color="auto"/>
      </w:tblBorders>
    </w:tblPr>
    <w:tcPr>
      <w:shd w:val="clear" w:color="auto" w:fill="auto"/>
    </w:tcPr>
    <w:tblStylePr w:type="firstRow">
      <w:rPr>
        <w:rFonts w:ascii="Calibri" w:hAnsi="Calibri"/>
        <w:b/>
        <w:bCs/>
        <w:color w:val="auto"/>
      </w:rPr>
      <w:tblPr/>
      <w:tcPr>
        <w:tcBorders>
          <w:top w:val="single" w:sz="12" w:space="0" w:color="000000"/>
          <w:left w:val="single" w:sz="12" w:space="0" w:color="000000"/>
          <w:bottom w:val="single" w:sz="12" w:space="0" w:color="000000"/>
          <w:right w:val="single" w:sz="12" w:space="0" w:color="000000"/>
          <w:insideH w:val="nil"/>
          <w:insideV w:val="nil"/>
          <w:tl2br w:val="nil"/>
          <w:tr2bl w:val="nil"/>
        </w:tcBorders>
        <w:shd w:val="clear" w:color="000000" w:fill="auto"/>
      </w:tcPr>
    </w:tblStylePr>
  </w:style>
  <w:style w:type="table" w:styleId="Klassieketabel1">
    <w:name w:val="Table Classic 1"/>
    <w:basedOn w:val="Professioneletabel"/>
    <w:rsid w:val="00BA5F8A"/>
    <w:tblP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Pr>
    <w:tcPr>
      <w:shd w:val="clear" w:color="auto" w:fill="auto"/>
    </w:tcPr>
    <w:tblStylePr w:type="firstRow">
      <w:rPr>
        <w:rFonts w:ascii="Calibri" w:hAnsi="Calibri"/>
        <w:b/>
        <w:bCs/>
        <w:i/>
        <w:iCs/>
        <w:color w:val="auto"/>
      </w:rPr>
      <w:tblPr/>
      <w:tcPr>
        <w:tcBorders>
          <w:top w:val="single" w:sz="6" w:space="0" w:color="000000"/>
          <w:left w:val="single" w:sz="6" w:space="0" w:color="000000"/>
          <w:bottom w:val="single" w:sz="6" w:space="0" w:color="000000"/>
          <w:right w:val="single" w:sz="6" w:space="0" w:color="000000"/>
          <w:insideH w:val="nil"/>
          <w:insideV w:val="single" w:sz="6" w:space="0" w:color="000000"/>
          <w:tl2br w:val="nil"/>
          <w:tr2bl w:val="nil"/>
        </w:tcBorders>
        <w:shd w:val="solid" w:color="999999" w:fill="A6A6A6"/>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Professioneletabel"/>
    <w:rsid w:val="00BA5F8A"/>
    <w:tblP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Pr>
    <w:tcPr>
      <w:shd w:val="clear" w:color="auto" w:fill="auto"/>
    </w:tcPr>
    <w:tblStylePr w:type="firstRow">
      <w:rPr>
        <w:rFonts w:ascii="Calibri" w:hAnsi="Calibri"/>
        <w:b/>
        <w:bCs/>
        <w:color w:val="FFFFFF"/>
      </w:rPr>
      <w:tblPr/>
      <w:tcPr>
        <w:tcBorders>
          <w:top w:val="single" w:sz="6" w:space="0" w:color="000000"/>
          <w:left w:val="single" w:sz="6" w:space="0" w:color="000000"/>
          <w:bottom w:val="single" w:sz="6" w:space="0" w:color="000000"/>
          <w:right w:val="single" w:sz="6" w:space="0" w:color="000000"/>
          <w:insideH w:val="nil"/>
          <w:insideV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eurrijketabel2">
    <w:name w:val="Table Colorful 2"/>
    <w:basedOn w:val="Professioneletabel"/>
    <w:rsid w:val="00BA5F8A"/>
    <w:tblPr>
      <w:tblBorders>
        <w:top w:val="none" w:sz="0" w:space="0" w:color="auto"/>
        <w:left w:val="none" w:sz="0" w:space="0" w:color="auto"/>
        <w:bottom w:val="single" w:sz="12" w:space="0" w:color="000000"/>
        <w:right w:val="none" w:sz="0" w:space="0" w:color="auto"/>
        <w:insideH w:val="none" w:sz="0" w:space="0" w:color="auto"/>
        <w:insideV w:val="none" w:sz="0" w:space="0" w:color="auto"/>
      </w:tblBorders>
    </w:tblPr>
    <w:tcPr>
      <w:shd w:val="pct20" w:color="FFFF00" w:fill="FFFFFF"/>
    </w:tcPr>
    <w:tblStylePr w:type="firstRow">
      <w:rPr>
        <w:rFonts w:ascii="Calibri" w:hAnsi="Calibri"/>
        <w:b/>
        <w:bCs/>
        <w:i/>
        <w:iCs/>
        <w:color w:val="FFFFFF"/>
      </w:rPr>
      <w:tblPr/>
      <w:tcPr>
        <w:tcBorders>
          <w:top w:val="single" w:sz="6" w:space="0" w:color="000000"/>
          <w:left w:val="single" w:sz="6" w:space="0" w:color="000000"/>
          <w:bottom w:val="single" w:sz="12" w:space="0" w:color="000000"/>
          <w:right w:val="single" w:sz="6" w:space="0" w:color="000000"/>
          <w:insideH w:val="nil"/>
          <w:insideV w:val="single" w:sz="6"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styleId="Lijstopsomteken5">
    <w:name w:val="List Bullet 5"/>
    <w:basedOn w:val="Standaard"/>
    <w:semiHidden/>
    <w:rsid w:val="00BA5F8A"/>
    <w:pPr>
      <w:numPr>
        <w:numId w:val="6"/>
      </w:numPr>
    </w:pPr>
  </w:style>
  <w:style w:type="paragraph" w:styleId="Lijstnummering5">
    <w:name w:val="List Number 5"/>
    <w:basedOn w:val="Standaard"/>
    <w:semiHidden/>
    <w:rsid w:val="00BA5F8A"/>
    <w:pPr>
      <w:numPr>
        <w:numId w:val="11"/>
      </w:numPr>
    </w:pPr>
  </w:style>
  <w:style w:type="paragraph" w:styleId="Lijstvoortzetting">
    <w:name w:val="List Continue"/>
    <w:basedOn w:val="Standaard"/>
    <w:semiHidden/>
    <w:rsid w:val="00BA5F8A"/>
    <w:pPr>
      <w:ind w:left="283"/>
    </w:pPr>
  </w:style>
  <w:style w:type="paragraph" w:styleId="Lijstvoortzetting2">
    <w:name w:val="List Continue 2"/>
    <w:basedOn w:val="Standaard"/>
    <w:semiHidden/>
    <w:rsid w:val="00BA5F8A"/>
    <w:pPr>
      <w:ind w:left="566"/>
    </w:pPr>
  </w:style>
  <w:style w:type="paragraph" w:styleId="Lijstvoortzetting3">
    <w:name w:val="List Continue 3"/>
    <w:basedOn w:val="Standaard"/>
    <w:semiHidden/>
    <w:rsid w:val="00BA5F8A"/>
    <w:pPr>
      <w:ind w:left="849"/>
    </w:pPr>
  </w:style>
  <w:style w:type="table" w:styleId="Kleurrijketabel1">
    <w:name w:val="Table Colorful 1"/>
    <w:basedOn w:val="Professioneletabel"/>
    <w:rsid w:val="00BA5F8A"/>
    <w:rPr>
      <w:color w:val="FFFFFF"/>
    </w:rPr>
    <w:tblPr>
      <w:tblBorders>
        <w:top w:val="single" w:sz="12" w:space="0" w:color="008080"/>
        <w:left w:val="single" w:sz="12" w:space="0" w:color="008080"/>
        <w:bottom w:val="single" w:sz="12" w:space="0" w:color="008080"/>
        <w:right w:val="single" w:sz="12" w:space="0" w:color="008080"/>
        <w:insideH w:val="single" w:sz="6" w:space="0" w:color="00FFFF"/>
        <w:insideV w:val="none" w:sz="0" w:space="0" w:color="auto"/>
      </w:tblBorders>
    </w:tblPr>
    <w:tcPr>
      <w:shd w:val="solid" w:color="008080" w:fill="FFFFFF"/>
    </w:tcPr>
    <w:tblStylePr w:type="firstRow">
      <w:rPr>
        <w:rFonts w:ascii="Calibri" w:hAnsi="Calibri"/>
        <w:b/>
        <w:bCs/>
        <w:i/>
        <w:iCs/>
        <w:color w:val="auto"/>
      </w:rPr>
      <w:tblPr/>
      <w:tcPr>
        <w:tcBorders>
          <w:top w:val="single" w:sz="6" w:space="0" w:color="000000"/>
          <w:left w:val="single" w:sz="6" w:space="0" w:color="000000"/>
          <w:bottom w:val="single" w:sz="6" w:space="0" w:color="000000"/>
          <w:right w:val="single" w:sz="6" w:space="0" w:color="000000"/>
          <w:insideH w:val="nil"/>
          <w:insideV w:val="single" w:sz="6" w:space="0" w:color="000000"/>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styleId="Lijstnummering">
    <w:name w:val="List Number"/>
    <w:basedOn w:val="Standaard"/>
    <w:semiHidden/>
    <w:rsid w:val="00BA5F8A"/>
    <w:pPr>
      <w:numPr>
        <w:numId w:val="7"/>
      </w:numPr>
      <w:ind w:left="357" w:hanging="357"/>
      <w:contextualSpacing/>
    </w:pPr>
  </w:style>
  <w:style w:type="paragraph" w:styleId="Lijstnummering3">
    <w:name w:val="List Number 3"/>
    <w:basedOn w:val="Standaard"/>
    <w:semiHidden/>
    <w:rsid w:val="00BA5F8A"/>
    <w:pPr>
      <w:numPr>
        <w:numId w:val="9"/>
      </w:numPr>
    </w:pPr>
  </w:style>
  <w:style w:type="paragraph" w:styleId="Lijstnummering4">
    <w:name w:val="List Number 4"/>
    <w:basedOn w:val="Standaard"/>
    <w:semiHidden/>
    <w:rsid w:val="00BA5F8A"/>
    <w:pPr>
      <w:numPr>
        <w:numId w:val="10"/>
      </w:numPr>
    </w:pPr>
  </w:style>
  <w:style w:type="paragraph" w:styleId="Lijstvoortzetting4">
    <w:name w:val="List Continue 4"/>
    <w:basedOn w:val="Standaard"/>
    <w:semiHidden/>
    <w:rsid w:val="00BA5F8A"/>
    <w:pPr>
      <w:ind w:left="1132"/>
    </w:pPr>
  </w:style>
  <w:style w:type="paragraph" w:styleId="Lijstvoortzetting5">
    <w:name w:val="List Continue 5"/>
    <w:basedOn w:val="Standaard"/>
    <w:semiHidden/>
    <w:rsid w:val="00BA5F8A"/>
    <w:pPr>
      <w:ind w:left="1415"/>
    </w:pPr>
  </w:style>
  <w:style w:type="paragraph" w:customStyle="1" w:styleId="Titelbladlinksinspringen">
    <w:name w:val="Titelblad links inspringen"/>
    <w:basedOn w:val="Standaard"/>
    <w:semiHidden/>
    <w:rsid w:val="00BA5F8A"/>
    <w:pPr>
      <w:spacing w:before="120" w:beforeAutospacing="0" w:after="120" w:line="240" w:lineRule="auto"/>
      <w:ind w:left="2160"/>
    </w:pPr>
  </w:style>
  <w:style w:type="paragraph" w:styleId="Bronvermelding">
    <w:name w:val="table of authorities"/>
    <w:basedOn w:val="Standaard"/>
    <w:next w:val="Standaard"/>
    <w:semiHidden/>
    <w:rsid w:val="00BA5F8A"/>
    <w:pPr>
      <w:ind w:left="200" w:hanging="200"/>
    </w:pPr>
  </w:style>
  <w:style w:type="paragraph" w:styleId="Documentstructuur">
    <w:name w:val="Document Map"/>
    <w:basedOn w:val="Standaard"/>
    <w:semiHidden/>
    <w:rsid w:val="00BA5F8A"/>
    <w:pPr>
      <w:shd w:val="clear" w:color="auto" w:fill="000080"/>
    </w:pPr>
    <w:rPr>
      <w:rFonts w:ascii="Tahoma" w:hAnsi="Tahoma" w:cs="Tahoma"/>
      <w:szCs w:val="20"/>
    </w:rPr>
  </w:style>
  <w:style w:type="character" w:styleId="Eindnootmarkering">
    <w:name w:val="endnote reference"/>
    <w:basedOn w:val="Standaardalinea-lettertype"/>
    <w:semiHidden/>
    <w:rsid w:val="00BA5F8A"/>
    <w:rPr>
      <w:vertAlign w:val="superscript"/>
    </w:rPr>
  </w:style>
  <w:style w:type="paragraph" w:styleId="Eindnoottekst">
    <w:name w:val="endnote text"/>
    <w:basedOn w:val="Standaard"/>
    <w:rsid w:val="00BA5F8A"/>
    <w:pPr>
      <w:spacing w:line="240" w:lineRule="auto"/>
    </w:pPr>
    <w:rPr>
      <w:i/>
      <w:sz w:val="18"/>
      <w:szCs w:val="20"/>
    </w:rPr>
  </w:style>
  <w:style w:type="paragraph" w:styleId="Index1">
    <w:name w:val="index 1"/>
    <w:basedOn w:val="Standaard"/>
    <w:next w:val="Standaard"/>
    <w:autoRedefine/>
    <w:semiHidden/>
    <w:rsid w:val="00BA5F8A"/>
    <w:pPr>
      <w:spacing w:line="240" w:lineRule="auto"/>
      <w:ind w:left="200" w:hanging="200"/>
    </w:pPr>
  </w:style>
  <w:style w:type="paragraph" w:styleId="Index2">
    <w:name w:val="index 2"/>
    <w:basedOn w:val="Standaard"/>
    <w:next w:val="Standaard"/>
    <w:autoRedefine/>
    <w:semiHidden/>
    <w:rsid w:val="00BA5F8A"/>
    <w:pPr>
      <w:spacing w:line="240" w:lineRule="auto"/>
      <w:ind w:left="400" w:hanging="200"/>
    </w:pPr>
  </w:style>
  <w:style w:type="paragraph" w:styleId="Index3">
    <w:name w:val="index 3"/>
    <w:basedOn w:val="Standaard"/>
    <w:next w:val="Standaard"/>
    <w:autoRedefine/>
    <w:semiHidden/>
    <w:rsid w:val="00BA5F8A"/>
    <w:pPr>
      <w:spacing w:line="240" w:lineRule="auto"/>
      <w:ind w:left="600" w:hanging="200"/>
    </w:pPr>
  </w:style>
  <w:style w:type="paragraph" w:styleId="Index4">
    <w:name w:val="index 4"/>
    <w:basedOn w:val="Standaard"/>
    <w:next w:val="Standaard"/>
    <w:autoRedefine/>
    <w:semiHidden/>
    <w:rsid w:val="00BA5F8A"/>
    <w:pPr>
      <w:spacing w:line="240" w:lineRule="auto"/>
      <w:ind w:left="800" w:hanging="200"/>
    </w:pPr>
  </w:style>
  <w:style w:type="paragraph" w:styleId="Index5">
    <w:name w:val="index 5"/>
    <w:basedOn w:val="Standaard"/>
    <w:next w:val="Standaard"/>
    <w:autoRedefine/>
    <w:semiHidden/>
    <w:rsid w:val="00BA5F8A"/>
    <w:pPr>
      <w:ind w:left="1000" w:hanging="200"/>
    </w:pPr>
  </w:style>
  <w:style w:type="paragraph" w:styleId="Index6">
    <w:name w:val="index 6"/>
    <w:basedOn w:val="Standaard"/>
    <w:next w:val="Standaard"/>
    <w:autoRedefine/>
    <w:semiHidden/>
    <w:rsid w:val="00BA5F8A"/>
    <w:pPr>
      <w:ind w:left="1200" w:hanging="200"/>
    </w:pPr>
  </w:style>
  <w:style w:type="paragraph" w:styleId="Index7">
    <w:name w:val="index 7"/>
    <w:basedOn w:val="Standaard"/>
    <w:next w:val="Standaard"/>
    <w:autoRedefine/>
    <w:semiHidden/>
    <w:rsid w:val="00BA5F8A"/>
    <w:pPr>
      <w:ind w:left="1400" w:hanging="200"/>
    </w:pPr>
  </w:style>
  <w:style w:type="paragraph" w:styleId="Index8">
    <w:name w:val="index 8"/>
    <w:basedOn w:val="Standaard"/>
    <w:next w:val="Standaard"/>
    <w:autoRedefine/>
    <w:semiHidden/>
    <w:rsid w:val="00BA5F8A"/>
    <w:pPr>
      <w:ind w:left="1600" w:hanging="200"/>
    </w:pPr>
  </w:style>
  <w:style w:type="paragraph" w:styleId="Index9">
    <w:name w:val="index 9"/>
    <w:basedOn w:val="Standaard"/>
    <w:next w:val="Standaard"/>
    <w:autoRedefine/>
    <w:semiHidden/>
    <w:rsid w:val="00BA5F8A"/>
    <w:pPr>
      <w:ind w:left="1800" w:hanging="200"/>
    </w:pPr>
  </w:style>
  <w:style w:type="paragraph" w:styleId="Indexkop">
    <w:name w:val="index heading"/>
    <w:basedOn w:val="Standaard"/>
    <w:next w:val="Index1"/>
    <w:semiHidden/>
    <w:rsid w:val="00BA5F8A"/>
    <w:rPr>
      <w:rFonts w:ascii="Arial" w:hAnsi="Arial" w:cs="Arial"/>
      <w:b/>
      <w:bCs/>
    </w:rPr>
  </w:style>
  <w:style w:type="paragraph" w:styleId="Inhopg4">
    <w:name w:val="toc 4"/>
    <w:basedOn w:val="Standaard"/>
    <w:next w:val="Standaard"/>
    <w:autoRedefine/>
    <w:semiHidden/>
    <w:rsid w:val="00BA5F8A"/>
    <w:pPr>
      <w:spacing w:line="240" w:lineRule="auto"/>
      <w:ind w:left="600"/>
    </w:pPr>
  </w:style>
  <w:style w:type="paragraph" w:styleId="Inhopg5">
    <w:name w:val="toc 5"/>
    <w:basedOn w:val="Standaard"/>
    <w:next w:val="Standaard"/>
    <w:autoRedefine/>
    <w:semiHidden/>
    <w:rsid w:val="00BA5F8A"/>
    <w:pPr>
      <w:ind w:left="800"/>
    </w:pPr>
  </w:style>
  <w:style w:type="paragraph" w:styleId="Inhopg6">
    <w:name w:val="toc 6"/>
    <w:basedOn w:val="Standaard"/>
    <w:next w:val="Standaard"/>
    <w:autoRedefine/>
    <w:semiHidden/>
    <w:rsid w:val="00BA5F8A"/>
    <w:pPr>
      <w:ind w:left="1000"/>
    </w:pPr>
  </w:style>
  <w:style w:type="paragraph" w:styleId="Inhopg7">
    <w:name w:val="toc 7"/>
    <w:basedOn w:val="Standaard"/>
    <w:next w:val="Standaard"/>
    <w:autoRedefine/>
    <w:semiHidden/>
    <w:rsid w:val="00BA5F8A"/>
    <w:pPr>
      <w:ind w:left="1200"/>
    </w:pPr>
  </w:style>
  <w:style w:type="paragraph" w:styleId="Inhopg9">
    <w:name w:val="toc 9"/>
    <w:basedOn w:val="Standaard"/>
    <w:next w:val="Standaard"/>
    <w:autoRedefine/>
    <w:semiHidden/>
    <w:rsid w:val="00BA5F8A"/>
    <w:pPr>
      <w:ind w:left="1600"/>
    </w:pPr>
  </w:style>
  <w:style w:type="paragraph" w:styleId="Kopbronvermelding">
    <w:name w:val="toa heading"/>
    <w:basedOn w:val="Standaard"/>
    <w:next w:val="Standaard"/>
    <w:semiHidden/>
    <w:rsid w:val="00BA5F8A"/>
    <w:rPr>
      <w:rFonts w:ascii="Arial" w:hAnsi="Arial" w:cs="Arial"/>
      <w:b/>
      <w:bCs/>
      <w:sz w:val="24"/>
    </w:rPr>
  </w:style>
  <w:style w:type="paragraph" w:styleId="Macrotekst">
    <w:name w:val="macro"/>
    <w:semiHidden/>
    <w:rsid w:val="00BA5F8A"/>
    <w:pPr>
      <w:tabs>
        <w:tab w:val="left" w:pos="480"/>
        <w:tab w:val="left" w:pos="960"/>
        <w:tab w:val="left" w:pos="1440"/>
        <w:tab w:val="left" w:pos="1920"/>
        <w:tab w:val="left" w:pos="2400"/>
        <w:tab w:val="left" w:pos="2880"/>
        <w:tab w:val="left" w:pos="3360"/>
        <w:tab w:val="left" w:pos="3840"/>
        <w:tab w:val="left" w:pos="4320"/>
      </w:tabs>
      <w:spacing w:before="120" w:after="120"/>
      <w:jc w:val="both"/>
    </w:pPr>
    <w:rPr>
      <w:rFonts w:ascii="Courier New" w:hAnsi="Courier New" w:cs="Courier New"/>
    </w:rPr>
  </w:style>
  <w:style w:type="character" w:styleId="Voetnootmarkering">
    <w:name w:val="footnote reference"/>
    <w:basedOn w:val="Standaardalinea-lettertype"/>
    <w:semiHidden/>
    <w:rsid w:val="00BA5F8A"/>
    <w:rPr>
      <w:vertAlign w:val="superscript"/>
    </w:rPr>
  </w:style>
  <w:style w:type="paragraph" w:styleId="Voetnoottekst">
    <w:name w:val="footnote text"/>
    <w:basedOn w:val="Standaard"/>
    <w:link w:val="VoetnoottekstChar"/>
    <w:rsid w:val="00BA5F8A"/>
    <w:rPr>
      <w:i/>
      <w:sz w:val="18"/>
      <w:szCs w:val="20"/>
    </w:rPr>
  </w:style>
  <w:style w:type="table" w:customStyle="1" w:styleId="Eenvoudigetabel0">
    <w:name w:val="Eenvoudige tabel 0"/>
    <w:basedOn w:val="Standaardtabel"/>
    <w:rsid w:val="00BA5F8A"/>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Theme="minorHAnsi" w:hAnsiTheme="minorHAnsi"/>
      </w:rPr>
    </w:tblStylePr>
    <w:tblStylePr w:type="lastRow">
      <w:rPr>
        <w:rFonts w:ascii="Calibri" w:hAnsi="Calibri"/>
      </w:rPr>
    </w:tblStylePr>
  </w:style>
  <w:style w:type="paragraph" w:customStyle="1" w:styleId="Lijstopsomming2">
    <w:name w:val="Lijst opsomming 2"/>
    <w:basedOn w:val="Lijstopsomming1"/>
    <w:rsid w:val="00BA5F8A"/>
    <w:pPr>
      <w:tabs>
        <w:tab w:val="clear" w:pos="737"/>
        <w:tab w:val="left" w:pos="1474"/>
      </w:tabs>
      <w:ind w:left="1474"/>
    </w:pPr>
  </w:style>
  <w:style w:type="paragraph" w:customStyle="1" w:styleId="Kop4zondernummer">
    <w:name w:val="Kop  4 zonder nummer"/>
    <w:basedOn w:val="Kop4"/>
    <w:qFormat/>
    <w:rsid w:val="00BA5F8A"/>
    <w:pPr>
      <w:numPr>
        <w:ilvl w:val="0"/>
        <w:numId w:val="0"/>
      </w:numPr>
    </w:pPr>
  </w:style>
  <w:style w:type="paragraph" w:styleId="Citaat">
    <w:name w:val="Quote"/>
    <w:basedOn w:val="Standaard"/>
    <w:qFormat/>
    <w:rsid w:val="00BA5F8A"/>
    <w:pPr>
      <w:ind w:left="357"/>
    </w:pPr>
    <w:rPr>
      <w:i/>
    </w:rPr>
  </w:style>
  <w:style w:type="character" w:customStyle="1" w:styleId="Kleurenblauw">
    <w:name w:val="Kleuren blauw"/>
    <w:basedOn w:val="Standaardalinea-lettertype"/>
    <w:rsid w:val="00BA5F8A"/>
    <w:rPr>
      <w:color w:val="0000FF"/>
    </w:rPr>
  </w:style>
  <w:style w:type="character" w:customStyle="1" w:styleId="Kleurenrood">
    <w:name w:val="Kleuren rood"/>
    <w:basedOn w:val="Kleurenblauw"/>
    <w:rsid w:val="00BA5F8A"/>
    <w:rPr>
      <w:color w:val="FF0000"/>
    </w:rPr>
  </w:style>
  <w:style w:type="character" w:customStyle="1" w:styleId="Kleurengroen">
    <w:name w:val="Kleuren groen"/>
    <w:basedOn w:val="Kleurenblauw"/>
    <w:rsid w:val="00BA5F8A"/>
    <w:rPr>
      <w:color w:val="339966"/>
    </w:rPr>
  </w:style>
  <w:style w:type="table" w:customStyle="1" w:styleId="Eenvoudigetabel4">
    <w:name w:val="Eenvoudige tabel 4"/>
    <w:basedOn w:val="Eenvoudigetabel0"/>
    <w:rsid w:val="00BA5F8A"/>
    <w:rPr>
      <w:rFonts w:asciiTheme="minorHAnsi" w:hAnsiTheme="minorHAnsi"/>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rPr>
        <w:rFonts w:asciiTheme="minorHAnsi" w:hAnsiTheme="minorHAnsi"/>
      </w:rPr>
    </w:tblStylePr>
    <w:tblStylePr w:type="lastRow">
      <w:rPr>
        <w:rFonts w:ascii="Calibri" w:hAnsi="Calibri"/>
      </w:rPr>
    </w:tblStylePr>
  </w:style>
  <w:style w:type="character" w:customStyle="1" w:styleId="Kop1Char">
    <w:name w:val="Kop 1 Char"/>
    <w:basedOn w:val="Standaardalinea-lettertype"/>
    <w:link w:val="Kop1"/>
    <w:rsid w:val="0054082C"/>
    <w:rPr>
      <w:rFonts w:cs="Arial"/>
      <w:b/>
      <w:bCs/>
      <w:color w:val="EF4B26"/>
      <w:kern w:val="32"/>
      <w:sz w:val="28"/>
      <w:szCs w:val="28"/>
    </w:rPr>
  </w:style>
  <w:style w:type="paragraph" w:customStyle="1" w:styleId="Campus">
    <w:name w:val="Campus"/>
    <w:basedOn w:val="Werkstukonderwerp"/>
    <w:semiHidden/>
    <w:rsid w:val="00BA5F8A"/>
    <w:pPr>
      <w:spacing w:before="120" w:beforeAutospacing="0" w:after="120"/>
      <w:contextualSpacing w:val="0"/>
    </w:pPr>
    <w:rPr>
      <w:spacing w:val="80"/>
      <w:sz w:val="36"/>
    </w:rPr>
  </w:style>
  <w:style w:type="table" w:customStyle="1" w:styleId="Klassieketabel0">
    <w:name w:val="Klassieke tabel 0"/>
    <w:basedOn w:val="Standaardtabel"/>
    <w:rsid w:val="00BA5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i/>
      </w:rPr>
      <w:tblPr/>
      <w:tcPr>
        <w:shd w:val="clear" w:color="auto" w:fill="B3B3B3"/>
      </w:tcPr>
    </w:tblStylePr>
  </w:style>
  <w:style w:type="table" w:customStyle="1" w:styleId="Kleurrijketabel0">
    <w:name w:val="Kleurrijke tabel 0"/>
    <w:basedOn w:val="Standaardtabel"/>
    <w:rsid w:val="00BA5F8A"/>
    <w:tblPr>
      <w:tblStyleRowBandSize w:val="1"/>
      <w:tblStyleColBandSize w:val="1"/>
    </w:tblPr>
    <w:tblStylePr w:type="band1Horz">
      <w:tblPr/>
      <w:tcPr>
        <w:shd w:val="clear" w:color="auto" w:fill="D9D9D9"/>
      </w:tcPr>
    </w:tblStylePr>
  </w:style>
  <w:style w:type="paragraph" w:styleId="Lijstalinea">
    <w:name w:val="List Paragraph"/>
    <w:basedOn w:val="Standaard"/>
    <w:uiPriority w:val="34"/>
    <w:qFormat/>
    <w:rsid w:val="00BA5F8A"/>
    <w:pPr>
      <w:ind w:left="720"/>
      <w:contextualSpacing/>
    </w:pPr>
  </w:style>
  <w:style w:type="table" w:customStyle="1" w:styleId="KHK01">
    <w:name w:val="KHK_01"/>
    <w:basedOn w:val="Standaardtabel"/>
    <w:uiPriority w:val="99"/>
    <w:qFormat/>
    <w:rsid w:val="00BA5F8A"/>
    <w:pPr>
      <w:contextualSpacing/>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Autospacing="1" w:afterLines="0" w:afterAutospacing="0" w:line="276" w:lineRule="auto"/>
      </w:pPr>
      <w:rPr>
        <w:b/>
      </w:rPr>
      <w:tblPr/>
      <w:tcPr>
        <w:shd w:val="clear" w:color="auto" w:fill="CDC59B"/>
      </w:tcPr>
    </w:tblStylePr>
    <w:tblStylePr w:type="firstCol">
      <w:pPr>
        <w:wordWrap/>
        <w:spacing w:line="276" w:lineRule="auto"/>
      </w:pPr>
    </w:tblStylePr>
  </w:style>
  <w:style w:type="paragraph" w:customStyle="1" w:styleId="Sneltekst">
    <w:name w:val="Sneltekst"/>
    <w:basedOn w:val="Standaard"/>
    <w:qFormat/>
    <w:rsid w:val="00BA5F8A"/>
    <w:pPr>
      <w:keepLines/>
      <w:shd w:val="clear" w:color="auto" w:fill="EDEBD9"/>
      <w:contextualSpacing/>
    </w:pPr>
  </w:style>
  <w:style w:type="paragraph" w:customStyle="1" w:styleId="Sneltekstopsomming">
    <w:name w:val="Sneltekst opsomming"/>
    <w:basedOn w:val="Lijstalinea"/>
    <w:qFormat/>
    <w:rsid w:val="00BA5F8A"/>
    <w:pPr>
      <w:keepLines/>
      <w:numPr>
        <w:numId w:val="18"/>
      </w:numPr>
      <w:shd w:val="clear" w:color="auto" w:fill="EDEBD9"/>
    </w:pPr>
  </w:style>
  <w:style w:type="paragraph" w:customStyle="1" w:styleId="Kernwoordindemarge">
    <w:name w:val="Kernwoord in de marge"/>
    <w:basedOn w:val="Standaard"/>
    <w:unhideWhenUsed/>
    <w:qFormat/>
    <w:rsid w:val="00BA5F8A"/>
    <w:pPr>
      <w:spacing w:after="0"/>
    </w:pPr>
    <w:rPr>
      <w:b/>
      <w:sz w:val="16"/>
      <w:szCs w:val="16"/>
    </w:rPr>
  </w:style>
  <w:style w:type="paragraph" w:customStyle="1" w:styleId="WerkstukCampus">
    <w:name w:val="Werkstuk Campus"/>
    <w:basedOn w:val="Standaard"/>
    <w:semiHidden/>
    <w:qFormat/>
    <w:rsid w:val="00BA5F8A"/>
    <w:rPr>
      <w:b/>
      <w:sz w:val="32"/>
    </w:rPr>
  </w:style>
  <w:style w:type="table" w:customStyle="1" w:styleId="KHK02">
    <w:name w:val="KHK_02"/>
    <w:basedOn w:val="KHK01"/>
    <w:uiPriority w:val="99"/>
    <w:qFormat/>
    <w:rsid w:val="00BA5F8A"/>
    <w:tblPr/>
    <w:tblStylePr w:type="firstRow">
      <w:pPr>
        <w:wordWrap/>
        <w:spacing w:beforeLines="0" w:beforeAutospacing="1" w:afterLines="0" w:afterAutospacing="0" w:line="276" w:lineRule="auto"/>
      </w:pPr>
      <w:rPr>
        <w:b/>
      </w:rPr>
      <w:tblPr/>
      <w:tcPr>
        <w:shd w:val="clear" w:color="auto" w:fill="CDC59B"/>
      </w:tcPr>
    </w:tblStylePr>
    <w:tblStylePr w:type="firstCol">
      <w:pPr>
        <w:wordWrap/>
        <w:spacing w:beforeLines="0" w:beforeAutospacing="0" w:afterLines="0" w:afterAutospacing="0" w:line="360" w:lineRule="auto"/>
      </w:pPr>
    </w:tblStylePr>
    <w:tblStylePr w:type="band1Horz">
      <w:pPr>
        <w:wordWrap/>
        <w:spacing w:beforeLines="0" w:beforeAutospacing="0" w:afterLines="0" w:afterAutospacing="0"/>
      </w:pPr>
    </w:tblStylePr>
    <w:tblStylePr w:type="band2Horz">
      <w:tblPr/>
      <w:tcPr>
        <w:shd w:val="clear" w:color="auto" w:fill="EDEBD9"/>
      </w:tcPr>
    </w:tblStylePr>
  </w:style>
  <w:style w:type="table" w:customStyle="1" w:styleId="KHK03">
    <w:name w:val="KHK_03"/>
    <w:basedOn w:val="KHK01"/>
    <w:uiPriority w:val="99"/>
    <w:qFormat/>
    <w:rsid w:val="00BA5F8A"/>
    <w:tblPr/>
    <w:tblStylePr w:type="firstRow">
      <w:pPr>
        <w:wordWrap/>
        <w:spacing w:beforeLines="0" w:beforeAutospacing="1" w:afterLines="0" w:afterAutospacing="0" w:line="276" w:lineRule="auto"/>
      </w:pPr>
      <w:rPr>
        <w:b/>
      </w:rPr>
      <w:tblPr/>
      <w:tcPr>
        <w:shd w:val="clear" w:color="auto" w:fill="CDC59B"/>
      </w:tcPr>
    </w:tblStylePr>
    <w:tblStylePr w:type="firstCol">
      <w:pPr>
        <w:wordWrap/>
        <w:spacing w:beforeLines="0" w:beforeAutospacing="0" w:afterLines="0" w:afterAutospacing="0" w:line="360" w:lineRule="auto"/>
      </w:pPr>
      <w:tblPr/>
      <w:tcPr>
        <w:shd w:val="clear" w:color="auto" w:fill="CDC59B"/>
      </w:tcPr>
    </w:tblStylePr>
  </w:style>
  <w:style w:type="table" w:customStyle="1" w:styleId="KHK04">
    <w:name w:val="KHK_04"/>
    <w:basedOn w:val="KHK02"/>
    <w:uiPriority w:val="99"/>
    <w:qFormat/>
    <w:rsid w:val="00BA5F8A"/>
    <w:tblPr/>
    <w:tblStylePr w:type="firstRow">
      <w:pPr>
        <w:wordWrap/>
        <w:spacing w:beforeLines="0" w:beforeAutospacing="1" w:afterLines="0" w:afterAutospacing="0" w:line="276" w:lineRule="auto"/>
      </w:pPr>
      <w:rPr>
        <w:b/>
      </w:rPr>
      <w:tblPr/>
      <w:tcPr>
        <w:shd w:val="clear" w:color="auto" w:fill="CDC59B"/>
      </w:tcPr>
    </w:tblStylePr>
    <w:tblStylePr w:type="firstCol">
      <w:pPr>
        <w:wordWrap/>
        <w:spacing w:beforeLines="0" w:beforeAutospacing="0" w:afterLines="0" w:afterAutospacing="0" w:line="360" w:lineRule="auto"/>
      </w:pPr>
      <w:tblPr/>
      <w:tcPr>
        <w:shd w:val="clear" w:color="auto" w:fill="CDC59B"/>
      </w:tcPr>
    </w:tblStylePr>
    <w:tblStylePr w:type="band1Horz">
      <w:pPr>
        <w:wordWrap/>
        <w:spacing w:beforeLines="0" w:beforeAutospacing="0" w:afterLines="0" w:afterAutospacing="0"/>
      </w:pPr>
    </w:tblStylePr>
    <w:tblStylePr w:type="band2Horz">
      <w:tblPr/>
      <w:tcPr>
        <w:shd w:val="clear" w:color="auto" w:fill="EDEBD9"/>
      </w:tcPr>
    </w:tblStylePr>
  </w:style>
  <w:style w:type="table" w:customStyle="1" w:styleId="KHK05">
    <w:name w:val="KHK_05"/>
    <w:basedOn w:val="KHK01"/>
    <w:uiPriority w:val="99"/>
    <w:qFormat/>
    <w:rsid w:val="00BA5F8A"/>
    <w:tblPr>
      <w:tblBorders>
        <w:top w:val="none" w:sz="0" w:space="0" w:color="auto"/>
        <w:left w:val="none" w:sz="0" w:space="0" w:color="auto"/>
        <w:bottom w:val="single" w:sz="12" w:space="0" w:color="auto"/>
        <w:right w:val="none" w:sz="0" w:space="0" w:color="auto"/>
        <w:insideH w:val="none" w:sz="0" w:space="0" w:color="auto"/>
        <w:insideV w:val="none" w:sz="0" w:space="0" w:color="auto"/>
      </w:tblBorders>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CDC59B"/>
      </w:tcPr>
    </w:tblStylePr>
    <w:tblStylePr w:type="firstCol">
      <w:pPr>
        <w:wordWrap/>
        <w:spacing w:beforeLines="0" w:beforeAutospacing="0" w:afterLines="0" w:afterAutospacing="0" w:line="360" w:lineRule="auto"/>
      </w:pPr>
    </w:tblStylePr>
  </w:style>
  <w:style w:type="table" w:customStyle="1" w:styleId="KHK07">
    <w:name w:val="KHK_07"/>
    <w:basedOn w:val="KHK05"/>
    <w:uiPriority w:val="99"/>
    <w:qFormat/>
    <w:rsid w:val="00BA5F8A"/>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CDC59B"/>
      </w:tcPr>
    </w:tblStylePr>
    <w:tblStylePr w:type="firstCol">
      <w:pPr>
        <w:wordWrap/>
        <w:spacing w:beforeLines="0" w:beforeAutospacing="0" w:afterLines="0" w:afterAutospacing="0" w:line="360" w:lineRule="auto"/>
      </w:pPr>
      <w:tblPr/>
      <w:tcPr>
        <w:tcBorders>
          <w:right w:val="single" w:sz="4" w:space="0" w:color="auto"/>
        </w:tcBorders>
      </w:tcPr>
    </w:tblStylePr>
  </w:style>
  <w:style w:type="table" w:customStyle="1" w:styleId="KHK06">
    <w:name w:val="KHK_06"/>
    <w:basedOn w:val="KHK05"/>
    <w:uiPriority w:val="99"/>
    <w:qFormat/>
    <w:rsid w:val="00BA5F8A"/>
    <w:tblPr>
      <w:tblStyleColBandSize w:val="1"/>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CDC59B"/>
      </w:tcPr>
    </w:tblStylePr>
    <w:tblStylePr w:type="firstCol">
      <w:pPr>
        <w:wordWrap/>
        <w:spacing w:beforeLines="0" w:beforeAutospacing="0" w:afterLines="0" w:afterAutospacing="0" w:line="360" w:lineRule="auto"/>
      </w:pPr>
    </w:tblStylePr>
    <w:tblStylePr w:type="band2Horz">
      <w:tblPr/>
      <w:tcPr>
        <w:shd w:val="clear" w:color="auto" w:fill="EDEBD9"/>
      </w:tcPr>
    </w:tblStylePr>
  </w:style>
  <w:style w:type="table" w:customStyle="1" w:styleId="KHK08">
    <w:name w:val="KHK_08"/>
    <w:basedOn w:val="KHK05"/>
    <w:uiPriority w:val="99"/>
    <w:qFormat/>
    <w:rsid w:val="00BA5F8A"/>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CDC59B"/>
      </w:tcPr>
    </w:tblStylePr>
    <w:tblStylePr w:type="firstCol">
      <w:pPr>
        <w:wordWrap/>
        <w:spacing w:beforeLines="0" w:beforeAutospacing="0" w:afterLines="0" w:afterAutospacing="0" w:line="360" w:lineRule="auto"/>
      </w:pPr>
      <w:tblPr/>
      <w:tcPr>
        <w:tcBorders>
          <w:right w:val="single" w:sz="4" w:space="0" w:color="auto"/>
        </w:tcBorders>
      </w:tcPr>
    </w:tblStylePr>
    <w:tblStylePr w:type="band2Horz">
      <w:tblPr/>
      <w:tcPr>
        <w:shd w:val="clear" w:color="auto" w:fill="EDEBD9"/>
      </w:tcPr>
    </w:tblStylePr>
  </w:style>
  <w:style w:type="table" w:customStyle="1" w:styleId="KHK09">
    <w:name w:val="KHK_09"/>
    <w:basedOn w:val="KHK07"/>
    <w:uiPriority w:val="99"/>
    <w:qFormat/>
    <w:rsid w:val="00BA5F8A"/>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CDC59B"/>
      </w:tcPr>
    </w:tblStylePr>
    <w:tblStylePr w:type="firstCol">
      <w:pPr>
        <w:wordWrap/>
        <w:spacing w:beforeLines="0" w:beforeAutospacing="0" w:afterLines="0" w:afterAutospacing="0" w:line="360" w:lineRule="auto"/>
      </w:pPr>
      <w:tblPr/>
      <w:tcPr>
        <w:tcBorders>
          <w:right w:val="single" w:sz="4" w:space="0" w:color="auto"/>
        </w:tcBorders>
        <w:shd w:val="clear" w:color="auto" w:fill="CDC59B"/>
      </w:tcPr>
    </w:tblStylePr>
  </w:style>
  <w:style w:type="table" w:customStyle="1" w:styleId="KHK10">
    <w:name w:val="KHK_10"/>
    <w:basedOn w:val="KHK06"/>
    <w:uiPriority w:val="99"/>
    <w:qFormat/>
    <w:rsid w:val="00BA5F8A"/>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CDC59B"/>
      </w:tcPr>
    </w:tblStylePr>
    <w:tblStylePr w:type="firstCol">
      <w:pPr>
        <w:wordWrap/>
        <w:spacing w:beforeLines="0" w:beforeAutospacing="0" w:afterLines="0" w:afterAutospacing="0" w:line="360" w:lineRule="auto"/>
      </w:pPr>
      <w:tblPr/>
      <w:tcPr>
        <w:shd w:val="clear" w:color="auto" w:fill="CDC59B"/>
      </w:tcPr>
    </w:tblStylePr>
    <w:tblStylePr w:type="band2Horz">
      <w:tblPr/>
      <w:tcPr>
        <w:shd w:val="clear" w:color="auto" w:fill="EDEBD9"/>
      </w:tcPr>
    </w:tblStylePr>
  </w:style>
  <w:style w:type="paragraph" w:customStyle="1" w:styleId="Lijstafkortingenensymbolen">
    <w:name w:val="Lijst afkortingen en symbolen"/>
    <w:basedOn w:val="Standaard"/>
    <w:qFormat/>
    <w:rsid w:val="00BA5F8A"/>
    <w:pPr>
      <w:tabs>
        <w:tab w:val="left" w:pos="1418"/>
      </w:tabs>
    </w:pPr>
    <w:rPr>
      <w:lang w:val="en-GB"/>
    </w:rPr>
  </w:style>
  <w:style w:type="character" w:customStyle="1" w:styleId="Alletekenopmaakwissen">
    <w:name w:val="Alle tekenopmaak wissen"/>
    <w:basedOn w:val="Standaardalinea-lettertype"/>
    <w:qFormat/>
    <w:rsid w:val="00BA5F8A"/>
  </w:style>
  <w:style w:type="character" w:customStyle="1" w:styleId="Onderstrepen">
    <w:name w:val="Onderstrepen"/>
    <w:basedOn w:val="Standaardalinea-lettertype"/>
    <w:qFormat/>
    <w:rsid w:val="00BA5F8A"/>
    <w:rPr>
      <w:u w:val="single"/>
    </w:rPr>
  </w:style>
  <w:style w:type="paragraph" w:customStyle="1" w:styleId="Lijstnummering10">
    <w:name w:val="Lijst nummering 1"/>
    <w:basedOn w:val="Standaard"/>
    <w:qFormat/>
    <w:rsid w:val="00BA5F8A"/>
    <w:pPr>
      <w:numPr>
        <w:numId w:val="20"/>
      </w:numPr>
      <w:tabs>
        <w:tab w:val="left" w:pos="737"/>
      </w:tabs>
      <w:ind w:left="737" w:hanging="737"/>
      <w:contextualSpacing/>
    </w:pPr>
  </w:style>
  <w:style w:type="paragraph" w:customStyle="1" w:styleId="Lijstnummering20">
    <w:name w:val="Lijst nummering 2"/>
    <w:basedOn w:val="Lijstnummering2"/>
    <w:qFormat/>
    <w:rsid w:val="00BA5F8A"/>
    <w:pPr>
      <w:tabs>
        <w:tab w:val="clear" w:pos="643"/>
        <w:tab w:val="left" w:pos="1474"/>
      </w:tabs>
      <w:ind w:left="1474" w:hanging="737"/>
    </w:pPr>
  </w:style>
  <w:style w:type="character" w:customStyle="1" w:styleId="NietzichtbaretekstChar">
    <w:name w:val="Niet zichtbare tekst Char"/>
    <w:basedOn w:val="Standaardalinea-lettertype"/>
    <w:link w:val="Nietzichtbaretekst"/>
    <w:rsid w:val="00BA5F8A"/>
    <w:rPr>
      <w:vanish/>
      <w:color w:val="C0C0C0"/>
      <w:szCs w:val="24"/>
    </w:rPr>
  </w:style>
  <w:style w:type="character" w:customStyle="1" w:styleId="PlattetekstChar">
    <w:name w:val="Platte tekst Char"/>
    <w:basedOn w:val="Standaardalinea-lettertype"/>
    <w:link w:val="Plattetekst"/>
    <w:locked/>
    <w:rsid w:val="008B6B30"/>
    <w:rPr>
      <w:szCs w:val="24"/>
    </w:rPr>
  </w:style>
  <w:style w:type="paragraph" w:customStyle="1" w:styleId="Competentiessub">
    <w:name w:val="Competenties_sub"/>
    <w:basedOn w:val="Lijstalinea"/>
    <w:qFormat/>
    <w:rsid w:val="00CC77D7"/>
    <w:pPr>
      <w:keepLines/>
      <w:shd w:val="clear" w:color="auto" w:fill="EDEBD9"/>
      <w:ind w:left="360" w:hanging="360"/>
    </w:pPr>
  </w:style>
  <w:style w:type="paragraph" w:customStyle="1" w:styleId="Competentieshoofding">
    <w:name w:val="Competenties_hoofding"/>
    <w:basedOn w:val="Standaard"/>
    <w:qFormat/>
    <w:rsid w:val="00CC77D7"/>
    <w:pPr>
      <w:keepNext/>
      <w:keepLines/>
      <w:shd w:val="clear" w:color="auto" w:fill="EDEBD9"/>
      <w:contextualSpacing/>
    </w:pPr>
  </w:style>
  <w:style w:type="paragraph" w:styleId="Lijstopsomteken4">
    <w:name w:val="List Bullet 4"/>
    <w:basedOn w:val="Standaard"/>
    <w:semiHidden/>
    <w:rsid w:val="00DE7481"/>
    <w:pPr>
      <w:numPr>
        <w:numId w:val="5"/>
      </w:numPr>
      <w:contextualSpacing/>
    </w:pPr>
  </w:style>
  <w:style w:type="character" w:customStyle="1" w:styleId="quoted11">
    <w:name w:val="quoted11"/>
    <w:basedOn w:val="Standaardalinea-lettertype"/>
    <w:uiPriority w:val="99"/>
    <w:rsid w:val="00DE7481"/>
    <w:rPr>
      <w:rFonts w:cs="Times New Roman"/>
      <w:color w:val="auto"/>
    </w:rPr>
  </w:style>
  <w:style w:type="character" w:customStyle="1" w:styleId="VoetnoottekstChar">
    <w:name w:val="Voetnoottekst Char"/>
    <w:basedOn w:val="Standaardalinea-lettertype"/>
    <w:link w:val="Voetnoottekst"/>
    <w:locked/>
    <w:rsid w:val="00DE7481"/>
    <w:rPr>
      <w:i/>
      <w:sz w:val="18"/>
    </w:rPr>
  </w:style>
  <w:style w:type="paragraph" w:customStyle="1" w:styleId="Lijstalinea1">
    <w:name w:val="Lijstalinea1"/>
    <w:basedOn w:val="Standaard"/>
    <w:uiPriority w:val="99"/>
    <w:qFormat/>
    <w:rsid w:val="00836F1E"/>
    <w:pPr>
      <w:spacing w:before="0" w:beforeAutospacing="0" w:after="0" w:line="240" w:lineRule="auto"/>
      <w:ind w:left="720"/>
    </w:pPr>
    <w:rPr>
      <w:rFonts w:ascii="Arial" w:hAnsi="Arial"/>
      <w:sz w:val="24"/>
    </w:rPr>
  </w:style>
  <w:style w:type="character" w:customStyle="1" w:styleId="KoptekstChar">
    <w:name w:val="Koptekst Char"/>
    <w:basedOn w:val="Standaardalinea-lettertype"/>
    <w:link w:val="Koptekst"/>
    <w:locked/>
    <w:rsid w:val="00751EDE"/>
    <w:rPr>
      <w:i/>
      <w:sz w:val="18"/>
      <w:szCs w:val="24"/>
    </w:rPr>
  </w:style>
  <w:style w:type="character" w:customStyle="1" w:styleId="VoettekstChar">
    <w:name w:val="Voettekst Char"/>
    <w:basedOn w:val="Standaardalinea-lettertype"/>
    <w:link w:val="Voettekst"/>
    <w:locked/>
    <w:rsid w:val="00751EDE"/>
    <w:rPr>
      <w:i/>
      <w:sz w:val="18"/>
      <w:szCs w:val="24"/>
    </w:rPr>
  </w:style>
  <w:style w:type="character" w:customStyle="1" w:styleId="author-g-lqu1f578b47vdv59">
    <w:name w:val="author-g-lqu1f578b47vdv59"/>
    <w:basedOn w:val="Standaardalinea-lettertype"/>
    <w:rsid w:val="007C3543"/>
  </w:style>
  <w:style w:type="character" w:customStyle="1" w:styleId="author-g-tsgfstxb6gay8hmk">
    <w:name w:val="author-g-tsgfstxb6gay8hmk"/>
    <w:basedOn w:val="Standaardalinea-lettertype"/>
    <w:rsid w:val="007C3543"/>
  </w:style>
  <w:style w:type="character" w:customStyle="1" w:styleId="author-g-xl96vriscct10f0l">
    <w:name w:val="author-g-xl96vriscct10f0l"/>
    <w:basedOn w:val="Standaardalinea-lettertype"/>
    <w:rsid w:val="007C3543"/>
  </w:style>
  <w:style w:type="character" w:styleId="Vermelding">
    <w:name w:val="Mention"/>
    <w:basedOn w:val="Standaardalinea-lettertype"/>
    <w:uiPriority w:val="99"/>
    <w:semiHidden/>
    <w:unhideWhenUsed/>
    <w:rsid w:val="006955BE"/>
    <w:rPr>
      <w:color w:val="2B579A"/>
      <w:shd w:val="clear" w:color="auto" w:fill="E6E6E6"/>
    </w:rPr>
  </w:style>
  <w:style w:type="paragraph" w:customStyle="1" w:styleId="xmsonormal">
    <w:name w:val="x_msonormal"/>
    <w:basedOn w:val="Standaard"/>
    <w:rsid w:val="00B6786C"/>
    <w:pPr>
      <w:spacing w:after="100" w:afterAutospacing="1" w:line="240" w:lineRule="auto"/>
    </w:pPr>
    <w:rPr>
      <w:rFonts w:ascii="Times New Roman" w:hAnsi="Times New Roman"/>
      <w:sz w:val="24"/>
    </w:rPr>
  </w:style>
  <w:style w:type="character" w:styleId="Onopgelostemelding">
    <w:name w:val="Unresolved Mention"/>
    <w:basedOn w:val="Standaardalinea-lettertype"/>
    <w:uiPriority w:val="99"/>
    <w:semiHidden/>
    <w:unhideWhenUsed/>
    <w:rsid w:val="00862F3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76607">
      <w:bodyDiv w:val="1"/>
      <w:marLeft w:val="0"/>
      <w:marRight w:val="0"/>
      <w:marTop w:val="0"/>
      <w:marBottom w:val="0"/>
      <w:divBdr>
        <w:top w:val="none" w:sz="0" w:space="0" w:color="auto"/>
        <w:left w:val="none" w:sz="0" w:space="0" w:color="auto"/>
        <w:bottom w:val="none" w:sz="0" w:space="0" w:color="auto"/>
        <w:right w:val="none" w:sz="0" w:space="0" w:color="auto"/>
      </w:divBdr>
      <w:divsChild>
        <w:div w:id="1019235632">
          <w:marLeft w:val="0"/>
          <w:marRight w:val="0"/>
          <w:marTop w:val="0"/>
          <w:marBottom w:val="0"/>
          <w:divBdr>
            <w:top w:val="none" w:sz="0" w:space="0" w:color="auto"/>
            <w:left w:val="none" w:sz="0" w:space="0" w:color="auto"/>
            <w:bottom w:val="none" w:sz="0" w:space="0" w:color="auto"/>
            <w:right w:val="none" w:sz="0" w:space="0" w:color="auto"/>
          </w:divBdr>
        </w:div>
        <w:div w:id="978922035">
          <w:marLeft w:val="0"/>
          <w:marRight w:val="0"/>
          <w:marTop w:val="0"/>
          <w:marBottom w:val="0"/>
          <w:divBdr>
            <w:top w:val="none" w:sz="0" w:space="0" w:color="auto"/>
            <w:left w:val="none" w:sz="0" w:space="0" w:color="auto"/>
            <w:bottom w:val="none" w:sz="0" w:space="0" w:color="auto"/>
            <w:right w:val="none" w:sz="0" w:space="0" w:color="auto"/>
          </w:divBdr>
        </w:div>
        <w:div w:id="1951938218">
          <w:marLeft w:val="0"/>
          <w:marRight w:val="0"/>
          <w:marTop w:val="0"/>
          <w:marBottom w:val="0"/>
          <w:divBdr>
            <w:top w:val="none" w:sz="0" w:space="0" w:color="auto"/>
            <w:left w:val="none" w:sz="0" w:space="0" w:color="auto"/>
            <w:bottom w:val="none" w:sz="0" w:space="0" w:color="auto"/>
            <w:right w:val="none" w:sz="0" w:space="0" w:color="auto"/>
          </w:divBdr>
        </w:div>
        <w:div w:id="892079372">
          <w:marLeft w:val="0"/>
          <w:marRight w:val="0"/>
          <w:marTop w:val="0"/>
          <w:marBottom w:val="0"/>
          <w:divBdr>
            <w:top w:val="none" w:sz="0" w:space="0" w:color="auto"/>
            <w:left w:val="none" w:sz="0" w:space="0" w:color="auto"/>
            <w:bottom w:val="none" w:sz="0" w:space="0" w:color="auto"/>
            <w:right w:val="none" w:sz="0" w:space="0" w:color="auto"/>
          </w:divBdr>
        </w:div>
        <w:div w:id="389575050">
          <w:marLeft w:val="0"/>
          <w:marRight w:val="0"/>
          <w:marTop w:val="0"/>
          <w:marBottom w:val="0"/>
          <w:divBdr>
            <w:top w:val="none" w:sz="0" w:space="0" w:color="auto"/>
            <w:left w:val="none" w:sz="0" w:space="0" w:color="auto"/>
            <w:bottom w:val="none" w:sz="0" w:space="0" w:color="auto"/>
            <w:right w:val="none" w:sz="0" w:space="0" w:color="auto"/>
          </w:divBdr>
        </w:div>
        <w:div w:id="1502887167">
          <w:marLeft w:val="0"/>
          <w:marRight w:val="0"/>
          <w:marTop w:val="0"/>
          <w:marBottom w:val="0"/>
          <w:divBdr>
            <w:top w:val="none" w:sz="0" w:space="0" w:color="auto"/>
            <w:left w:val="none" w:sz="0" w:space="0" w:color="auto"/>
            <w:bottom w:val="none" w:sz="0" w:space="0" w:color="auto"/>
            <w:right w:val="none" w:sz="0" w:space="0" w:color="auto"/>
          </w:divBdr>
        </w:div>
        <w:div w:id="704254053">
          <w:marLeft w:val="0"/>
          <w:marRight w:val="0"/>
          <w:marTop w:val="0"/>
          <w:marBottom w:val="0"/>
          <w:divBdr>
            <w:top w:val="none" w:sz="0" w:space="0" w:color="auto"/>
            <w:left w:val="none" w:sz="0" w:space="0" w:color="auto"/>
            <w:bottom w:val="none" w:sz="0" w:space="0" w:color="auto"/>
            <w:right w:val="none" w:sz="0" w:space="0" w:color="auto"/>
          </w:divBdr>
        </w:div>
        <w:div w:id="2125885311">
          <w:marLeft w:val="0"/>
          <w:marRight w:val="0"/>
          <w:marTop w:val="0"/>
          <w:marBottom w:val="0"/>
          <w:divBdr>
            <w:top w:val="none" w:sz="0" w:space="0" w:color="auto"/>
            <w:left w:val="none" w:sz="0" w:space="0" w:color="auto"/>
            <w:bottom w:val="none" w:sz="0" w:space="0" w:color="auto"/>
            <w:right w:val="none" w:sz="0" w:space="0" w:color="auto"/>
          </w:divBdr>
        </w:div>
        <w:div w:id="391196733">
          <w:marLeft w:val="0"/>
          <w:marRight w:val="0"/>
          <w:marTop w:val="0"/>
          <w:marBottom w:val="0"/>
          <w:divBdr>
            <w:top w:val="none" w:sz="0" w:space="0" w:color="auto"/>
            <w:left w:val="none" w:sz="0" w:space="0" w:color="auto"/>
            <w:bottom w:val="none" w:sz="0" w:space="0" w:color="auto"/>
            <w:right w:val="none" w:sz="0" w:space="0" w:color="auto"/>
          </w:divBdr>
        </w:div>
        <w:div w:id="742407308">
          <w:marLeft w:val="0"/>
          <w:marRight w:val="0"/>
          <w:marTop w:val="0"/>
          <w:marBottom w:val="0"/>
          <w:divBdr>
            <w:top w:val="none" w:sz="0" w:space="0" w:color="auto"/>
            <w:left w:val="none" w:sz="0" w:space="0" w:color="auto"/>
            <w:bottom w:val="none" w:sz="0" w:space="0" w:color="auto"/>
            <w:right w:val="none" w:sz="0" w:space="0" w:color="auto"/>
          </w:divBdr>
        </w:div>
        <w:div w:id="1579166834">
          <w:marLeft w:val="0"/>
          <w:marRight w:val="0"/>
          <w:marTop w:val="0"/>
          <w:marBottom w:val="0"/>
          <w:divBdr>
            <w:top w:val="none" w:sz="0" w:space="0" w:color="auto"/>
            <w:left w:val="none" w:sz="0" w:space="0" w:color="auto"/>
            <w:bottom w:val="none" w:sz="0" w:space="0" w:color="auto"/>
            <w:right w:val="none" w:sz="0" w:space="0" w:color="auto"/>
          </w:divBdr>
        </w:div>
        <w:div w:id="776869109">
          <w:marLeft w:val="0"/>
          <w:marRight w:val="0"/>
          <w:marTop w:val="0"/>
          <w:marBottom w:val="0"/>
          <w:divBdr>
            <w:top w:val="none" w:sz="0" w:space="0" w:color="auto"/>
            <w:left w:val="none" w:sz="0" w:space="0" w:color="auto"/>
            <w:bottom w:val="none" w:sz="0" w:space="0" w:color="auto"/>
            <w:right w:val="none" w:sz="0" w:space="0" w:color="auto"/>
          </w:divBdr>
        </w:div>
        <w:div w:id="314381686">
          <w:marLeft w:val="0"/>
          <w:marRight w:val="0"/>
          <w:marTop w:val="0"/>
          <w:marBottom w:val="0"/>
          <w:divBdr>
            <w:top w:val="none" w:sz="0" w:space="0" w:color="auto"/>
            <w:left w:val="none" w:sz="0" w:space="0" w:color="auto"/>
            <w:bottom w:val="none" w:sz="0" w:space="0" w:color="auto"/>
            <w:right w:val="none" w:sz="0" w:space="0" w:color="auto"/>
          </w:divBdr>
        </w:div>
        <w:div w:id="1484468773">
          <w:marLeft w:val="0"/>
          <w:marRight w:val="0"/>
          <w:marTop w:val="0"/>
          <w:marBottom w:val="0"/>
          <w:divBdr>
            <w:top w:val="none" w:sz="0" w:space="0" w:color="auto"/>
            <w:left w:val="none" w:sz="0" w:space="0" w:color="auto"/>
            <w:bottom w:val="none" w:sz="0" w:space="0" w:color="auto"/>
            <w:right w:val="none" w:sz="0" w:space="0" w:color="auto"/>
          </w:divBdr>
        </w:div>
        <w:div w:id="1194466960">
          <w:marLeft w:val="0"/>
          <w:marRight w:val="0"/>
          <w:marTop w:val="0"/>
          <w:marBottom w:val="0"/>
          <w:divBdr>
            <w:top w:val="none" w:sz="0" w:space="0" w:color="auto"/>
            <w:left w:val="none" w:sz="0" w:space="0" w:color="auto"/>
            <w:bottom w:val="none" w:sz="0" w:space="0" w:color="auto"/>
            <w:right w:val="none" w:sz="0" w:space="0" w:color="auto"/>
          </w:divBdr>
        </w:div>
        <w:div w:id="507446766">
          <w:marLeft w:val="0"/>
          <w:marRight w:val="0"/>
          <w:marTop w:val="0"/>
          <w:marBottom w:val="0"/>
          <w:divBdr>
            <w:top w:val="none" w:sz="0" w:space="0" w:color="auto"/>
            <w:left w:val="none" w:sz="0" w:space="0" w:color="auto"/>
            <w:bottom w:val="none" w:sz="0" w:space="0" w:color="auto"/>
            <w:right w:val="none" w:sz="0" w:space="0" w:color="auto"/>
          </w:divBdr>
        </w:div>
        <w:div w:id="329481375">
          <w:marLeft w:val="0"/>
          <w:marRight w:val="0"/>
          <w:marTop w:val="0"/>
          <w:marBottom w:val="0"/>
          <w:divBdr>
            <w:top w:val="none" w:sz="0" w:space="0" w:color="auto"/>
            <w:left w:val="none" w:sz="0" w:space="0" w:color="auto"/>
            <w:bottom w:val="none" w:sz="0" w:space="0" w:color="auto"/>
            <w:right w:val="none" w:sz="0" w:space="0" w:color="auto"/>
          </w:divBdr>
        </w:div>
      </w:divsChild>
    </w:div>
    <w:div w:id="186993849">
      <w:bodyDiv w:val="1"/>
      <w:marLeft w:val="0"/>
      <w:marRight w:val="0"/>
      <w:marTop w:val="0"/>
      <w:marBottom w:val="0"/>
      <w:divBdr>
        <w:top w:val="none" w:sz="0" w:space="0" w:color="auto"/>
        <w:left w:val="none" w:sz="0" w:space="0" w:color="auto"/>
        <w:bottom w:val="none" w:sz="0" w:space="0" w:color="auto"/>
        <w:right w:val="none" w:sz="0" w:space="0" w:color="auto"/>
      </w:divBdr>
    </w:div>
    <w:div w:id="539588311">
      <w:bodyDiv w:val="1"/>
      <w:marLeft w:val="0"/>
      <w:marRight w:val="0"/>
      <w:marTop w:val="0"/>
      <w:marBottom w:val="0"/>
      <w:divBdr>
        <w:top w:val="none" w:sz="0" w:space="0" w:color="auto"/>
        <w:left w:val="none" w:sz="0" w:space="0" w:color="auto"/>
        <w:bottom w:val="none" w:sz="0" w:space="0" w:color="auto"/>
        <w:right w:val="none" w:sz="0" w:space="0" w:color="auto"/>
      </w:divBdr>
    </w:div>
    <w:div w:id="657805622">
      <w:bodyDiv w:val="1"/>
      <w:marLeft w:val="0"/>
      <w:marRight w:val="0"/>
      <w:marTop w:val="0"/>
      <w:marBottom w:val="0"/>
      <w:divBdr>
        <w:top w:val="none" w:sz="0" w:space="0" w:color="auto"/>
        <w:left w:val="none" w:sz="0" w:space="0" w:color="auto"/>
        <w:bottom w:val="none" w:sz="0" w:space="0" w:color="auto"/>
        <w:right w:val="none" w:sz="0" w:space="0" w:color="auto"/>
      </w:divBdr>
    </w:div>
    <w:div w:id="815032337">
      <w:bodyDiv w:val="1"/>
      <w:marLeft w:val="0"/>
      <w:marRight w:val="0"/>
      <w:marTop w:val="0"/>
      <w:marBottom w:val="0"/>
      <w:divBdr>
        <w:top w:val="none" w:sz="0" w:space="0" w:color="auto"/>
        <w:left w:val="none" w:sz="0" w:space="0" w:color="auto"/>
        <w:bottom w:val="none" w:sz="0" w:space="0" w:color="auto"/>
        <w:right w:val="none" w:sz="0" w:space="0" w:color="auto"/>
      </w:divBdr>
    </w:div>
    <w:div w:id="833303007">
      <w:bodyDiv w:val="1"/>
      <w:marLeft w:val="0"/>
      <w:marRight w:val="0"/>
      <w:marTop w:val="0"/>
      <w:marBottom w:val="0"/>
      <w:divBdr>
        <w:top w:val="none" w:sz="0" w:space="0" w:color="auto"/>
        <w:left w:val="none" w:sz="0" w:space="0" w:color="auto"/>
        <w:bottom w:val="none" w:sz="0" w:space="0" w:color="auto"/>
        <w:right w:val="none" w:sz="0" w:space="0" w:color="auto"/>
      </w:divBdr>
    </w:div>
    <w:div w:id="1164975281">
      <w:bodyDiv w:val="1"/>
      <w:marLeft w:val="0"/>
      <w:marRight w:val="0"/>
      <w:marTop w:val="0"/>
      <w:marBottom w:val="0"/>
      <w:divBdr>
        <w:top w:val="none" w:sz="0" w:space="0" w:color="auto"/>
        <w:left w:val="none" w:sz="0" w:space="0" w:color="auto"/>
        <w:bottom w:val="none" w:sz="0" w:space="0" w:color="auto"/>
        <w:right w:val="none" w:sz="0" w:space="0" w:color="auto"/>
      </w:divBdr>
    </w:div>
    <w:div w:id="1679430977">
      <w:bodyDiv w:val="1"/>
      <w:marLeft w:val="0"/>
      <w:marRight w:val="0"/>
      <w:marTop w:val="0"/>
      <w:marBottom w:val="0"/>
      <w:divBdr>
        <w:top w:val="none" w:sz="0" w:space="0" w:color="auto"/>
        <w:left w:val="none" w:sz="0" w:space="0" w:color="auto"/>
        <w:bottom w:val="none" w:sz="0" w:space="0" w:color="auto"/>
        <w:right w:val="none" w:sz="0" w:space="0" w:color="auto"/>
      </w:divBdr>
    </w:div>
    <w:div w:id="1692224348">
      <w:bodyDiv w:val="1"/>
      <w:marLeft w:val="0"/>
      <w:marRight w:val="0"/>
      <w:marTop w:val="0"/>
      <w:marBottom w:val="0"/>
      <w:divBdr>
        <w:top w:val="none" w:sz="0" w:space="0" w:color="auto"/>
        <w:left w:val="none" w:sz="0" w:space="0" w:color="auto"/>
        <w:bottom w:val="none" w:sz="0" w:space="0" w:color="auto"/>
        <w:right w:val="none" w:sz="0" w:space="0" w:color="auto"/>
      </w:divBdr>
    </w:div>
    <w:div w:id="172818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footer" Target="footer4.xml"/><Relationship Id="rId26" Type="http://schemas.openxmlformats.org/officeDocument/2006/relationships/hyperlink" Target="http://opendata.antwerpen.be/" TargetMode="Externa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ww.piktochart.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hyperlink" Target="https://www.tableau.com/university-students" TargetMode="External"/><Relationship Id="rId33" Type="http://schemas.openxmlformats.org/officeDocument/2006/relationships/image" Target="media/image11.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yperlink" Target="http://data.gov.be/n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0.jpeg"/><Relationship Id="rId37" Type="http://schemas.openxmlformats.org/officeDocument/2006/relationships/header" Target="header5.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g"/><Relationship Id="rId28" Type="http://schemas.openxmlformats.org/officeDocument/2006/relationships/hyperlink" Target="http://data.toerismevlaanderen.be/" TargetMode="External"/><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hyperlink" Target="https://thomasmore365-my.sharepoint.com/personal/u0068049_thomasmore_be/Documents/1ITF%20Keuzeproject/20162017/KP%202%20BIT%20opdracht%20mei2017v2.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opendata.vlaanderen.be/" TargetMode="External"/><Relationship Id="rId30" Type="http://schemas.openxmlformats.org/officeDocument/2006/relationships/hyperlink" Target="https://open-data.europa.eu/en/data/" TargetMode="External"/><Relationship Id="rId35"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kids\AppData\Roaming\Microsoft\Sjablonen\Sjabloon%20Cursus%20KHK%20Recto%20Verso.dotm" TargetMode="External"/></Relationships>
</file>

<file path=word/theme/theme1.xml><?xml version="1.0" encoding="utf-8"?>
<a:theme xmlns:a="http://schemas.openxmlformats.org/drawingml/2006/main" name="Office-thema">
  <a:themeElements>
    <a:clrScheme name="KHK">
      <a:dk1>
        <a:sysClr val="windowText" lastClr="000000"/>
      </a:dk1>
      <a:lt1>
        <a:sysClr val="window" lastClr="FFFFFF"/>
      </a:lt1>
      <a:dk2>
        <a:srgbClr val="00234D"/>
      </a:dk2>
      <a:lt2>
        <a:srgbClr val="999999"/>
      </a:lt2>
      <a:accent1>
        <a:srgbClr val="009A7F"/>
      </a:accent1>
      <a:accent2>
        <a:srgbClr val="F29300"/>
      </a:accent2>
      <a:accent3>
        <a:srgbClr val="990026"/>
      </a:accent3>
      <a:accent4>
        <a:srgbClr val="CDC59B"/>
      </a:accent4>
      <a:accent5>
        <a:srgbClr val="EDEBD9"/>
      </a:accent5>
      <a:accent6>
        <a:srgbClr val="00A6EB"/>
      </a:accent6>
      <a:hlink>
        <a:srgbClr val="009A7F"/>
      </a:hlink>
      <a:folHlink>
        <a:srgbClr val="00234D"/>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tabKHK" label="KHK">
        <group id="FormulierenId" label="KHK Formulieren">
          <button id="btnVeldenBewerken" label="Velden bewerken" imageMso="ExportWord" size="large" onAction="RibbonVeldenInvullen"/>
          <button id="btnBladwijzers" label="Bladwijzers" imageMso="LookUp" size="large" onAction="RibbonToonBladwijzers"/>
        </group>
        <group id="SneltekstenId" label="KHK Snelteksten">
          <button id="Kernwoord" label="Kernwoord" imageMso="ImportTextFile" onAction="RibbonInsertSnelOnderdelen"/>
          <button id="Competenties" label="Competenties" imageMso="ImportTextFile" onAction="RibbonInsertSnelOnderdelen"/>
          <button id="Studietip" label="Studietip" imageMso="ImportTextFile" onAction="RibbonInsertSnelOnderdelen"/>
          <button id="Achtergrond_en_verdieping" label="Achtergrond en verdieping" imageMso="ImportTextFile" onAction="RibbonInsertSnelOnderdelen"/>
          <button id="Evaluatievormen" label="Evaluatievormen" imageMso="ImportTextFile" onAction="RibbonInsertSnelOnderdelen"/>
          <button id="Leerdoelen" label="Leerdoelen" imageMso="ImportTextFile" onAction="RibbonInsertSnelOnderdelen"/>
          <button id="Oefeningen_en_opdrachten" label="Oefeningen en opdrachten" imageMso="ImportTextFile" onAction="RibbonInsertSnelOnderdelen"/>
          <button id="Verplichte_taken" label="Verplichte taken" imageMso="ImportTextFile" onAction="RibbonInsertSnelOnderdelen"/>
          <button id="Vrije_tekst" label="Vrije tekst" imageMso="ImportTextFile" onAction="RibbonInsertSnelOnderdelen"/>
        </group>
        <group id="ActiesId" label="KHK Acties">
          <button id="btnActie01" label="Werk alle velden bij" imageMso="FileWorkflowTasks" size="large" onAction="RibbonWerkAlleVeldenbij"/>
        </group>
      </tab>
      <tab idMso="TabHome" visible="true" label="Start (Opmaak)"/>
      <tab idMso="TabDeveloper" visible="false"/>
      <tab idMso="TabAddIns" visible="false"/>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1C50B-89B5-4386-8981-A1A6A45F7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Cursus KHK Recto Verso.dotm</Template>
  <TotalTime>369</TotalTime>
  <Pages>23</Pages>
  <Words>3160</Words>
  <Characters>17386</Characters>
  <Application>Microsoft Office Word</Application>
  <DocSecurity>0</DocSecurity>
  <Lines>144</Lines>
  <Paragraphs>41</Paragraphs>
  <ScaleCrop>false</ScaleCrop>
  <HeadingPairs>
    <vt:vector size="2" baseType="variant">
      <vt:variant>
        <vt:lpstr>Titel</vt:lpstr>
      </vt:variant>
      <vt:variant>
        <vt:i4>1</vt:i4>
      </vt:variant>
    </vt:vector>
  </HeadingPairs>
  <TitlesOfParts>
    <vt:vector size="1" baseType="lpstr">
      <vt:lpstr>Integratieweek</vt:lpstr>
    </vt:vector>
  </TitlesOfParts>
  <Company>Katholieke Hogeschool Kempen</Company>
  <LinksUpToDate>false</LinksUpToDate>
  <CharactersWithSpaces>20505</CharactersWithSpaces>
  <SharedDoc>false</SharedDoc>
  <HLinks>
    <vt:vector size="12" baseType="variant">
      <vt:variant>
        <vt:i4>1048625</vt:i4>
      </vt:variant>
      <vt:variant>
        <vt:i4>41</vt:i4>
      </vt:variant>
      <vt:variant>
        <vt:i4>0</vt:i4>
      </vt:variant>
      <vt:variant>
        <vt:i4>5</vt:i4>
      </vt:variant>
      <vt:variant>
        <vt:lpwstr/>
      </vt:variant>
      <vt:variant>
        <vt:lpwstr>_Toc144653162</vt:lpwstr>
      </vt:variant>
      <vt:variant>
        <vt:i4>1048626</vt:i4>
      </vt:variant>
      <vt:variant>
        <vt:i4>32</vt:i4>
      </vt:variant>
      <vt:variant>
        <vt:i4>0</vt:i4>
      </vt:variant>
      <vt:variant>
        <vt:i4>5</vt:i4>
      </vt:variant>
      <vt:variant>
        <vt:lpwstr/>
      </vt:variant>
      <vt:variant>
        <vt:lpwstr>_Toc176018485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Integratieweek</dc:title>
  <dc:subject>Opdracht</dc:subject>
  <dc:creator>windows81</dc:creator>
  <cp:lastModifiedBy>Tinne Van Echelpoel</cp:lastModifiedBy>
  <cp:revision>89</cp:revision>
  <cp:lastPrinted>2016-01-26T22:16:00Z</cp:lastPrinted>
  <dcterms:created xsi:type="dcterms:W3CDTF">2017-05-09T15:54:00Z</dcterms:created>
  <dcterms:modified xsi:type="dcterms:W3CDTF">2018-05-21T13:30:00Z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ladPercentage">
    <vt:i4>0</vt:i4>
  </property>
  <property fmtid="{D5CDD505-2E9C-101B-9397-08002B2CF9AE}" pid="3" name="Titel">
    <vt:lpwstr>Integratieweek</vt:lpwstr>
  </property>
  <property fmtid="{D5CDD505-2E9C-101B-9397-08002B2CF9AE}" pid="4" name="Onderwerp">
    <vt:lpwstr>Opdracht</vt:lpwstr>
  </property>
  <property fmtid="{D5CDD505-2E9C-101B-9397-08002B2CF9AE}" pid="5" name="Auteur">
    <vt:lpwstr>Dirk De Peuter - Ann Hannes - Tinne Van Echelpoel - Katrijne Van Hoof</vt:lpwstr>
  </property>
  <property fmtid="{D5CDD505-2E9C-101B-9397-08002B2CF9AE}" pid="6" name="Eigenaar">
    <vt:lpwstr>Jean-Pierre Pluymers</vt:lpwstr>
  </property>
  <property fmtid="{D5CDD505-2E9C-101B-9397-08002B2CF9AE}" pid="7" name="TitelKoptekst">
    <vt:lpwstr>Integratieweek: Opdracht</vt:lpwstr>
  </property>
  <property fmtid="{D5CDD505-2E9C-101B-9397-08002B2CF9AE}" pid="8" name="DatumCreatie">
    <vt:filetime>2011-12-11T23:00:00Z</vt:filetime>
  </property>
  <property fmtid="{D5CDD505-2E9C-101B-9397-08002B2CF9AE}" pid="9" name="Campus">
    <vt:lpwstr>Geel</vt:lpwstr>
  </property>
  <property fmtid="{D5CDD505-2E9C-101B-9397-08002B2CF9AE}" pid="10" name="Graad">
    <vt:lpwstr>Toegepaste Informatica</vt:lpwstr>
  </property>
  <property fmtid="{D5CDD505-2E9C-101B-9397-08002B2CF9AE}" pid="11" name="Afstudeerrichting">
    <vt:lpwstr> </vt:lpwstr>
  </property>
  <property fmtid="{D5CDD505-2E9C-101B-9397-08002B2CF9AE}" pid="12" name="Studiejaar">
    <vt:i4>1</vt:i4>
  </property>
  <property fmtid="{D5CDD505-2E9C-101B-9397-08002B2CF9AE}" pid="13" name="OO">
    <vt:lpwstr>Communicatieve vaardigheden &amp; Webdesign</vt:lpwstr>
  </property>
  <property fmtid="{D5CDD505-2E9C-101B-9397-08002B2CF9AE}" pid="14" name="OA">
    <vt:lpwstr>Integratieweek</vt:lpwstr>
  </property>
  <property fmtid="{D5CDD505-2E9C-101B-9397-08002B2CF9AE}" pid="15" name="chkOnderwerp">
    <vt:i4>1</vt:i4>
  </property>
  <property fmtid="{D5CDD505-2E9C-101B-9397-08002B2CF9AE}" pid="16" name="Academiejaar">
    <vt:lpwstr>2010-2011</vt:lpwstr>
  </property>
  <property fmtid="{D5CDD505-2E9C-101B-9397-08002B2CF9AE}" pid="17" name="AuteurKoptekst">
    <vt:lpwstr>Auteur(s)</vt:lpwstr>
  </property>
  <property fmtid="{D5CDD505-2E9C-101B-9397-08002B2CF9AE}" pid="18" name="Departement">
    <vt:lpwstr>Handelswetenschappen en Bedrijfskunde</vt:lpwstr>
  </property>
  <property fmtid="{D5CDD505-2E9C-101B-9397-08002B2CF9AE}" pid="19" name="Opleidingsonderdeel">
    <vt:lpwstr> </vt:lpwstr>
  </property>
  <property fmtid="{D5CDD505-2E9C-101B-9397-08002B2CF9AE}" pid="20" name="Onderwijsactiviteit">
    <vt:lpwstr> </vt:lpwstr>
  </property>
  <property fmtid="{D5CDD505-2E9C-101B-9397-08002B2CF9AE}" pid="21" name="StudiejaarOmschrijving">
    <vt:lpwstr>1ste jaar</vt:lpwstr>
  </property>
</Properties>
</file>

<file path=userCustomization/customUI.xml><?xml version="1.0" encoding="utf-8"?>
<mso:customUI xmlns:doc="http://schemas.microsoft.com/office/2006/01/customui/currentDocument" xmlns:mso="http://schemas.microsoft.com/office/2006/01/customui">
  <mso:ribbon>
    <mso:qat>
      <mso:documentControls>
        <mso:control idQ="mso:TableStylesGalleryWord" visible="true"/>
        <mso:control idQ="doc:btnVeldenBewerken" visible="true" imageMso="ExportWord"/>
        <mso:control idQ="doc:btnBladwijzers" visible="true" imageMso="LookUp"/>
        <mso:control idQ="doc:SneltekstenId" visible="true"/>
        <mso:control idQ="doc:btnActie01" visible="true" imageMso="FileWorkflowTasks"/>
      </mso:documentControls>
    </mso:qat>
  </mso:ribbon>
</mso:customUI>
</file>